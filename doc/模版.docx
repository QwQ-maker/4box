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39006E" w14:textId="77777777" w:rsidR="003E39EF" w:rsidRDefault="003E39EF" w:rsidP="00F50E94">
      <w:pPr>
        <w:pStyle w:val="af8"/>
        <w:spacing w:before="240" w:after="240"/>
      </w:pPr>
      <w:r>
        <w:t>小规模</w:t>
      </w:r>
      <w:r>
        <w:t>S</w:t>
      </w:r>
      <w:r>
        <w:t>盒的代数表示及密码学性质研究</w:t>
      </w:r>
    </w:p>
    <w:p w14:paraId="11ED1D19" w14:textId="77777777" w:rsidR="00F50E94" w:rsidRDefault="00F50E94">
      <w:pPr>
        <w:adjustRightInd/>
        <w:snapToGrid/>
        <w:spacing w:line="240" w:lineRule="auto"/>
        <w:ind w:firstLineChars="0" w:firstLine="0"/>
        <w:jc w:val="left"/>
        <w:rPr>
          <w:rFonts w:ascii="宋体" w:hAnsi="宋体" w:cs="宋体" w:hint="eastAsia"/>
        </w:rPr>
      </w:pPr>
      <w:r>
        <w:rPr>
          <w:rFonts w:ascii="宋体" w:hAnsi="宋体" w:cs="宋体" w:hint="eastAsia"/>
        </w:rPr>
        <w:br w:type="page"/>
      </w:r>
    </w:p>
    <w:p w14:paraId="73D25160" w14:textId="109DD47B" w:rsidR="003E39EF" w:rsidRDefault="003E39EF" w:rsidP="00F50E94">
      <w:pPr>
        <w:pStyle w:val="af7"/>
        <w:spacing w:after="480"/>
      </w:pPr>
      <w:r>
        <w:lastRenderedPageBreak/>
        <w:t>摘要</w:t>
      </w:r>
    </w:p>
    <w:p w14:paraId="6688D2C6" w14:textId="63E21416" w:rsidR="003E39EF" w:rsidRDefault="00F50E94" w:rsidP="003E39EF">
      <w:pPr>
        <w:spacing w:before="60" w:after="60"/>
        <w:ind w:firstLine="480"/>
      </w:pPr>
      <w:r w:rsidRPr="00F50E94">
        <w:t>S</w:t>
      </w:r>
      <w:r w:rsidRPr="00F50E94">
        <w:t>盒是分组密码中实现非线性变换的核心部件，其代数结构和密码学性质直接影响密码算法抵抗差分攻击、线性攻击和代数攻击的能力。本文围绕小规模双射</w:t>
      </w:r>
      <w:r w:rsidRPr="00F50E94">
        <w:t>S</w:t>
      </w:r>
      <w:r w:rsidRPr="00F50E94">
        <w:t>盒的代数表示及密码学性质展开研究。首先，将</w:t>
      </w:r>
      <w:r w:rsidRPr="00F50E94">
        <w:t xml:space="preserve"> </w:t>
      </w:r>
      <m:oMath>
        <m:r>
          <w:rPr>
            <w:rFonts w:ascii="Cambria Math" w:hAnsi="Cambria Math"/>
          </w:rPr>
          <m:t>n×</m:t>
        </m:r>
        <m:r>
          <w:rPr>
            <w:rFonts w:ascii="Cambria Math" w:hAnsi="Cambria Math"/>
          </w:rPr>
          <m:t xml:space="preserve">n </m:t>
        </m:r>
      </m:oMath>
      <w:r w:rsidRPr="00F50E94">
        <w:t>S</w:t>
      </w:r>
      <w:r w:rsidRPr="00F50E94">
        <w:t>盒拆分为若干个</w:t>
      </w:r>
      <w:r w:rsidRPr="00F50E94">
        <w:t xml:space="preserve"> </w:t>
      </w:r>
      <m:oMath>
        <m:r>
          <w:rPr>
            <w:rFonts w:ascii="Cambria Math" w:hAnsi="Cambria Math" w:hint="eastAsia"/>
          </w:rPr>
          <m:t>n</m:t>
        </m:r>
      </m:oMath>
      <w:r w:rsidRPr="00F50E94">
        <w:t>元布尔函数，并利用</w:t>
      </w:r>
      <w:r w:rsidRPr="00F50E94">
        <w:t>Möbius</w:t>
      </w:r>
      <w:r w:rsidRPr="00F50E94">
        <w:t>变换求解各分量布尔函数的代数正规型（</w:t>
      </w:r>
      <w:r w:rsidRPr="00F50E94">
        <w:t>ANF</w:t>
      </w:r>
      <w:r w:rsidRPr="00F50E94">
        <w:t>），从而刻画</w:t>
      </w:r>
      <w:r w:rsidRPr="00F50E94">
        <w:t>S</w:t>
      </w:r>
      <w:r w:rsidRPr="00F50E94">
        <w:t>盒的代数结构。其次，结合</w:t>
      </w:r>
      <w:r w:rsidRPr="00F50E94">
        <w:t>Walsh-Hadamard</w:t>
      </w:r>
      <w:r w:rsidRPr="00F50E94">
        <w:t>变换、差分分布表（</w:t>
      </w:r>
      <w:r w:rsidRPr="00F50E94">
        <w:t>DDT</w:t>
      </w:r>
      <w:r w:rsidRPr="00F50E94">
        <w:t>）和线性分布表（</w:t>
      </w:r>
      <w:r w:rsidRPr="00F50E94">
        <w:t>LAT</w:t>
      </w:r>
      <w:r w:rsidRPr="00F50E94">
        <w:t>），计算</w:t>
      </w:r>
      <w:r w:rsidRPr="00F50E94">
        <w:t>S</w:t>
      </w:r>
      <w:r w:rsidRPr="00F50E94">
        <w:t>盒的非线性度、差分均匀性、代数次数和最大线性偏差等核心指标。实验部分对全部</w:t>
      </w:r>
      <w:r w:rsidRPr="00F50E94">
        <w:t>40320</w:t>
      </w:r>
      <w:r w:rsidRPr="00F50E94">
        <w:t>个</w:t>
      </w:r>
      <w:r w:rsidRPr="00F50E94">
        <w:t>3bit</w:t>
      </w:r>
      <w:r w:rsidRPr="00F50E94">
        <w:t>双射</w:t>
      </w:r>
      <w:r w:rsidRPr="00F50E94">
        <w:t>S</w:t>
      </w:r>
      <w:r w:rsidRPr="00F50E94">
        <w:t>盒进行了完整枚举，统计了不同指标组合的数量分布，并选取弱</w:t>
      </w:r>
      <w:r w:rsidRPr="00F50E94">
        <w:t>S</w:t>
      </w:r>
      <w:r w:rsidRPr="00F50E94">
        <w:t>盒与最优</w:t>
      </w:r>
      <w:r w:rsidRPr="00F50E94">
        <w:t>S</w:t>
      </w:r>
      <w:r w:rsidRPr="00F50E94">
        <w:t>盒进行对比分析。结果表明，</w:t>
      </w:r>
      <w:r w:rsidRPr="00F50E94">
        <w:t>3bit</w:t>
      </w:r>
      <w:r w:rsidRPr="00F50E94">
        <w:t>双射</w:t>
      </w:r>
      <w:r w:rsidRPr="00F50E94">
        <w:t>S</w:t>
      </w:r>
      <w:r w:rsidRPr="00F50E94">
        <w:t>盒中达到</w:t>
      </w:r>
      <w:r w:rsidRPr="00F50E94">
        <w:t xml:space="preserve"> </w:t>
      </w:r>
      <m:oMath>
        <m:d>
          <m:dPr>
            <m:ctrlPr>
              <w:rPr>
                <w:rFonts w:ascii="Cambria Math" w:hAnsi="Cambria Math"/>
                <w:i/>
              </w:rPr>
            </m:ctrlPr>
          </m:dPr>
          <m:e>
            <m:r>
              <w:rPr>
                <w:rFonts w:ascii="Cambria Math" w:hAnsi="Cambria Math"/>
              </w:rPr>
              <m:t>NL,δ,deg</m:t>
            </m:r>
          </m:e>
        </m:d>
        <m:r>
          <w:rPr>
            <w:rFonts w:ascii="Cambria Math" w:hAnsi="Cambria Math"/>
          </w:rPr>
          <m:t>=</m:t>
        </m:r>
        <m:d>
          <m:dPr>
            <m:ctrlPr>
              <w:rPr>
                <w:rFonts w:ascii="Cambria Math" w:hAnsi="Cambria Math"/>
                <w:i/>
              </w:rPr>
            </m:ctrlPr>
          </m:dPr>
          <m:e>
            <m:r>
              <w:rPr>
                <w:rFonts w:ascii="Cambria Math" w:hAnsi="Cambria Math"/>
              </w:rPr>
              <m:t>2,2,2</m:t>
            </m:r>
          </m:e>
        </m:d>
      </m:oMath>
      <w:r w:rsidRPr="00F50E94">
        <w:t xml:space="preserve">) </w:t>
      </w:r>
      <w:r w:rsidRPr="00F50E94">
        <w:t>的</w:t>
      </w:r>
      <w:r w:rsidRPr="00F50E94">
        <w:t>S</w:t>
      </w:r>
      <w:r w:rsidRPr="00F50E94">
        <w:t>盒共有</w:t>
      </w:r>
      <w:r w:rsidRPr="00F50E94">
        <w:t>10752</w:t>
      </w:r>
      <w:r w:rsidRPr="00F50E94">
        <w:t>个，占全部样本的</w:t>
      </w:r>
      <w:r w:rsidRPr="00F50E94">
        <w:t>26.67%</w:t>
      </w:r>
      <w:r w:rsidRPr="00F50E94">
        <w:t>。进一步地，本文选取</w:t>
      </w:r>
      <w:r w:rsidRPr="00F50E94">
        <w:t>PRESENT</w:t>
      </w:r>
      <w:r w:rsidRPr="00F50E94">
        <w:t>、</w:t>
      </w:r>
      <w:r w:rsidRPr="00F50E94">
        <w:t>GIFT</w:t>
      </w:r>
      <w:r w:rsidRPr="00F50E94">
        <w:t>和</w:t>
      </w:r>
      <w:r w:rsidRPr="00F50E94">
        <w:t>Midori</w:t>
      </w:r>
      <w:r w:rsidRPr="00F50E94">
        <w:t>中的典型</w:t>
      </w:r>
      <w:r w:rsidRPr="00F50E94">
        <w:t>4bit S</w:t>
      </w:r>
      <w:r w:rsidRPr="00F50E94">
        <w:t>盒进行案例分析，比较其</w:t>
      </w:r>
      <w:r w:rsidRPr="00F50E94">
        <w:t>ANF</w:t>
      </w:r>
      <w:r w:rsidRPr="00F50E94">
        <w:t>结构、差分均匀性、最大线性偏差、不动点和对合性等性质。结果显示，三者均具有非线性度</w:t>
      </w:r>
      <w:r w:rsidRPr="00F50E94">
        <w:t>4</w:t>
      </w:r>
      <w:r w:rsidRPr="00F50E94">
        <w:t>和代数次数</w:t>
      </w:r>
      <w:r w:rsidRPr="00F50E94">
        <w:t>3</w:t>
      </w:r>
      <w:r w:rsidRPr="00F50E94">
        <w:t>，但在差分均匀性和结构特征方面存在差异。研究表明，小规模</w:t>
      </w:r>
      <w:r w:rsidRPr="00F50E94">
        <w:t>S</w:t>
      </w:r>
      <w:r w:rsidRPr="00F50E94">
        <w:t>盒的安全性评价不能依赖单一指标，而应结合代数表示、差分性质、线性性质和实现需求进行综合分析。</w:t>
      </w:r>
    </w:p>
    <w:p w14:paraId="2A0ADC5C" w14:textId="77777777" w:rsidR="003E39EF" w:rsidRDefault="003E39EF" w:rsidP="003E39EF">
      <w:pPr>
        <w:spacing w:before="60" w:after="60"/>
        <w:ind w:firstLine="480"/>
      </w:pPr>
      <w:r>
        <w:t>【关键词】</w:t>
      </w:r>
      <w:r>
        <w:t>S</w:t>
      </w:r>
      <w:r>
        <w:t>盒；代数表示；布尔函数；非线性度；差分均匀性；仿射等价</w:t>
      </w:r>
    </w:p>
    <w:p w14:paraId="79706763" w14:textId="43A61537" w:rsidR="003E39EF" w:rsidRDefault="003E39EF" w:rsidP="00F50E94">
      <w:pPr>
        <w:pStyle w:val="1"/>
        <w:spacing w:before="480" w:after="480"/>
      </w:pPr>
      <w:r>
        <w:lastRenderedPageBreak/>
        <w:t>绪论</w:t>
      </w:r>
    </w:p>
    <w:p w14:paraId="683B4C8E" w14:textId="5588BA04" w:rsidR="003E39EF" w:rsidRDefault="003E39EF" w:rsidP="003E39EF">
      <w:pPr>
        <w:pStyle w:val="2"/>
        <w:spacing w:after="120"/>
        <w:rPr>
          <w:rFonts w:ascii="宋体" w:eastAsia="宋体" w:hAnsi="宋体" w:cs="宋体" w:hint="eastAsia"/>
        </w:rPr>
      </w:pPr>
      <w:r>
        <w:rPr>
          <w:rFonts w:ascii="宋体" w:eastAsia="宋体" w:hAnsi="宋体" w:cs="宋体"/>
        </w:rPr>
        <w:t>研究背景与意义</w:t>
      </w:r>
    </w:p>
    <w:p w14:paraId="5B5E35E3" w14:textId="77777777" w:rsidR="003E39EF" w:rsidRPr="00CB74FF" w:rsidRDefault="003E39EF" w:rsidP="00CB74FF">
      <w:pPr>
        <w:ind w:firstLine="480"/>
      </w:pPr>
      <w:r w:rsidRPr="00CB74FF">
        <w:t>信息技术的高速发展使得网络空间已成为现代社会运转的基础设施，然而随之而来的安全威胁也日趋严峻。近年来，全球范围内数据泄露事件频发，安全防护成本持续攀升，其中大量事件直接涉及个人敏感信息的泄露</w:t>
      </w:r>
      <w:r w:rsidRPr="00CB74FF">
        <w:t>[1]</w:t>
      </w:r>
      <w:r w:rsidRPr="00CB74FF">
        <w:t>。面对这一挑战，密码技术作为信息安全体系的核心支撑，受到了各国政府和学术界的高度重视。我国先后出台《密码法》《网络安全法》和《数据安全法》等法律法规，将密码技术提升到国家战略高度，推动了商用密码产业的快速发展</w:t>
      </w:r>
      <w:r w:rsidRPr="00CB74FF">
        <w:t>[2]</w:t>
      </w:r>
      <w:r w:rsidRPr="00CB74FF">
        <w:t>。</w:t>
      </w:r>
    </w:p>
    <w:p w14:paraId="48462227" w14:textId="77777777" w:rsidR="003E39EF" w:rsidRPr="00CB74FF" w:rsidRDefault="003E39EF" w:rsidP="00CB74FF">
      <w:pPr>
        <w:ind w:firstLine="480"/>
      </w:pPr>
      <w:r w:rsidRPr="00CB74FF">
        <w:t>密码体制按照加解密所用密钥是否相同，可分为对称密码与非对称密码两大类。分组密码是对称密码体制的核心组成部分，其基本思想是将明文按固定长度分组，在密钥控制下对每个分组进行加密变换。</w:t>
      </w:r>
      <w:r w:rsidRPr="00CB74FF">
        <w:t>Shannon</w:t>
      </w:r>
      <w:r w:rsidRPr="00CB74FF">
        <w:t>在其奠基性工作中提出了混淆与扩散两大原则</w:t>
      </w:r>
      <w:r w:rsidRPr="00CB74FF">
        <w:t>[3]</w:t>
      </w:r>
      <w:r w:rsidRPr="00CB74FF">
        <w:t>，前者要求密文与密钥之间的统计关系尽可能复杂，后者要求明文的局部变化能够迅速传播到密文的各个位置。这两项原则至今仍是分组密码设计的根本指导思想。</w:t>
      </w:r>
    </w:p>
    <w:p w14:paraId="45990018" w14:textId="77777777" w:rsidR="003E39EF" w:rsidRPr="00CB74FF" w:rsidRDefault="003E39EF" w:rsidP="00CB74FF">
      <w:pPr>
        <w:ind w:firstLine="480"/>
      </w:pPr>
      <w:r w:rsidRPr="00CB74FF">
        <w:t>现代分组密码在结构上主要有两种经典范式。一种是</w:t>
      </w:r>
      <w:r w:rsidRPr="00CB74FF">
        <w:t>Feistel</w:t>
      </w:r>
      <w:r w:rsidRPr="00CB74FF">
        <w:t>结构，以</w:t>
      </w:r>
      <w:r w:rsidRPr="00CB74FF">
        <w:t>DES</w:t>
      </w:r>
      <w:r w:rsidRPr="00CB74FF">
        <w:t>算法为典型代表</w:t>
      </w:r>
      <w:r w:rsidRPr="00CB74FF">
        <w:t>[4]</w:t>
      </w:r>
      <w:r w:rsidRPr="00CB74FF">
        <w:t>，该结构将数据</w:t>
      </w:r>
      <w:proofErr w:type="gramStart"/>
      <w:r w:rsidRPr="00CB74FF">
        <w:t>块分为</w:t>
      </w:r>
      <w:proofErr w:type="gramEnd"/>
      <w:r w:rsidRPr="00CB74FF">
        <w:t>左右两半，每轮仅对其中一半施加非线性运算，具有加解密结构对称的优点。另一种是</w:t>
      </w:r>
      <w:r w:rsidRPr="00CB74FF">
        <w:t>SPN</w:t>
      </w:r>
      <w:r w:rsidRPr="00CB74FF">
        <w:t>（代换</w:t>
      </w:r>
      <w:r w:rsidRPr="00CB74FF">
        <w:t>-</w:t>
      </w:r>
      <w:r w:rsidRPr="00CB74FF">
        <w:t>置换网络）结构，以</w:t>
      </w:r>
      <w:r w:rsidRPr="00CB74FF">
        <w:t>AES</w:t>
      </w:r>
      <w:r w:rsidRPr="00CB74FF">
        <w:t>算法为代表</w:t>
      </w:r>
      <w:r w:rsidRPr="00CB74FF">
        <w:t>[5]</w:t>
      </w:r>
      <w:r w:rsidRPr="00CB74FF">
        <w:t>，每轮迭代由代换层和置换层交替构成，对整个数据块同时处理，扩散效率更高。无论采用哪种结构，</w:t>
      </w:r>
      <w:r w:rsidRPr="00CB74FF">
        <w:t>S</w:t>
      </w:r>
      <w:r w:rsidRPr="00CB74FF">
        <w:t>盒都是其中唯一承担非线性变换的核心部件，直接负责实现混淆功能。</w:t>
      </w:r>
    </w:p>
    <w:p w14:paraId="19A56EF7" w14:textId="7E83D172" w:rsidR="003E39EF" w:rsidRPr="00CB74FF" w:rsidRDefault="003E39EF" w:rsidP="00CB74FF">
      <w:pPr>
        <w:ind w:firstLine="480"/>
      </w:pPr>
      <w:r w:rsidRPr="00CB74FF">
        <w:t>S</w:t>
      </w:r>
      <w:r w:rsidRPr="00CB74FF">
        <w:t>盒的数学本质是有限域上的一个映射</w:t>
      </w:r>
      <w:r w:rsidRPr="00CB74FF">
        <w:t xml:space="preserve"> </w:t>
      </w:r>
      <m:oMath>
        <m:r>
          <w:rPr>
            <w:rFonts w:ascii="Cambria Math" w:hAnsi="Cambria Math"/>
          </w:rPr>
          <m:t>S:</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m</m:t>
            </m:r>
          </m:sup>
        </m:sSubSup>
      </m:oMath>
      <w:r w:rsidRPr="00CB74FF">
        <w:t>，它将</w:t>
      </w:r>
      <w:r w:rsidRPr="00CB74FF">
        <w:t xml:space="preserve"> </w:t>
      </w:r>
      <m:oMath>
        <m:r>
          <w:rPr>
            <w:rFonts w:ascii="Cambria Math" w:hAnsi="Cambria Math"/>
          </w:rPr>
          <m:t>n</m:t>
        </m:r>
      </m:oMath>
      <w:r w:rsidRPr="00CB74FF">
        <w:t>比特输入通过非线性变换替换为</w:t>
      </w:r>
      <w:r w:rsidRPr="00CB74FF">
        <w:t xml:space="preserve"> </w:t>
      </w:r>
      <m:oMath>
        <m:r>
          <w:rPr>
            <w:rFonts w:ascii="Cambria Math" w:hAnsi="Cambria Math"/>
          </w:rPr>
          <m:t>m</m:t>
        </m:r>
      </m:oMath>
      <w:r w:rsidRPr="00CB74FF">
        <w:t>比特输出。当</w:t>
      </w:r>
      <w:r w:rsidRPr="00CB74FF">
        <w:t xml:space="preserve"> </w:t>
      </w:r>
      <m:oMath>
        <m:r>
          <w:rPr>
            <w:rFonts w:ascii="Cambria Math" w:hAnsi="Cambria Math"/>
          </w:rPr>
          <m:t>n=m</m:t>
        </m:r>
      </m:oMath>
      <w:r w:rsidRPr="00CB74FF">
        <w:t>时称为</w:t>
      </w:r>
      <w:r w:rsidRPr="00CB74FF">
        <w:t xml:space="preserve"> </w:t>
      </w:r>
      <m:oMath>
        <m:r>
          <w:rPr>
            <w:rFonts w:ascii="Cambria Math" w:hAnsi="Cambria Math"/>
          </w:rPr>
          <m:t>n×n</m:t>
        </m:r>
      </m:oMath>
      <w:r w:rsidRPr="00CB74FF">
        <w:t>S</w:t>
      </w:r>
      <w:r w:rsidRPr="00CB74FF">
        <w:t>盒，这也是实际应用中最常见的情形。</w:t>
      </w:r>
      <w:r w:rsidRPr="00CB74FF">
        <w:t>S</w:t>
      </w:r>
      <w:r w:rsidRPr="00CB74FF">
        <w:t>盒可以被拆分为</w:t>
      </w:r>
      <w:r w:rsidRPr="00CB74FF">
        <w:t xml:space="preserve"> </w:t>
      </w:r>
      <m:oMath>
        <m:r>
          <w:rPr>
            <w:rFonts w:ascii="Cambria Math" w:hAnsi="Cambria Math"/>
          </w:rPr>
          <m:t>m</m:t>
        </m:r>
      </m:oMath>
      <w:proofErr w:type="gramStart"/>
      <w:r w:rsidRPr="00CB74FF">
        <w:t>个</w:t>
      </w:r>
      <w:proofErr w:type="gramEnd"/>
      <w:r w:rsidRPr="00CB74FF">
        <w:t xml:space="preserve"> </w:t>
      </w:r>
      <m:oMath>
        <m:r>
          <w:rPr>
            <w:rFonts w:ascii="Cambria Math" w:hAnsi="Cambria Math"/>
          </w:rPr>
          <m:t>n</m:t>
        </m:r>
      </m:oMath>
      <w:r w:rsidRPr="00CB74FF">
        <w:t>元布尔函数，每个分量布尔函数对应输出的一个</w:t>
      </w:r>
      <w:proofErr w:type="gramStart"/>
      <w:r w:rsidRPr="00CB74FF">
        <w:t>比特位</w:t>
      </w:r>
      <w:proofErr w:type="gramEnd"/>
      <w:r w:rsidRPr="00CB74FF">
        <w:t>[6]</w:t>
      </w:r>
      <w:r w:rsidRPr="00CB74FF">
        <w:t>。</w:t>
      </w:r>
      <w:r w:rsidRPr="00CB74FF">
        <w:t>S</w:t>
      </w:r>
      <w:r w:rsidRPr="00CB74FF">
        <w:t>盒的密码学性质</w:t>
      </w:r>
      <w:r w:rsidRPr="00CB74FF">
        <w:t>——</w:t>
      </w:r>
      <w:r w:rsidRPr="00CB74FF">
        <w:t>包括非线性度、差分均匀性、代数次数、线性逼近概率等</w:t>
      </w:r>
      <w:r w:rsidRPr="00CB74FF">
        <w:t>——</w:t>
      </w:r>
      <w:r w:rsidRPr="00CB74FF">
        <w:t>从不同角度刻画了其抵抗各类密码分析攻击的能力</w:t>
      </w:r>
      <w:r w:rsidRPr="00CB74FF">
        <w:t>[7]</w:t>
      </w:r>
      <w:r w:rsidRPr="00CB74FF">
        <w:t>。一个密码学性质优良的</w:t>
      </w:r>
      <w:r w:rsidRPr="00CB74FF">
        <w:t>S</w:t>
      </w:r>
      <w:r w:rsidRPr="00CB74FF">
        <w:t>盒能够有效抵御差分攻击、线性攻击和代数攻击等主流分析方法，反之则可能成为整个密码系统的安全短板。因此，</w:t>
      </w:r>
      <w:r w:rsidRPr="00CB74FF">
        <w:t>S</w:t>
      </w:r>
      <w:r w:rsidRPr="00CB74FF">
        <w:t>盒的设计与分析始终是密码学领域最为活跃的研究方向之一</w:t>
      </w:r>
      <w:r w:rsidRPr="00CB74FF">
        <w:t>[8]</w:t>
      </w:r>
      <w:r w:rsidRPr="00CB74FF">
        <w:t>。</w:t>
      </w:r>
      <w:r w:rsidRPr="00CB74FF">
        <w:t xml:space="preserve"> </w:t>
      </w:r>
    </w:p>
    <w:p w14:paraId="34CC3766" w14:textId="25A24A62" w:rsidR="003E39EF" w:rsidRPr="00CB74FF" w:rsidRDefault="003E39EF" w:rsidP="00CB74FF">
      <w:pPr>
        <w:ind w:firstLine="480"/>
      </w:pPr>
      <w:r w:rsidRPr="00CB74FF">
        <w:t>DES</w:t>
      </w:r>
      <w:r w:rsidRPr="00CB74FF">
        <w:t>算法采用六进四出的</w:t>
      </w:r>
      <w:r w:rsidRPr="00CB74FF">
        <w:t>S</w:t>
      </w:r>
      <w:proofErr w:type="gramStart"/>
      <w:r w:rsidRPr="00CB74FF">
        <w:t>盒实现</w:t>
      </w:r>
      <w:proofErr w:type="gramEnd"/>
      <w:r w:rsidRPr="00CB74FF">
        <w:t>非线性变换</w:t>
      </w:r>
      <w:r w:rsidRPr="00CB74FF">
        <w:t>[4]</w:t>
      </w:r>
      <w:r w:rsidRPr="00CB74FF">
        <w:t>，而</w:t>
      </w:r>
      <w:r w:rsidRPr="00CB74FF">
        <w:t>AES</w:t>
      </w:r>
      <w:r w:rsidRPr="00CB74FF">
        <w:t>算法则通过</w:t>
      </w:r>
      <w:r w:rsidRPr="00CB74FF">
        <w:t xml:space="preserve">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2</m:t>
                </m:r>
              </m:e>
              <m:sup>
                <m:r>
                  <w:rPr>
                    <w:rFonts w:ascii="Cambria Math" w:hAnsi="Cambria Math"/>
                  </w:rPr>
                  <m:t>8</m:t>
                </m:r>
              </m:sup>
            </m:sSup>
          </m:sub>
        </m:sSub>
      </m:oMath>
      <w:r w:rsidRPr="00CB74FF">
        <w:t>上的逆运算加仿射变换构造了</w:t>
      </w:r>
      <w:r w:rsidRPr="00CB74FF">
        <w:t>8</w:t>
      </w:r>
      <w:r w:rsidRPr="00CB74FF">
        <w:t>比特</w:t>
      </w:r>
      <w:r w:rsidRPr="00CB74FF">
        <w:t>S</w:t>
      </w:r>
      <w:r w:rsidRPr="00CB74FF">
        <w:t>盒</w:t>
      </w:r>
      <w:r w:rsidRPr="00CB74FF">
        <w:t>[5]</w:t>
      </w:r>
      <w:r w:rsidRPr="00CB74FF">
        <w:t>，至今仍被视为安全性与计算效率平衡的标杆。然而，进入</w:t>
      </w:r>
      <w:r w:rsidRPr="00CB74FF">
        <w:t>21</w:t>
      </w:r>
      <w:r w:rsidRPr="00CB74FF">
        <w:t>世纪以来，物联网技术的蓬勃发展催生了大量资源受限的计算场景。智能卡、</w:t>
      </w:r>
      <w:r w:rsidRPr="00CB74FF">
        <w:t>RFID</w:t>
      </w:r>
      <w:r w:rsidRPr="00CB74FF">
        <w:t>标签、无线传感器节点等终端设备通常面临极为严格的硬件约束</w:t>
      </w:r>
      <w:r w:rsidRPr="00CB74FF">
        <w:t>——</w:t>
      </w:r>
      <w:r w:rsidRPr="00CB74FF">
        <w:t>芯片面积不超过数千门等效面积（</w:t>
      </w:r>
      <w:r w:rsidRPr="00CB74FF">
        <w:t>GE</w:t>
      </w:r>
      <w:r w:rsidRPr="00CB74FF">
        <w:t>）、功耗预算仅为微瓦级别、存储空间极为有限</w:t>
      </w:r>
      <w:r w:rsidRPr="00CB74FF">
        <w:t>[9]</w:t>
      </w:r>
      <w:r w:rsidRPr="00CB74FF">
        <w:t>。传统的</w:t>
      </w:r>
      <w:r w:rsidRPr="00CB74FF">
        <w:t>8</w:t>
      </w:r>
      <w:r w:rsidRPr="00CB74FF">
        <w:t>比特</w:t>
      </w:r>
      <w:r w:rsidRPr="00CB74FF">
        <w:t>S</w:t>
      </w:r>
      <w:r w:rsidRPr="00CB74FF">
        <w:t>盒在这些场景下往往因实现成本过高而难以直接部署。</w:t>
      </w:r>
      <w:r w:rsidRPr="00CB74FF">
        <w:t xml:space="preserve"> </w:t>
      </w:r>
    </w:p>
    <w:p w14:paraId="197626BD" w14:textId="30E0137E" w:rsidR="003E39EF" w:rsidRPr="00CB74FF" w:rsidRDefault="003E39EF" w:rsidP="00CB74FF">
      <w:pPr>
        <w:ind w:firstLine="480"/>
      </w:pPr>
      <w:r w:rsidRPr="00CB74FF">
        <w:t>为适应上述需求，轻量级分组密码算法成为近十余年来密码学研究的热点方向。在轻量级密码的设计实践中，小规模</w:t>
      </w:r>
      <w:r w:rsidRPr="00CB74FF">
        <w:t>S</w:t>
      </w:r>
      <w:r w:rsidRPr="00CB74FF">
        <w:t>盒（特别是</w:t>
      </w:r>
      <w:r w:rsidRPr="00CB74FF">
        <w:t xml:space="preserve"> </w:t>
      </w:r>
      <m:oMath>
        <m:r>
          <w:rPr>
            <w:rFonts w:ascii="Cambria Math" w:hAnsi="Cambria Math"/>
          </w:rPr>
          <m:t>4×4</m:t>
        </m:r>
      </m:oMath>
      <w:r w:rsidRPr="00CB74FF">
        <w:t>S</w:t>
      </w:r>
      <w:r w:rsidRPr="00CB74FF">
        <w:t>盒）凭借低硬件实现面积、低延迟以</w:t>
      </w:r>
      <w:r w:rsidRPr="00CB74FF">
        <w:lastRenderedPageBreak/>
        <w:t>及可接受的安全性能，成为最受青睐的非线性组件选择。</w:t>
      </w:r>
      <w:r w:rsidRPr="00CB74FF">
        <w:t>2007</w:t>
      </w:r>
      <w:r w:rsidRPr="00CB74FF">
        <w:t>年，</w:t>
      </w:r>
      <w:r w:rsidRPr="00CB74FF">
        <w:t>Leander</w:t>
      </w:r>
      <w:r w:rsidRPr="00CB74FF">
        <w:t>和</w:t>
      </w:r>
      <w:r w:rsidRPr="00CB74FF">
        <w:t>Poschmann[10]</w:t>
      </w:r>
      <w:r w:rsidRPr="00CB74FF">
        <w:t>率先对全部</w:t>
      </w:r>
      <w:r w:rsidRPr="00CB74FF">
        <w:t xml:space="preserve"> </w:t>
      </w:r>
      <m:oMath>
        <m:r>
          <w:rPr>
            <w:rFonts w:ascii="Cambria Math" w:hAnsi="Cambria Math"/>
          </w:rPr>
          <m:t>4×4</m:t>
        </m:r>
      </m:oMath>
      <w:r w:rsidRPr="00CB74FF">
        <w:t>双射</w:t>
      </w:r>
      <w:r w:rsidRPr="00CB74FF">
        <w:t>S</w:t>
      </w:r>
      <w:r w:rsidRPr="00CB74FF">
        <w:t>盒在仿射等价意义下进行了系统分类，将密码学指标均达到最优的</w:t>
      </w:r>
      <w:r w:rsidRPr="00CB74FF">
        <w:t>S</w:t>
      </w:r>
      <w:r w:rsidRPr="00CB74FF">
        <w:t>盒归纳为</w:t>
      </w:r>
      <w:r w:rsidRPr="00CB74FF">
        <w:t>16</w:t>
      </w:r>
      <w:r w:rsidRPr="00CB74FF">
        <w:t>个等价类，为后续轻量级密码的</w:t>
      </w:r>
      <w:r w:rsidRPr="00CB74FF">
        <w:t>S</w:t>
      </w:r>
      <w:r w:rsidRPr="00CB74FF">
        <w:t>盒选型奠定了理论基础。</w:t>
      </w:r>
      <w:r w:rsidRPr="00CB74FF">
        <w:t xml:space="preserve"> </w:t>
      </w:r>
    </w:p>
    <w:p w14:paraId="64B8DC9A" w14:textId="286A64BD" w:rsidR="003E39EF" w:rsidRPr="00CB74FF" w:rsidRDefault="003E39EF" w:rsidP="00CB74FF">
      <w:pPr>
        <w:ind w:firstLine="480"/>
      </w:pPr>
      <w:r w:rsidRPr="00CB74FF">
        <w:t>在这一理论支撑下，大量基于</w:t>
      </w:r>
      <w:r w:rsidRPr="00CB74FF">
        <w:t xml:space="preserve"> </w:t>
      </w:r>
      <m:oMath>
        <m:r>
          <w:rPr>
            <w:rFonts w:ascii="Cambria Math" w:hAnsi="Cambria Math"/>
          </w:rPr>
          <m:t>4×4</m:t>
        </m:r>
      </m:oMath>
      <w:r w:rsidRPr="00CB74FF">
        <w:t>S</w:t>
      </w:r>
      <w:r w:rsidRPr="00CB74FF">
        <w:t>盒的轻量级密码算法相继问世。</w:t>
      </w:r>
      <w:r w:rsidRPr="00CB74FF">
        <w:t>GIFT</w:t>
      </w:r>
      <w:r w:rsidRPr="00CB74FF">
        <w:t>算法的设计者在安全性与硬件效率之间进行了精心的权衡取舍，选择了一个差分均匀性略有让步但硬件实现代价更低的</w:t>
      </w:r>
      <w:r w:rsidRPr="00CB74FF">
        <w:t>S</w:t>
      </w:r>
      <w:r w:rsidRPr="00CB74FF">
        <w:t>盒</w:t>
      </w:r>
      <w:r w:rsidRPr="00CB74FF">
        <w:t>[11]</w:t>
      </w:r>
      <w:r w:rsidRPr="00CB74FF">
        <w:t>。</w:t>
      </w:r>
      <w:r w:rsidRPr="00CB74FF">
        <w:t>CRAFT</w:t>
      </w:r>
      <w:r w:rsidRPr="00CB74FF">
        <w:t>算法创新性地在设计中融入了对差分故障分析的主动防御机制，在保持轻量化的同时增强了物理安全性</w:t>
      </w:r>
      <w:r w:rsidRPr="00CB74FF">
        <w:t>[12]</w:t>
      </w:r>
      <w:r w:rsidRPr="00CB74FF">
        <w:t>。</w:t>
      </w:r>
      <w:r w:rsidRPr="00CB74FF">
        <w:t>PRESENT</w:t>
      </w:r>
      <w:r w:rsidRPr="00CB74FF">
        <w:t>算法以极致的简洁性为设计目标，在确保抵抗差分和线性密码分析的前提下追求最优硬件性能，并于</w:t>
      </w:r>
      <w:r w:rsidRPr="00CB74FF">
        <w:t>2012</w:t>
      </w:r>
      <w:r w:rsidRPr="00CB74FF">
        <w:t>年被纳入</w:t>
      </w:r>
      <w:r w:rsidRPr="00CB74FF">
        <w:t>ISO/IEC</w:t>
      </w:r>
      <w:r w:rsidRPr="00CB74FF">
        <w:t>国际标准</w:t>
      </w:r>
      <w:r w:rsidRPr="00CB74FF">
        <w:t>[13]</w:t>
      </w:r>
      <w:r w:rsidRPr="00CB74FF">
        <w:t>。</w:t>
      </w:r>
      <w:r w:rsidRPr="00CB74FF">
        <w:t>Midori</w:t>
      </w:r>
      <w:r w:rsidRPr="00CB74FF">
        <w:t>算法专门面向低能耗场景设计，其所采用的</w:t>
      </w:r>
      <w:r w:rsidRPr="00CB74FF">
        <w:t>S</w:t>
      </w:r>
      <w:proofErr w:type="gramStart"/>
      <w:r w:rsidRPr="00CB74FF">
        <w:t>盒满足</w:t>
      </w:r>
      <w:proofErr w:type="gramEnd"/>
      <w:r w:rsidRPr="00CB74FF">
        <w:t>对合性质（即</w:t>
      </w:r>
      <w:r w:rsidRPr="00CB74FF">
        <w:t xml:space="preserve"> </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CB74FF">
        <w:t>），使得加密与解密可以共用同一套硬件电路</w:t>
      </w:r>
      <w:r w:rsidRPr="00CB74FF">
        <w:t>[14]</w:t>
      </w:r>
      <w:r w:rsidRPr="00CB74FF">
        <w:t>。</w:t>
      </w:r>
      <w:r w:rsidRPr="00CB74FF">
        <w:t>RECTANGLE</w:t>
      </w:r>
      <w:r w:rsidRPr="00CB74FF">
        <w:t>算法基于比特切片技术，兼顾了软件和硬件两种实现平台的效率</w:t>
      </w:r>
      <w:r w:rsidRPr="00CB74FF">
        <w:t>[15]</w:t>
      </w:r>
      <w:r w:rsidRPr="00CB74FF">
        <w:t>。此外，</w:t>
      </w:r>
      <w:r w:rsidRPr="00CB74FF">
        <w:t>NIST</w:t>
      </w:r>
      <w:r w:rsidRPr="00CB74FF">
        <w:t>轻量级密码标准化竞赛最终选定的</w:t>
      </w:r>
      <w:r w:rsidRPr="00CB74FF">
        <w:t>ASCON</w:t>
      </w:r>
      <w:r w:rsidRPr="00CB74FF">
        <w:t>算法同样采用了小规模（</w:t>
      </w:r>
      <w:r w:rsidRPr="00CB74FF">
        <w:t>5</w:t>
      </w:r>
      <w:r w:rsidRPr="00CB74FF">
        <w:t>比特）</w:t>
      </w:r>
      <w:r w:rsidRPr="00CB74FF">
        <w:t>S</w:t>
      </w:r>
      <w:r w:rsidRPr="00CB74FF">
        <w:t>盒作为非线性核心</w:t>
      </w:r>
      <w:r w:rsidRPr="00CB74FF">
        <w:t>[16]</w:t>
      </w:r>
      <w:r w:rsidRPr="00CB74FF">
        <w:t>，进一步印证了小规模</w:t>
      </w:r>
      <w:r w:rsidRPr="00CB74FF">
        <w:t>S</w:t>
      </w:r>
      <w:r w:rsidRPr="00CB74FF">
        <w:t>盒在资源受限场景中的核心地位。</w:t>
      </w:r>
      <w:r w:rsidRPr="00CB74FF">
        <w:t xml:space="preserve"> </w:t>
      </w:r>
    </w:p>
    <w:p w14:paraId="22F3E5C6" w14:textId="3D6EC32D" w:rsidR="003E39EF" w:rsidRPr="00CB74FF" w:rsidRDefault="003E39EF" w:rsidP="00CB74FF">
      <w:pPr>
        <w:ind w:firstLine="480"/>
      </w:pPr>
      <w:r w:rsidRPr="00CB74FF">
        <w:t>值得注意的是，小规模</w:t>
      </w:r>
      <w:r w:rsidRPr="00CB74FF">
        <w:t>S</w:t>
      </w:r>
      <w:r w:rsidRPr="00CB74FF">
        <w:t>盒的设计面临一个固有的矛盾：由于其代数空间较小（</w:t>
      </w:r>
      <m:oMath>
        <m:r>
          <w:rPr>
            <w:rFonts w:ascii="Cambria Math" w:hAnsi="Cambria Math"/>
          </w:rPr>
          <m:t>4×4</m:t>
        </m:r>
      </m:oMath>
      <w:r w:rsidRPr="00CB74FF">
        <w:t xml:space="preserve"> S</w:t>
      </w:r>
      <w:r w:rsidRPr="00CB74FF">
        <w:t>盒的输入空间仅有</w:t>
      </w:r>
      <w:r w:rsidRPr="00CB74FF">
        <w:t>16</w:t>
      </w:r>
      <w:r w:rsidRPr="00CB74FF">
        <w:t>个元素），各项密码学指标的理论上界本身就受到较大限制。例如，</w:t>
      </w:r>
      <m:oMath>
        <m:r>
          <w:rPr>
            <w:rFonts w:ascii="Cambria Math" w:hAnsi="Cambria Math"/>
          </w:rPr>
          <m:t>4×4</m:t>
        </m:r>
      </m:oMath>
      <w:r w:rsidRPr="00CB74FF">
        <w:t xml:space="preserve"> </w:t>
      </w:r>
      <w:r w:rsidRPr="00CB74FF">
        <w:t>双射</w:t>
      </w:r>
      <w:r w:rsidRPr="00CB74FF">
        <w:t>S</w:t>
      </w:r>
      <w:r w:rsidRPr="00CB74FF">
        <w:t>盒的差分均匀性理论下界为</w:t>
      </w:r>
      <w:r w:rsidRPr="00CB74FF">
        <w:t xml:space="preserve"> </w:t>
      </w:r>
      <m:oMath>
        <m:r>
          <w:rPr>
            <w:rFonts w:ascii="Cambria Math" w:hAnsi="Cambria Math"/>
          </w:rPr>
          <m:t>δ≥4</m:t>
        </m:r>
      </m:oMath>
      <w:r w:rsidRPr="00CB74FF">
        <w:t>[10]</w:t>
      </w:r>
      <w:r w:rsidRPr="00CB74FF">
        <w:t>，非线性度的理论上界也相对有限。设计者往往需要在非线性度、差分均匀性、代数次数、硬件实现面积以及对合性等多项指标之间进行精细的平衡与权衡</w:t>
      </w:r>
      <w:r w:rsidRPr="00CB74FF">
        <w:t>[8]</w:t>
      </w:r>
      <w:r w:rsidRPr="00CB74FF">
        <w:t>。这就要求对小规模</w:t>
      </w:r>
      <w:r w:rsidRPr="00CB74FF">
        <w:t>S</w:t>
      </w:r>
      <w:r w:rsidRPr="00CB74FF">
        <w:t>盒的代数结构和密码学性质有透彻的理解，而非仅仅依赖经验搜索或随机试探。</w:t>
      </w:r>
      <w:r w:rsidRPr="00CB74FF">
        <w:t xml:space="preserve"> </w:t>
      </w:r>
    </w:p>
    <w:p w14:paraId="250D1F33" w14:textId="77777777" w:rsidR="003E39EF" w:rsidRPr="00CB74FF" w:rsidRDefault="003E39EF" w:rsidP="00CB74FF">
      <w:pPr>
        <w:ind w:firstLine="480"/>
      </w:pPr>
      <w:r w:rsidRPr="00CB74FF">
        <w:t>基于上述分析，本文研究的意义主要体现在以下三个层面。</w:t>
      </w:r>
    </w:p>
    <w:p w14:paraId="0372A4FA" w14:textId="77777777" w:rsidR="003E39EF" w:rsidRPr="00CB74FF" w:rsidRDefault="003E39EF" w:rsidP="00CB74FF">
      <w:pPr>
        <w:ind w:firstLine="480"/>
      </w:pPr>
      <w:r w:rsidRPr="00CB74FF">
        <w:t>第一，建立小规模</w:t>
      </w:r>
      <w:r w:rsidRPr="00CB74FF">
        <w:t>S</w:t>
      </w:r>
      <w:r w:rsidRPr="00CB74FF">
        <w:t>盒的系统代数表示框架，弥补经验设计的理论空白。</w:t>
      </w:r>
      <w:r w:rsidRPr="00CB74FF">
        <w:t xml:space="preserve"> </w:t>
      </w:r>
      <w:r w:rsidRPr="00CB74FF">
        <w:t>早期小规模</w:t>
      </w:r>
      <w:r w:rsidRPr="00CB74FF">
        <w:t>S</w:t>
      </w:r>
      <w:r w:rsidRPr="00CB74FF">
        <w:t>盒的设计大多依赖于随机搜索或启发式方法，缺乏从代数层面对安全性进行严格论证的手段。胡建勇等</w:t>
      </w:r>
      <w:r w:rsidRPr="00CB74FF">
        <w:t>[8]</w:t>
      </w:r>
      <w:r w:rsidRPr="00CB74FF">
        <w:t>指出，</w:t>
      </w:r>
      <w:r w:rsidRPr="00CB74FF">
        <w:t>4</w:t>
      </w:r>
      <w:r w:rsidRPr="00CB74FF">
        <w:t>比特</w:t>
      </w:r>
      <w:r w:rsidRPr="00CB74FF">
        <w:t>S</w:t>
      </w:r>
      <w:r w:rsidRPr="00CB74FF">
        <w:t>盒在给定真值表或代数正规型后，其逻辑</w:t>
      </w:r>
      <w:proofErr w:type="gramStart"/>
      <w:r w:rsidRPr="00CB74FF">
        <w:t>实现仍</w:t>
      </w:r>
      <w:proofErr w:type="gramEnd"/>
      <w:r w:rsidRPr="00CB74FF">
        <w:t>具有较大的优化空间，但优化过程的基础在于对分量布尔函数的代数结构有清晰的认识。本文通过布尔函数理论和有限域上的代数工具，将</w:t>
      </w:r>
      <w:r w:rsidRPr="00CB74FF">
        <w:t>S</w:t>
      </w:r>
      <w:r w:rsidRPr="00CB74FF">
        <w:t>盒的输入输出映射转化为代数正规型（</w:t>
      </w:r>
      <w:r w:rsidRPr="00CB74FF">
        <w:t>ANF</w:t>
      </w:r>
      <w:r w:rsidRPr="00CB74FF">
        <w:t>），使得非线性度、差分均匀性、代数次数等核心安全指标能够被精确计算和严格验证，从而将</w:t>
      </w:r>
      <w:r w:rsidRPr="00CB74FF">
        <w:t>S</w:t>
      </w:r>
      <w:r w:rsidRPr="00CB74FF">
        <w:t>盒的安全性评估建立在坚实的数学基础之上。</w:t>
      </w:r>
    </w:p>
    <w:p w14:paraId="602FACD6" w14:textId="383599B1" w:rsidR="003E39EF" w:rsidRPr="00CB74FF" w:rsidRDefault="003E39EF" w:rsidP="00CB74FF">
      <w:pPr>
        <w:ind w:firstLine="480"/>
      </w:pPr>
      <w:r w:rsidRPr="00CB74FF">
        <w:t>第二，通过指标计算与分类分析，为</w:t>
      </w:r>
      <w:r w:rsidRPr="00CB74FF">
        <w:t>S</w:t>
      </w:r>
      <w:r w:rsidRPr="00CB74FF">
        <w:t>盒选型提供定量化的决策依据。</w:t>
      </w:r>
      <w:r w:rsidRPr="00CB74FF">
        <w:t xml:space="preserve"> </w:t>
      </w:r>
      <w:r w:rsidRPr="00CB74FF">
        <w:t>冷永清等</w:t>
      </w:r>
      <w:r w:rsidRPr="00CB74FF">
        <w:t>[6]</w:t>
      </w:r>
      <w:r w:rsidRPr="00CB74FF">
        <w:t>的工作表明，</w:t>
      </w:r>
      <w:r w:rsidRPr="00CB74FF">
        <w:t>S</w:t>
      </w:r>
      <w:r w:rsidRPr="00CB74FF">
        <w:t>盒的各类密码学指标之间存在相互制约的关系，在实际密码算法中难以同时达到所有指标的最优值。本文对</w:t>
      </w:r>
      <w:r w:rsidRPr="00CB74FF">
        <w:t xml:space="preserve"> </w:t>
      </w:r>
      <m:oMath>
        <m:r>
          <w:rPr>
            <w:rFonts w:ascii="Cambria Math" w:hAnsi="Cambria Math"/>
          </w:rPr>
          <m:t>3×3</m:t>
        </m:r>
      </m:oMath>
      <w:r w:rsidRPr="00CB74FF">
        <w:t>和</w:t>
      </w:r>
      <w:r w:rsidRPr="00CB74FF">
        <w:t xml:space="preserve"> </w:t>
      </w:r>
      <m:oMath>
        <m:r>
          <w:rPr>
            <w:rFonts w:ascii="Cambria Math" w:hAnsi="Cambria Math"/>
          </w:rPr>
          <m:t>4×4</m:t>
        </m:r>
      </m:oMath>
      <w:r w:rsidRPr="00CB74FF">
        <w:t>两种规模的</w:t>
      </w:r>
      <w:r w:rsidRPr="00CB74FF">
        <w:t>S</w:t>
      </w:r>
      <w:r w:rsidRPr="00CB74FF">
        <w:t>盒进行系统的指标计算与等价类划分，揭示不同指标之间的内在关联与制约规律，明确在不同安全需求下</w:t>
      </w:r>
      <w:r w:rsidRPr="00CB74FF">
        <w:t>S</w:t>
      </w:r>
      <w:r w:rsidRPr="00CB74FF">
        <w:t>盒的最优选择方案。这一工作将密码设计者面临的</w:t>
      </w:r>
      <w:r w:rsidRPr="00CB74FF">
        <w:t>"</w:t>
      </w:r>
      <w:r w:rsidRPr="00CB74FF">
        <w:t>多目标优化</w:t>
      </w:r>
      <w:r w:rsidRPr="00CB74FF">
        <w:t>"</w:t>
      </w:r>
      <w:r w:rsidRPr="00CB74FF">
        <w:t>问题转化为有据可依的分类选型问题。</w:t>
      </w:r>
      <w:r w:rsidRPr="00CB74FF">
        <w:t xml:space="preserve"> </w:t>
      </w:r>
    </w:p>
    <w:p w14:paraId="2006796B" w14:textId="77777777" w:rsidR="003E39EF" w:rsidRPr="00CB74FF" w:rsidRDefault="003E39EF" w:rsidP="00CB74FF">
      <w:pPr>
        <w:ind w:firstLine="480"/>
      </w:pPr>
      <w:r w:rsidRPr="00CB74FF">
        <w:t>第三，为轻量级密码算法的设计实践提供理论支撑。</w:t>
      </w:r>
      <w:r w:rsidRPr="00CB74FF">
        <w:t xml:space="preserve"> </w:t>
      </w:r>
      <w:r w:rsidRPr="00CB74FF">
        <w:t>闫庆文</w:t>
      </w:r>
      <w:r w:rsidRPr="00CB74FF">
        <w:t>[7]</w:t>
      </w:r>
      <w:r w:rsidRPr="00CB74FF">
        <w:t>在其研究中系统分析了</w:t>
      </w:r>
      <w:r w:rsidRPr="00CB74FF">
        <w:t>S</w:t>
      </w:r>
      <w:r w:rsidRPr="00CB74FF">
        <w:t>盒性能对密码算法整体安全性的影响，指出具有优良密码学性质的</w:t>
      </w:r>
      <w:r w:rsidRPr="00CB74FF">
        <w:t>S</w:t>
      </w:r>
      <w:r w:rsidRPr="00CB74FF">
        <w:t>盒能够有效提升</w:t>
      </w:r>
      <w:r w:rsidRPr="00CB74FF">
        <w:lastRenderedPageBreak/>
        <w:t>算法抵抗差分和线性攻击的能力。本文通过对</w:t>
      </w:r>
      <w:r w:rsidRPr="00CB74FF">
        <w:t>PRESENT</w:t>
      </w:r>
      <w:r w:rsidRPr="00CB74FF">
        <w:t>、</w:t>
      </w:r>
      <w:r w:rsidRPr="00CB74FF">
        <w:t>GIFT</w:t>
      </w:r>
      <w:r w:rsidRPr="00CB74FF">
        <w:t>、</w:t>
      </w:r>
      <w:r w:rsidRPr="00CB74FF">
        <w:t>Midori</w:t>
      </w:r>
      <w:r w:rsidRPr="00CB74FF">
        <w:t>等典型轻量级密码所采用</w:t>
      </w:r>
      <w:r w:rsidRPr="00CB74FF">
        <w:t>S</w:t>
      </w:r>
      <w:r w:rsidRPr="00CB74FF">
        <w:t>盒的代数结构进行深入对比，揭示不同设计策略背后的数学原理：为何</w:t>
      </w:r>
      <w:r w:rsidRPr="00CB74FF">
        <w:t>PRESENT</w:t>
      </w:r>
      <w:r w:rsidRPr="00CB74FF">
        <w:t>和</w:t>
      </w:r>
      <w:r w:rsidRPr="00CB74FF">
        <w:t>Midori</w:t>
      </w:r>
      <w:r w:rsidRPr="00CB74FF">
        <w:t>选择了差分均匀性最优的</w:t>
      </w:r>
      <w:r w:rsidRPr="00CB74FF">
        <w:t>S</w:t>
      </w:r>
      <w:r w:rsidRPr="00CB74FF">
        <w:t>盒，而</w:t>
      </w:r>
      <w:r w:rsidRPr="00CB74FF">
        <w:t>GIFT</w:t>
      </w:r>
      <w:r w:rsidRPr="00CB74FF">
        <w:t>则在差分性能上</w:t>
      </w:r>
      <w:proofErr w:type="gramStart"/>
      <w:r w:rsidRPr="00CB74FF">
        <w:t>作出</w:t>
      </w:r>
      <w:proofErr w:type="gramEnd"/>
      <w:r w:rsidRPr="00CB74FF">
        <w:t>适度让步以换取硬件优势。这些分析结论能够为密码算法设计者在安全性、实现效率与功能特性之间的决策提供具体而明确的参考。</w:t>
      </w:r>
    </w:p>
    <w:p w14:paraId="336CB206" w14:textId="7DD82BED" w:rsidR="003E39EF" w:rsidRDefault="003E39EF" w:rsidP="003E39EF">
      <w:pPr>
        <w:pStyle w:val="2"/>
        <w:spacing w:after="120"/>
        <w:rPr>
          <w:rFonts w:ascii="宋体" w:eastAsia="宋体" w:hAnsi="宋体" w:cs="宋体" w:hint="eastAsia"/>
        </w:rPr>
      </w:pPr>
      <w:r>
        <w:rPr>
          <w:rFonts w:ascii="宋体" w:eastAsia="宋体" w:hAnsi="宋体" w:cs="宋体"/>
        </w:rPr>
        <w:t>国内外研究现状</w:t>
      </w:r>
    </w:p>
    <w:p w14:paraId="6BF653D6" w14:textId="77777777" w:rsidR="003E39EF" w:rsidRPr="00597B2F" w:rsidRDefault="003E39EF" w:rsidP="003E39EF">
      <w:pPr>
        <w:ind w:firstLine="480"/>
      </w:pPr>
      <w:r w:rsidRPr="00597B2F">
        <w:t>S</w:t>
      </w:r>
      <w:r w:rsidRPr="00597B2F">
        <w:t>盒作为分组密码的核心非线性部件，其设计与分析一直是密码学领域的研究热点。围绕</w:t>
      </w:r>
      <w:r w:rsidRPr="00597B2F">
        <w:t>S</w:t>
      </w:r>
      <w:r w:rsidRPr="00597B2F">
        <w:t>盒的密码学性质刻画、高效构造方法、等价分类以及工程实现优化等问题，国内外学者开展了大量深入的研究工作。本节从国内和国外两个维度，分别从理论分析、构造方法和工程应用三个层面进行综述。</w:t>
      </w:r>
    </w:p>
    <w:p w14:paraId="63FB39C4" w14:textId="52BF16DE" w:rsidR="003E39EF" w:rsidRPr="00597B2F" w:rsidRDefault="003E39EF" w:rsidP="00607D80">
      <w:pPr>
        <w:pStyle w:val="3"/>
      </w:pPr>
      <w:r w:rsidRPr="00597B2F">
        <w:t>国内研究现状</w:t>
      </w:r>
    </w:p>
    <w:p w14:paraId="37E40C50" w14:textId="77777777" w:rsidR="003E39EF" w:rsidRPr="00597B2F" w:rsidRDefault="003E39EF" w:rsidP="00CB74FF">
      <w:pPr>
        <w:ind w:firstLine="480"/>
      </w:pPr>
      <w:r w:rsidRPr="00597B2F">
        <w:t>（</w:t>
      </w:r>
      <w:r w:rsidRPr="00597B2F">
        <w:t>1</w:t>
      </w:r>
      <w:r w:rsidRPr="00597B2F">
        <w:t>）理论层面：密码学指标的代数刻画</w:t>
      </w:r>
    </w:p>
    <w:p w14:paraId="42B9396C" w14:textId="77777777" w:rsidR="003E39EF" w:rsidRPr="00597B2F" w:rsidRDefault="003E39EF" w:rsidP="00CB74FF">
      <w:pPr>
        <w:ind w:firstLine="480"/>
      </w:pPr>
      <w:r w:rsidRPr="00597B2F">
        <w:t>国内学者在</w:t>
      </w:r>
      <w:r w:rsidRPr="00597B2F">
        <w:t>S</w:t>
      </w:r>
      <w:r w:rsidRPr="00597B2F">
        <w:t>盒密码学性质的理论分析方面取得了系统性的研究成果。核心工作集中在将非线性度、差分均匀性、代数次数等安全指标转化为可精确计算的代数表达式，从而明确不同规模</w:t>
      </w:r>
      <w:r w:rsidRPr="00597B2F">
        <w:t>S</w:t>
      </w:r>
      <w:proofErr w:type="gramStart"/>
      <w:r w:rsidRPr="00597B2F">
        <w:t>盒各项</w:t>
      </w:r>
      <w:proofErr w:type="gramEnd"/>
      <w:r w:rsidRPr="00597B2F">
        <w:t>指标的理论边界。</w:t>
      </w:r>
    </w:p>
    <w:p w14:paraId="56DCAE56" w14:textId="77777777" w:rsidR="003E39EF" w:rsidRPr="00597B2F" w:rsidRDefault="003E39EF" w:rsidP="00CB74FF">
      <w:pPr>
        <w:ind w:firstLine="480"/>
      </w:pPr>
      <w:r w:rsidRPr="00597B2F">
        <w:t>在非线性度的代数刻画方面，基于</w:t>
      </w:r>
      <w:r w:rsidRPr="00597B2F">
        <w:t>Walsh</w:t>
      </w:r>
      <w:r w:rsidRPr="00597B2F">
        <w:t>谱变换的非线性度数学定义形式为</w:t>
      </w:r>
      <w:r w:rsidRPr="00597B2F">
        <w:t>S</w:t>
      </w:r>
      <w:r w:rsidRPr="00597B2F">
        <w:t>盒抵抗线性密码分析提供了严格的量化工具</w:t>
      </w:r>
      <w:r w:rsidRPr="00597B2F">
        <w:t>[17]</w:t>
      </w:r>
      <w:r w:rsidRPr="00597B2F">
        <w:t>。冷永清等</w:t>
      </w:r>
      <w:r w:rsidRPr="00597B2F">
        <w:t>[6]</w:t>
      </w:r>
      <w:r w:rsidRPr="00597B2F">
        <w:t>在此基础上进一步指出，</w:t>
      </w:r>
      <w:r w:rsidRPr="00597B2F">
        <w:t>S</w:t>
      </w:r>
      <w:r w:rsidRPr="00597B2F">
        <w:t>盒的非线性度等于其所有分量布尔函数最小非线性度，并给出了基于</w:t>
      </w:r>
      <w:r w:rsidRPr="00597B2F">
        <w:t>Walsh</w:t>
      </w:r>
      <w:r w:rsidRPr="00597B2F">
        <w:t>谱的快速计算公式。差分均匀性方面，</w:t>
      </w:r>
      <w:r w:rsidRPr="00597B2F">
        <w:t>Matsui[18]</w:t>
      </w:r>
      <w:r w:rsidRPr="00597B2F">
        <w:t>给出了</w:t>
      </w:r>
      <w:r w:rsidRPr="00597B2F">
        <w:t>S</w:t>
      </w:r>
      <w:proofErr w:type="gramStart"/>
      <w:r w:rsidRPr="00597B2F">
        <w:t>盒最大</w:t>
      </w:r>
      <w:proofErr w:type="gramEnd"/>
      <w:r w:rsidRPr="00597B2F">
        <w:t>线性逼近概率和最大差分概率的数学定义，二者分别可用线性逼近优势和差分均匀性来表征。在代数正规型（</w:t>
      </w:r>
      <w:r w:rsidRPr="00597B2F">
        <w:t>ANF</w:t>
      </w:r>
      <w:r w:rsidRPr="00597B2F">
        <w:t>）的求解方面，已有研究提出了多种布尔函数表达式的求解算法</w:t>
      </w:r>
      <w:r w:rsidRPr="00597B2F">
        <w:t>[19]</w:t>
      </w:r>
      <w:r w:rsidRPr="00597B2F">
        <w:t>，其中</w:t>
      </w:r>
      <w:r w:rsidRPr="00597B2F">
        <w:t>Möbius</w:t>
      </w:r>
      <w:r w:rsidRPr="00597B2F">
        <w:t>变换法为小规模布尔函数提供了严谨的理论推导基础，快速</w:t>
      </w:r>
      <w:r w:rsidRPr="00597B2F">
        <w:t>ANF</w:t>
      </w:r>
      <w:r w:rsidRPr="00597B2F">
        <w:t>求解算法则将计算复杂度控制在可接受范围内。</w:t>
      </w:r>
    </w:p>
    <w:p w14:paraId="6B190BBB" w14:textId="77777777" w:rsidR="003E39EF" w:rsidRPr="00597B2F" w:rsidRDefault="003E39EF" w:rsidP="00CB74FF">
      <w:pPr>
        <w:ind w:firstLine="480"/>
      </w:pPr>
      <w:r w:rsidRPr="00597B2F">
        <w:t>胡予</w:t>
      </w:r>
      <w:proofErr w:type="gramStart"/>
      <w:r w:rsidRPr="00597B2F">
        <w:t>濮</w:t>
      </w:r>
      <w:proofErr w:type="gramEnd"/>
      <w:r w:rsidRPr="00597B2F">
        <w:t>等</w:t>
      </w:r>
      <w:r w:rsidRPr="00597B2F">
        <w:t>[20]</w:t>
      </w:r>
      <w:r w:rsidRPr="00597B2F">
        <w:t>围绕轻量级</w:t>
      </w:r>
      <w:r w:rsidRPr="00597B2F">
        <w:t>S</w:t>
      </w:r>
      <w:r w:rsidRPr="00597B2F">
        <w:t>盒的密码性质开展了系统研究，成功将</w:t>
      </w:r>
      <w:r w:rsidRPr="00597B2F">
        <w:t xml:space="preserve"> </w:t>
      </w:r>
      <m:oMath>
        <m:r>
          <w:rPr>
            <w:rFonts w:ascii="Cambria Math" w:hAnsi="Cambria Math"/>
          </w:rPr>
          <m:t>3×3</m:t>
        </m:r>
      </m:oMath>
      <w:r w:rsidRPr="00597B2F">
        <w:t>和</w:t>
      </w:r>
      <w:r w:rsidRPr="00597B2F">
        <w:t xml:space="preserve"> </w:t>
      </w:r>
      <m:oMath>
        <m:r>
          <w:rPr>
            <w:rFonts w:ascii="Cambria Math" w:hAnsi="Cambria Math"/>
          </w:rPr>
          <m:t>4×4</m:t>
        </m:r>
      </m:oMath>
      <w:r w:rsidRPr="00597B2F">
        <w:t>S</w:t>
      </w:r>
      <w:proofErr w:type="gramStart"/>
      <w:r w:rsidRPr="00597B2F">
        <w:t>盒各项</w:t>
      </w:r>
      <w:proofErr w:type="gramEnd"/>
      <w:r w:rsidRPr="00597B2F">
        <w:t>核心指标的理论边界予以明确。特别是在</w:t>
      </w:r>
      <w:r w:rsidRPr="00597B2F">
        <w:t xml:space="preserve"> </w:t>
      </w:r>
      <m:oMath>
        <m:r>
          <w:rPr>
            <w:rFonts w:ascii="Cambria Math" w:hAnsi="Cambria Math"/>
          </w:rPr>
          <m:t>4×4</m:t>
        </m:r>
      </m:oMath>
      <w:r w:rsidRPr="00597B2F">
        <w:t>双射</w:t>
      </w:r>
      <w:r w:rsidRPr="00597B2F">
        <w:t>S</w:t>
      </w:r>
      <w:r w:rsidRPr="00597B2F">
        <w:t>盒的差分均匀性下界方面，通过对仿射等价意义下所有最优</w:t>
      </w:r>
      <w:r w:rsidRPr="00597B2F">
        <w:t>S</w:t>
      </w:r>
      <w:r w:rsidRPr="00597B2F">
        <w:t>盒的系统分析，证实了</w:t>
      </w:r>
      <w:r w:rsidRPr="00597B2F">
        <w:t xml:space="preserve"> </w:t>
      </w:r>
      <m:oMath>
        <m:r>
          <w:rPr>
            <w:rFonts w:ascii="Cambria Math" w:hAnsi="Cambria Math"/>
          </w:rPr>
          <m:t>δ≥4</m:t>
        </m:r>
      </m:oMath>
      <w:r w:rsidRPr="00597B2F">
        <w:t>这一重要理论结论。刘晓晨和冯登国</w:t>
      </w:r>
      <w:r w:rsidRPr="00597B2F">
        <w:t>[21]</w:t>
      </w:r>
      <w:r w:rsidRPr="00597B2F">
        <w:t>则从构造角度出发，研究了同时满足若干密码学性质的</w:t>
      </w:r>
      <w:r w:rsidRPr="00597B2F">
        <w:t>S</w:t>
      </w:r>
      <w:r w:rsidRPr="00597B2F">
        <w:t>盒的设计方法，为</w:t>
      </w:r>
      <w:r w:rsidRPr="00597B2F">
        <w:t>S</w:t>
      </w:r>
      <w:r w:rsidRPr="00597B2F">
        <w:t>盒的多目标优化提供了早期的理论探索。</w:t>
      </w:r>
      <w:r w:rsidRPr="00597B2F">
        <w:t xml:space="preserve"> </w:t>
      </w:r>
    </w:p>
    <w:p w14:paraId="3AE3F3C1" w14:textId="77777777" w:rsidR="003E39EF" w:rsidRPr="00597B2F" w:rsidRDefault="003E39EF" w:rsidP="00CB74FF">
      <w:pPr>
        <w:ind w:firstLine="480"/>
      </w:pPr>
      <w:r w:rsidRPr="00597B2F">
        <w:t>（</w:t>
      </w:r>
      <w:r w:rsidRPr="00597B2F">
        <w:t>2</w:t>
      </w:r>
      <w:r w:rsidRPr="00597B2F">
        <w:t>）构造方法：基于有限域的高</w:t>
      </w:r>
      <w:proofErr w:type="gramStart"/>
      <w:r w:rsidRPr="00597B2F">
        <w:t>效</w:t>
      </w:r>
      <w:proofErr w:type="gramEnd"/>
      <w:r w:rsidRPr="00597B2F">
        <w:t>构造</w:t>
      </w:r>
    </w:p>
    <w:p w14:paraId="560AFF77" w14:textId="77777777" w:rsidR="003E39EF" w:rsidRPr="00597B2F" w:rsidRDefault="003E39EF" w:rsidP="00CB74FF">
      <w:pPr>
        <w:ind w:firstLine="480"/>
      </w:pPr>
      <w:r w:rsidRPr="00597B2F">
        <w:t>在</w:t>
      </w:r>
      <w:r w:rsidRPr="00597B2F">
        <w:t>S</w:t>
      </w:r>
      <w:r w:rsidRPr="00597B2F">
        <w:t>盒构造方法方面，国内研究者提出了多种基于有限域运算的</w:t>
      </w:r>
      <w:r w:rsidRPr="00597B2F">
        <w:t>S</w:t>
      </w:r>
      <w:r w:rsidRPr="00597B2F">
        <w:t>盒生成方案。吴文玲等</w:t>
      </w:r>
      <w:r w:rsidRPr="00597B2F">
        <w:t>[22]</w:t>
      </w:r>
      <w:r w:rsidRPr="00597B2F">
        <w:t>系统研究了有限域上低差分函数的理论与构造进展，特别是在</w:t>
      </w:r>
      <w:r w:rsidRPr="00597B2F">
        <w:t xml:space="preserve">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w:r w:rsidRPr="00597B2F">
        <w:t>上，基于逆函数</w:t>
      </w:r>
      <w:r w:rsidRPr="00597B2F">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oMath>
      <w:r w:rsidRPr="00597B2F">
        <w:t>的交换构造法能够在满足差分均匀性</w:t>
      </w:r>
      <w:r w:rsidRPr="00597B2F">
        <w:t xml:space="preserve"> </w:t>
      </w:r>
      <m:oMath>
        <m:r>
          <w:rPr>
            <w:rFonts w:ascii="Cambria Math" w:hAnsi="Cambria Math"/>
          </w:rPr>
          <m:t>δ=4</m:t>
        </m:r>
      </m:oMath>
      <w:r w:rsidRPr="00597B2F">
        <w:t>、代数次数为</w:t>
      </w:r>
      <w:r w:rsidRPr="00597B2F">
        <w:t>3</w:t>
      </w:r>
      <w:r w:rsidRPr="00597B2F">
        <w:t>等约束条件下高效地生成最优</w:t>
      </w:r>
      <w:r w:rsidRPr="00597B2F">
        <w:t>S</w:t>
      </w:r>
      <w:r w:rsidRPr="00597B2F">
        <w:t>盒。该方法的核心思想是通过对逆函数进行结构化修正，调整其</w:t>
      </w:r>
      <w:r w:rsidRPr="00597B2F">
        <w:t>Walsh</w:t>
      </w:r>
      <w:r w:rsidRPr="00597B2F">
        <w:t>谱分布，从而在保持良好密码学性质的同时适配不同的设计需求。</w:t>
      </w:r>
      <w:r w:rsidRPr="00597B2F">
        <w:t xml:space="preserve"> </w:t>
      </w:r>
    </w:p>
    <w:p w14:paraId="7EF75596" w14:textId="77777777" w:rsidR="003E39EF" w:rsidRPr="00597B2F" w:rsidRDefault="003E39EF" w:rsidP="00CB74FF">
      <w:pPr>
        <w:ind w:firstLine="480"/>
      </w:pPr>
      <w:r w:rsidRPr="00597B2F">
        <w:lastRenderedPageBreak/>
        <w:t>闫庆文</w:t>
      </w:r>
      <w:r w:rsidRPr="00597B2F">
        <w:t>[7]</w:t>
      </w:r>
      <w:r w:rsidRPr="00597B2F">
        <w:t>在其研究中进一步拓展了</w:t>
      </w:r>
      <w:r w:rsidRPr="00597B2F">
        <w:t>S</w:t>
      </w:r>
      <w:r w:rsidRPr="00597B2F">
        <w:t>盒构造方法的灵活性。针对</w:t>
      </w:r>
      <w:r w:rsidRPr="00597B2F">
        <w:t>4</w:t>
      </w:r>
      <w:r w:rsidRPr="00597B2F">
        <w:t>比特</w:t>
      </w:r>
      <w:r w:rsidRPr="00597B2F">
        <w:t>S</w:t>
      </w:r>
      <w:r w:rsidRPr="00597B2F">
        <w:t>盒，提出了一种基于广义</w:t>
      </w:r>
      <w:r w:rsidRPr="00597B2F">
        <w:t>Feistel</w:t>
      </w:r>
      <w:r w:rsidRPr="00597B2F">
        <w:t>结构的多轮迭代构造框架，通过结合非线性变换模块和动态比特级置换操作，成功生成了</w:t>
      </w:r>
      <w:r w:rsidRPr="00597B2F">
        <w:t>18432</w:t>
      </w:r>
      <w:r w:rsidRPr="00597B2F">
        <w:t>个满足严格密码学标准的最优</w:t>
      </w:r>
      <w:r w:rsidRPr="00597B2F">
        <w:t>S</w:t>
      </w:r>
      <w:r w:rsidRPr="00597B2F">
        <w:t>盒，其中硬件实现成本最低的</w:t>
      </w:r>
      <w:r w:rsidRPr="00597B2F">
        <w:t>S</w:t>
      </w:r>
      <w:proofErr w:type="gramStart"/>
      <w:r w:rsidRPr="00597B2F">
        <w:t>盒仅为</w:t>
      </w:r>
      <w:proofErr w:type="gramEnd"/>
      <w:r w:rsidRPr="00597B2F">
        <w:t>12 GE</w:t>
      </w:r>
      <w:r w:rsidRPr="00597B2F">
        <w:t>。针对</w:t>
      </w:r>
      <w:r w:rsidRPr="00597B2F">
        <w:t>16</w:t>
      </w:r>
      <w:r w:rsidRPr="00597B2F">
        <w:t>比特</w:t>
      </w:r>
      <w:proofErr w:type="gramStart"/>
      <w:r w:rsidRPr="00597B2F">
        <w:t>大状态</w:t>
      </w:r>
      <w:proofErr w:type="gramEnd"/>
      <w:r w:rsidRPr="00597B2F">
        <w:t>S</w:t>
      </w:r>
      <w:r w:rsidRPr="00597B2F">
        <w:t>盒，基于二分支结构设计了三轮</w:t>
      </w:r>
      <w:r w:rsidRPr="00597B2F">
        <w:t>MISTY</w:t>
      </w:r>
      <w:r w:rsidRPr="00597B2F">
        <w:t>和</w:t>
      </w:r>
      <w:r w:rsidRPr="00597B2F">
        <w:t>Feistel S</w:t>
      </w:r>
      <w:r w:rsidRPr="00597B2F">
        <w:t>盒方案，仅需三轮迭代即可获得差分均匀度为</w:t>
      </w:r>
      <w:r w:rsidRPr="00597B2F">
        <w:t>20</w:t>
      </w:r>
      <w:r w:rsidRPr="00597B2F">
        <w:t>、非线性度达</w:t>
      </w:r>
      <w:r w:rsidRPr="00597B2F">
        <w:t>32000</w:t>
      </w:r>
      <w:r w:rsidRPr="00597B2F">
        <w:t>的高质量</w:t>
      </w:r>
      <w:r w:rsidRPr="00597B2F">
        <w:t>S</w:t>
      </w:r>
      <w:r w:rsidRPr="00597B2F">
        <w:t>盒。</w:t>
      </w:r>
    </w:p>
    <w:p w14:paraId="719B6821" w14:textId="77777777" w:rsidR="003E39EF" w:rsidRPr="00597B2F" w:rsidRDefault="003E39EF" w:rsidP="00CB74FF">
      <w:pPr>
        <w:ind w:firstLine="480"/>
      </w:pPr>
      <w:r w:rsidRPr="00597B2F">
        <w:t>胡建勇等</w:t>
      </w:r>
      <w:r w:rsidRPr="00597B2F">
        <w:t>[8]</w:t>
      </w:r>
      <w:r w:rsidRPr="00597B2F">
        <w:t>则从</w:t>
      </w:r>
      <w:r w:rsidRPr="00597B2F">
        <w:t>S</w:t>
      </w:r>
      <w:r w:rsidRPr="00597B2F">
        <w:t>盒逻辑实现优化的角度提出了一种基于</w:t>
      </w:r>
      <w:proofErr w:type="gramStart"/>
      <w:r w:rsidRPr="00597B2F">
        <w:t>卡诺图的</w:t>
      </w:r>
      <w:proofErr w:type="gramEnd"/>
      <w:r w:rsidRPr="00597B2F">
        <w:t>方法。该方法利用各分量布尔函数</w:t>
      </w:r>
      <w:proofErr w:type="gramStart"/>
      <w:r w:rsidRPr="00597B2F">
        <w:t>的卡诺图表示</w:t>
      </w:r>
      <w:proofErr w:type="gramEnd"/>
      <w:r w:rsidRPr="00597B2F">
        <w:t>计算</w:t>
      </w:r>
      <w:proofErr w:type="gramStart"/>
      <w:r w:rsidRPr="00597B2F">
        <w:t>最</w:t>
      </w:r>
      <w:proofErr w:type="gramEnd"/>
      <w:r w:rsidRPr="00597B2F">
        <w:t>简与或表达式，再通过德摩根变换、</w:t>
      </w:r>
      <w:proofErr w:type="gramStart"/>
      <w:r w:rsidRPr="00597B2F">
        <w:t>并项和</w:t>
      </w:r>
      <w:proofErr w:type="gramEnd"/>
      <w:r w:rsidRPr="00597B2F">
        <w:t>消去等公式进行化简，能够有效降低</w:t>
      </w:r>
      <w:r w:rsidRPr="00597B2F">
        <w:t>S</w:t>
      </w:r>
      <w:r w:rsidRPr="00597B2F">
        <w:t>盒的电路深度和实现面积。将该方法应用于</w:t>
      </w:r>
      <w:r w:rsidRPr="00597B2F">
        <w:t>Midori</w:t>
      </w:r>
      <w:r w:rsidRPr="00597B2F">
        <w:t>算法的</w:t>
      </w:r>
      <w:r w:rsidRPr="00597B2F">
        <w:t>S</w:t>
      </w:r>
      <w:r w:rsidRPr="00597B2F">
        <w:t>盒优化，得到电路深度为</w:t>
      </w:r>
      <w:r w:rsidRPr="00597B2F">
        <w:t>3.5</w:t>
      </w:r>
      <w:r w:rsidRPr="00597B2F">
        <w:t>、实现面积为</w:t>
      </w:r>
      <w:r w:rsidRPr="00597B2F">
        <w:t>23.5 GE</w:t>
      </w:r>
      <w:r w:rsidRPr="00597B2F">
        <w:t>的结果，与公开最优结果完全一致。相比基于</w:t>
      </w:r>
      <w:r w:rsidRPr="00597B2F">
        <w:t>SAT</w:t>
      </w:r>
      <w:r w:rsidRPr="00597B2F">
        <w:t>求解器或预计算匹配的方法</w:t>
      </w:r>
      <w:r w:rsidRPr="00597B2F">
        <w:t>[23]</w:t>
      </w:r>
      <w:r w:rsidRPr="00597B2F">
        <w:t>，该方法更加简洁直观，可依靠手工推导完成。</w:t>
      </w:r>
    </w:p>
    <w:p w14:paraId="71F6B7F1" w14:textId="77777777" w:rsidR="003E39EF" w:rsidRPr="00597B2F" w:rsidRDefault="003E39EF" w:rsidP="00CB74FF">
      <w:pPr>
        <w:ind w:firstLine="480"/>
      </w:pPr>
      <w:r w:rsidRPr="00597B2F">
        <w:t>（</w:t>
      </w:r>
      <w:r w:rsidRPr="00597B2F">
        <w:t>3</w:t>
      </w:r>
      <w:r w:rsidRPr="00597B2F">
        <w:t>）工程应用：代数指标与硬件代价的联合优化</w:t>
      </w:r>
    </w:p>
    <w:p w14:paraId="20FB7F6E" w14:textId="77777777" w:rsidR="003E39EF" w:rsidRPr="00597B2F" w:rsidRDefault="003E39EF" w:rsidP="00CB74FF">
      <w:pPr>
        <w:ind w:firstLine="480"/>
      </w:pPr>
      <w:r w:rsidRPr="00597B2F">
        <w:t>在工程应用层面，国内研究者注重将</w:t>
      </w:r>
      <w:r w:rsidRPr="00597B2F">
        <w:t>S</w:t>
      </w:r>
      <w:r w:rsidRPr="00597B2F">
        <w:t>盒的代数指标分析与实际硬件实现相结合。汪静等</w:t>
      </w:r>
      <w:r w:rsidRPr="00597B2F">
        <w:t>[24]</w:t>
      </w:r>
      <w:r w:rsidRPr="00597B2F">
        <w:t>针对物联网场景下的轻量级认证加密需求，研究了</w:t>
      </w:r>
      <w:r w:rsidRPr="00597B2F">
        <w:t>ASCON</w:t>
      </w:r>
      <w:r w:rsidRPr="00597B2F">
        <w:t>算法的软硬协同设计。</w:t>
      </w:r>
      <w:r w:rsidRPr="00597B2F">
        <w:t>ASCON</w:t>
      </w:r>
      <w:r w:rsidRPr="00597B2F">
        <w:t>采用</w:t>
      </w:r>
      <w:r w:rsidRPr="00597B2F">
        <w:t>5</w:t>
      </w:r>
      <w:r w:rsidRPr="00597B2F">
        <w:t>比特输入输出的</w:t>
      </w:r>
      <w:r w:rsidRPr="00597B2F">
        <w:t>S</w:t>
      </w:r>
      <w:r w:rsidRPr="00597B2F">
        <w:t>盒作为非线性核心，其代数特性（非线性度、差分均匀性等）经过严格选型，在满足轻量密码安全要求的前提下控制了硬件实现代价，体现了代数指标与工程约束之间的协同优化思路。</w:t>
      </w:r>
    </w:p>
    <w:p w14:paraId="6B546192" w14:textId="77777777" w:rsidR="003E39EF" w:rsidRPr="00597B2F" w:rsidRDefault="003E39EF" w:rsidP="00CB74FF">
      <w:pPr>
        <w:ind w:firstLine="480"/>
      </w:pPr>
      <w:r w:rsidRPr="00597B2F">
        <w:t>冷永清等</w:t>
      </w:r>
      <w:r w:rsidRPr="00597B2F">
        <w:t>[6]</w:t>
      </w:r>
      <w:r w:rsidRPr="00597B2F">
        <w:t>设计并实现了一套</w:t>
      </w:r>
      <w:r w:rsidRPr="00597B2F">
        <w:t>S</w:t>
      </w:r>
      <w:r w:rsidRPr="00597B2F">
        <w:t>盒密码学指标自动评估系统，能够自动计算</w:t>
      </w:r>
      <w:r w:rsidRPr="00597B2F">
        <w:t>S</w:t>
      </w:r>
      <w:r w:rsidRPr="00597B2F">
        <w:t>盒的非线性度、线性逼近优势、差分均匀性、代数次数、雪崩特性、不动点个数等多项指标。该系统采用</w:t>
      </w:r>
      <w:r w:rsidRPr="00597B2F">
        <w:t>MFC/C++</w:t>
      </w:r>
      <w:r w:rsidRPr="00597B2F">
        <w:t>开发，具备操作简便、评估全面的特点，有效减轻了密码研究者手工计算各项指标的工作负担。此外，针对</w:t>
      </w:r>
      <w:proofErr w:type="gramStart"/>
      <w:r w:rsidRPr="00597B2F">
        <w:t>大状态</w:t>
      </w:r>
      <w:proofErr w:type="gramEnd"/>
      <w:r w:rsidRPr="00597B2F">
        <w:t>S</w:t>
      </w:r>
      <w:r w:rsidRPr="00597B2F">
        <w:t>盒评估中的计算效率问题，已有研究提出了基于</w:t>
      </w:r>
      <w:r w:rsidRPr="00597B2F">
        <w:t>GPU</w:t>
      </w:r>
      <w:r w:rsidRPr="00597B2F">
        <w:t>并行计算</w:t>
      </w:r>
      <w:r w:rsidRPr="00597B2F">
        <w:t>S</w:t>
      </w:r>
      <w:r w:rsidRPr="00597B2F">
        <w:t>盒差分性质和代数性质的加速方法</w:t>
      </w:r>
      <w:r w:rsidRPr="00597B2F">
        <w:t>[25][26]</w:t>
      </w:r>
      <w:r w:rsidRPr="00597B2F">
        <w:t>，显著提升了评估效率。</w:t>
      </w:r>
    </w:p>
    <w:p w14:paraId="1F300A3D" w14:textId="04223859" w:rsidR="003E39EF" w:rsidRPr="00597B2F" w:rsidRDefault="003E39EF" w:rsidP="00607D80">
      <w:pPr>
        <w:pStyle w:val="3"/>
      </w:pPr>
      <w:r w:rsidRPr="00597B2F">
        <w:t>国外研究现状</w:t>
      </w:r>
    </w:p>
    <w:p w14:paraId="110584BA" w14:textId="77777777" w:rsidR="003E39EF" w:rsidRPr="00597B2F" w:rsidRDefault="003E39EF" w:rsidP="00CB74FF">
      <w:pPr>
        <w:ind w:firstLine="480"/>
      </w:pPr>
      <w:r w:rsidRPr="00597B2F">
        <w:t>（</w:t>
      </w:r>
      <w:r w:rsidRPr="00597B2F">
        <w:t>1</w:t>
      </w:r>
      <w:r w:rsidRPr="00597B2F">
        <w:t>）理论层面：非线性</w:t>
      </w:r>
      <w:r w:rsidRPr="00597B2F">
        <w:t>S</w:t>
      </w:r>
      <w:r w:rsidRPr="00597B2F">
        <w:t>盒的谱理论与安全边界</w:t>
      </w:r>
    </w:p>
    <w:p w14:paraId="1BC1A0C0" w14:textId="77777777" w:rsidR="003E39EF" w:rsidRPr="00597B2F" w:rsidRDefault="003E39EF" w:rsidP="00CB74FF">
      <w:pPr>
        <w:ind w:firstLine="480"/>
      </w:pPr>
      <w:r w:rsidRPr="00597B2F">
        <w:t>国外学者在</w:t>
      </w:r>
      <w:r w:rsidRPr="00597B2F">
        <w:t>S</w:t>
      </w:r>
      <w:r w:rsidRPr="00597B2F">
        <w:t>盒密码学理论方面的研究起步较早，奠定了该领域的基本理论框架。</w:t>
      </w:r>
      <w:r w:rsidRPr="00597B2F">
        <w:t>Nyberg[27]</w:t>
      </w:r>
      <w:r w:rsidRPr="00597B2F">
        <w:t>在</w:t>
      </w:r>
      <w:r w:rsidRPr="00597B2F">
        <w:t>1991</w:t>
      </w:r>
      <w:r w:rsidRPr="00597B2F">
        <w:t>年的</w:t>
      </w:r>
      <w:r w:rsidRPr="00597B2F">
        <w:t>EUROCRYPT</w:t>
      </w:r>
      <w:r w:rsidRPr="00597B2F">
        <w:t>会议上首次系统研究了完美非线性（</w:t>
      </w:r>
      <w:r w:rsidRPr="00597B2F">
        <w:t>Perfect Nonlinear, PN</w:t>
      </w:r>
      <w:r w:rsidRPr="00597B2F">
        <w:t>）</w:t>
      </w:r>
      <w:r w:rsidRPr="00597B2F">
        <w:t>S</w:t>
      </w:r>
      <w:r w:rsidRPr="00597B2F">
        <w:t>盒的性质，通过分析</w:t>
      </w:r>
      <w:r w:rsidRPr="00597B2F">
        <w:t>PN</w:t>
      </w:r>
      <w:r w:rsidRPr="00597B2F">
        <w:t>函数的差分均匀性，推导了其</w:t>
      </w:r>
      <w:r w:rsidRPr="00597B2F">
        <w:t>Walsh</w:t>
      </w:r>
      <w:r w:rsidRPr="00597B2F">
        <w:t>谱的严格取值约束。</w:t>
      </w:r>
      <w:r w:rsidRPr="00597B2F">
        <w:t>Nyberg</w:t>
      </w:r>
      <w:r w:rsidRPr="00597B2F">
        <w:t>的研究表明，</w:t>
      </w:r>
      <w:r w:rsidRPr="00597B2F">
        <w:t>PN S</w:t>
      </w:r>
      <w:r w:rsidRPr="00597B2F">
        <w:t>盒的线性逼近概率达到了对称密码中理论上能达到的最小线性偏差，为后续</w:t>
      </w:r>
      <w:r w:rsidRPr="00597B2F">
        <w:t>S</w:t>
      </w:r>
      <w:r w:rsidRPr="00597B2F">
        <w:t>盒设计提供了重要的安全性基准。</w:t>
      </w:r>
    </w:p>
    <w:p w14:paraId="6E409CAC" w14:textId="77777777" w:rsidR="003E39EF" w:rsidRPr="00597B2F" w:rsidRDefault="003E39EF" w:rsidP="00CB74FF">
      <w:pPr>
        <w:ind w:firstLine="480"/>
      </w:pPr>
      <w:r w:rsidRPr="00597B2F">
        <w:t>在差分分析理论方面，</w:t>
      </w:r>
      <w:r w:rsidRPr="00597B2F">
        <w:t>Biham</w:t>
      </w:r>
      <w:r w:rsidRPr="00597B2F">
        <w:t>和</w:t>
      </w:r>
      <w:r w:rsidRPr="00597B2F">
        <w:t>Shamir[28]</w:t>
      </w:r>
      <w:r w:rsidRPr="00597B2F">
        <w:t>的差分密码分析方法开创了针对</w:t>
      </w:r>
      <w:r w:rsidRPr="00597B2F">
        <w:t>S</w:t>
      </w:r>
      <w:r w:rsidRPr="00597B2F">
        <w:t>盒安全性评估的先河，差分均匀性这一核心指标正是在此理论框架下被提出和完善的。当</w:t>
      </w:r>
      <w:r w:rsidRPr="00597B2F">
        <w:t>S</w:t>
      </w:r>
      <w:r w:rsidRPr="00597B2F">
        <w:t>盒的差分均匀性</w:t>
      </w:r>
      <w:r w:rsidRPr="00597B2F">
        <w:t xml:space="preserve"> </w:t>
      </w:r>
      <m:oMath>
        <m:r>
          <w:rPr>
            <w:rFonts w:ascii="Cambria Math" w:hAnsi="Cambria Math"/>
          </w:rPr>
          <m:t>δ=2</m:t>
        </m:r>
      </m:oMath>
      <w:r w:rsidRPr="00597B2F">
        <w:t>时，该</w:t>
      </w:r>
      <w:r w:rsidRPr="00597B2F">
        <w:t>S</w:t>
      </w:r>
      <w:r w:rsidRPr="00597B2F">
        <w:t>盒被称为几乎完美非线性（</w:t>
      </w:r>
      <w:r w:rsidRPr="00597B2F">
        <w:t>APN</w:t>
      </w:r>
      <w:r w:rsidRPr="00597B2F">
        <w:t>）函数，具有理论上最强的抗差分攻击能力。对于有限域上的特殊幂函数，如</w:t>
      </w:r>
      <w:r w:rsidRPr="00597B2F">
        <w:t>Gold</w:t>
      </w:r>
      <w:r w:rsidRPr="00597B2F">
        <w:t>函数</w:t>
      </w:r>
      <w:r w:rsidRPr="00597B2F">
        <w:t xml:space="preserve"> </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597B2F">
        <w:t>（在</w:t>
      </w:r>
      <w:r w:rsidRPr="00597B2F">
        <w:t xml:space="preserve"> </w:t>
      </w:r>
      <m:oMath>
        <m:r>
          <m:rPr>
            <m:sty m:val="p"/>
          </m:rPr>
          <w:rPr>
            <w:rFonts w:ascii="Cambria Math" w:hAnsi="Cambria Math"/>
          </w:rPr>
          <m:t>gc</m:t>
        </m:r>
        <m:func>
          <m:funcPr>
            <m:ctrlPr>
              <w:rPr>
                <w:rFonts w:ascii="Cambria Math" w:hAnsi="Cambria Math"/>
                <w:i/>
              </w:rPr>
            </m:ctrlPr>
          </m:funcPr>
          <m:fName>
            <m:r>
              <m:rPr>
                <m:sty m:val="p"/>
              </m:rPr>
              <w:rPr>
                <w:rFonts w:ascii="Cambria Math" w:hAnsi="Cambria Math"/>
              </w:rPr>
              <m:t>d</m:t>
            </m:r>
            <m:ctrlPr>
              <w:rPr>
                <w:rFonts w:ascii="Cambria Math" w:hAnsi="Cambria Math"/>
              </w:rPr>
            </m:ctrlPr>
          </m:fName>
          <m:e>
            <m:d>
              <m:dPr>
                <m:ctrlPr>
                  <w:rPr>
                    <w:rFonts w:ascii="Cambria Math" w:hAnsi="Cambria Math"/>
                    <w:i/>
                  </w:rPr>
                </m:ctrlPr>
              </m:dPr>
              <m:e>
                <m:r>
                  <w:rPr>
                    <w:rFonts w:ascii="Cambria Math" w:hAnsi="Cambria Math"/>
                  </w:rPr>
                  <m:t>k,n</m:t>
                </m:r>
              </m:e>
            </m:d>
          </m:e>
        </m:func>
        <m:r>
          <w:rPr>
            <w:rFonts w:ascii="Cambria Math" w:hAnsi="Cambria Math"/>
          </w:rPr>
          <m:t>=1</m:t>
        </m:r>
      </m:oMath>
      <w:r w:rsidRPr="00597B2F">
        <w:t>时为</w:t>
      </w:r>
      <w:r w:rsidRPr="00597B2F">
        <w:t>APN</w:t>
      </w:r>
      <w:r w:rsidRPr="00597B2F">
        <w:t>函数）和</w:t>
      </w:r>
      <w:proofErr w:type="spellStart"/>
      <w:r w:rsidRPr="00597B2F">
        <w:t>Kasami</w:t>
      </w:r>
      <w:proofErr w:type="spellEnd"/>
      <w:r w:rsidRPr="00597B2F">
        <w:t>函数等，国外学者已从代数理论角度给出了差分均匀性的解析证明，无需遍历真值表即可确定其抗差分性能</w:t>
      </w:r>
      <w:r w:rsidRPr="00597B2F">
        <w:t>[29]</w:t>
      </w:r>
      <w:r w:rsidRPr="00597B2F">
        <w:t>。</w:t>
      </w:r>
      <w:r w:rsidRPr="00597B2F">
        <w:t xml:space="preserve"> </w:t>
      </w:r>
    </w:p>
    <w:p w14:paraId="3FC751CB" w14:textId="77777777" w:rsidR="003E39EF" w:rsidRPr="00597B2F" w:rsidRDefault="003E39EF" w:rsidP="00CB74FF">
      <w:pPr>
        <w:ind w:firstLine="480"/>
      </w:pPr>
      <w:r w:rsidRPr="00597B2F">
        <w:lastRenderedPageBreak/>
        <w:t>Webster</w:t>
      </w:r>
      <w:r w:rsidRPr="00597B2F">
        <w:t>和</w:t>
      </w:r>
      <w:r w:rsidRPr="00597B2F">
        <w:t>Tavares[30]</w:t>
      </w:r>
      <w:r w:rsidRPr="00597B2F">
        <w:t>提出了严格雪崩准则（</w:t>
      </w:r>
      <w:r w:rsidRPr="00597B2F">
        <w:t>Strict Avalanche Criterion, SAC</w:t>
      </w:r>
      <w:r w:rsidRPr="00597B2F">
        <w:t>）的概念，用于衡量</w:t>
      </w:r>
      <w:r w:rsidRPr="00597B2F">
        <w:t>S</w:t>
      </w:r>
      <w:r w:rsidRPr="00597B2F">
        <w:t>盒输入的单比特变化对输出的扩散效果。该概念后来成为评估</w:t>
      </w:r>
      <w:r w:rsidRPr="00597B2F">
        <w:t>S</w:t>
      </w:r>
      <w:r w:rsidRPr="00597B2F">
        <w:t>盒扩散性能的重要指标之一。由于</w:t>
      </w:r>
      <w:r w:rsidRPr="00597B2F">
        <w:t>S</w:t>
      </w:r>
      <w:proofErr w:type="gramStart"/>
      <w:r w:rsidRPr="00597B2F">
        <w:t>盒各类</w:t>
      </w:r>
      <w:proofErr w:type="gramEnd"/>
      <w:r w:rsidRPr="00597B2F">
        <w:t>安全指标之间存在相互制约的关系，实际密码算法中的</w:t>
      </w:r>
      <w:r w:rsidRPr="00597B2F">
        <w:t>S</w:t>
      </w:r>
      <w:r w:rsidRPr="00597B2F">
        <w:t>盒通常难以同时满足所有指标的最优值，严格雪崩距离的概念也因此被引入以量化</w:t>
      </w:r>
      <w:r w:rsidRPr="00597B2F">
        <w:t>S</w:t>
      </w:r>
      <w:r w:rsidRPr="00597B2F">
        <w:t>盒的雪崩特性</w:t>
      </w:r>
      <w:r w:rsidRPr="00597B2F">
        <w:t>[31]</w:t>
      </w:r>
      <w:r w:rsidRPr="00597B2F">
        <w:t>。</w:t>
      </w:r>
    </w:p>
    <w:p w14:paraId="5C99B462" w14:textId="77777777" w:rsidR="003E39EF" w:rsidRPr="00597B2F" w:rsidRDefault="003E39EF" w:rsidP="00CB74FF">
      <w:pPr>
        <w:ind w:firstLine="480"/>
      </w:pPr>
      <w:r w:rsidRPr="00597B2F">
        <w:t>（</w:t>
      </w:r>
      <w:r w:rsidRPr="00597B2F">
        <w:t>2</w:t>
      </w:r>
      <w:r w:rsidRPr="00597B2F">
        <w:t>）构造方法：从递归构造到自动化搜索</w:t>
      </w:r>
    </w:p>
    <w:p w14:paraId="0FA9F310" w14:textId="77777777" w:rsidR="003E39EF" w:rsidRPr="00597B2F" w:rsidRDefault="003E39EF" w:rsidP="00CB74FF">
      <w:pPr>
        <w:ind w:firstLine="480"/>
      </w:pPr>
      <w:r w:rsidRPr="00597B2F">
        <w:t>在</w:t>
      </w:r>
      <w:r w:rsidRPr="00597B2F">
        <w:t>S</w:t>
      </w:r>
      <w:r w:rsidRPr="00597B2F">
        <w:t>盒构造方法方面，国外研究经历了从手工设计、递归构造到自动化搜索的发展历程。</w:t>
      </w:r>
      <w:r w:rsidRPr="00597B2F">
        <w:t>Pang</w:t>
      </w:r>
      <w:r w:rsidRPr="00597B2F">
        <w:t>等</w:t>
      </w:r>
      <w:r w:rsidRPr="00597B2F">
        <w:t>[32]</w:t>
      </w:r>
      <w:r w:rsidRPr="00597B2F">
        <w:t>提出了一种改进的递归构造方法，其核心思路是利用小型</w:t>
      </w:r>
      <w:r w:rsidRPr="00597B2F">
        <w:t>S</w:t>
      </w:r>
      <w:r w:rsidRPr="00597B2F">
        <w:t>盒已有的雪崩特性作为基础，通过</w:t>
      </w:r>
      <w:r w:rsidRPr="00597B2F">
        <w:t>"</w:t>
      </w:r>
      <w:r w:rsidRPr="00597B2F">
        <w:t>基础</w:t>
      </w:r>
      <w:r w:rsidRPr="00597B2F">
        <w:t>S</w:t>
      </w:r>
      <w:r w:rsidRPr="00597B2F">
        <w:t>盒构建</w:t>
      </w:r>
      <w:r w:rsidRPr="00597B2F">
        <w:t>→</w:t>
      </w:r>
      <w:r w:rsidRPr="00597B2F">
        <w:t>递归扩展</w:t>
      </w:r>
      <w:r w:rsidRPr="00597B2F">
        <w:t>→</w:t>
      </w:r>
      <w:r w:rsidRPr="00597B2F">
        <w:t>位旋转</w:t>
      </w:r>
      <w:r w:rsidRPr="00597B2F">
        <w:t>→</w:t>
      </w:r>
      <w:proofErr w:type="gramStart"/>
      <w:r w:rsidRPr="00597B2F">
        <w:t>缺失位</w:t>
      </w:r>
      <w:proofErr w:type="gramEnd"/>
      <w:r w:rsidRPr="00597B2F">
        <w:t>补全</w:t>
      </w:r>
      <w:r w:rsidRPr="00597B2F">
        <w:t>→</w:t>
      </w:r>
      <w:r w:rsidRPr="00597B2F">
        <w:t>筛选优化</w:t>
      </w:r>
      <w:r w:rsidRPr="00597B2F">
        <w:t>"</w:t>
      </w:r>
      <w:r w:rsidRPr="00597B2F">
        <w:t>的流程，逐步生成满足完美严格雪崩准则（</w:t>
      </w:r>
      <w:r w:rsidRPr="00597B2F">
        <w:t>perfect SAC</w:t>
      </w:r>
      <w:r w:rsidRPr="00597B2F">
        <w:t>）的更大规模</w:t>
      </w:r>
      <w:r w:rsidRPr="00597B2F">
        <w:t>S</w:t>
      </w:r>
      <w:r w:rsidRPr="00597B2F">
        <w:t>盒。这种方法在资源受限环境中具有实际应用价值，因为它可以从低成本的小规模</w:t>
      </w:r>
      <w:r w:rsidRPr="00597B2F">
        <w:t>S</w:t>
      </w:r>
      <w:r w:rsidRPr="00597B2F">
        <w:t>盒出发构建满足安全需求的大规模</w:t>
      </w:r>
      <w:r w:rsidRPr="00597B2F">
        <w:t>S</w:t>
      </w:r>
      <w:r w:rsidRPr="00597B2F">
        <w:t>盒。</w:t>
      </w:r>
    </w:p>
    <w:p w14:paraId="05DE7007" w14:textId="77777777" w:rsidR="003E39EF" w:rsidRPr="00597B2F" w:rsidRDefault="003E39EF" w:rsidP="00CB74FF">
      <w:pPr>
        <w:ind w:firstLine="480"/>
      </w:pPr>
      <w:r w:rsidRPr="00597B2F">
        <w:t>Sajid</w:t>
      </w:r>
      <w:r w:rsidRPr="00597B2F">
        <w:t>等</w:t>
      </w:r>
      <w:r w:rsidRPr="00597B2F">
        <w:t>[33]</w:t>
      </w:r>
      <w:r w:rsidRPr="00597B2F">
        <w:t>提出了一种基于分段线性混沌映射的</w:t>
      </w:r>
      <w:r w:rsidRPr="00597B2F">
        <w:t>S</w:t>
      </w:r>
      <w:r w:rsidRPr="00597B2F">
        <w:t>盒设计方法，通过系统化的字节替换流程生成具有强</w:t>
      </w:r>
      <w:proofErr w:type="gramStart"/>
      <w:r w:rsidRPr="00597B2F">
        <w:t>双射性的</w:t>
      </w:r>
      <w:proofErr w:type="gramEnd"/>
      <w:r w:rsidRPr="00597B2F">
        <w:t>S</w:t>
      </w:r>
      <w:r w:rsidRPr="00597B2F">
        <w:t>盒，为基于混沌理论的</w:t>
      </w:r>
      <w:r w:rsidRPr="00597B2F">
        <w:t>S</w:t>
      </w:r>
      <w:r w:rsidRPr="00597B2F">
        <w:t>盒构造提供了新的思路。在自动化搜索方面，</w:t>
      </w:r>
      <w:proofErr w:type="spellStart"/>
      <w:r w:rsidRPr="00597B2F">
        <w:t>Stoffelen</w:t>
      </w:r>
      <w:proofErr w:type="spellEnd"/>
      <w:r w:rsidRPr="00597B2F">
        <w:t>[23]</w:t>
      </w:r>
      <w:r w:rsidRPr="00597B2F">
        <w:t>在</w:t>
      </w:r>
      <w:r w:rsidRPr="00597B2F">
        <w:t>2016</w:t>
      </w:r>
      <w:r w:rsidRPr="00597B2F">
        <w:t>年</w:t>
      </w:r>
      <w:r w:rsidRPr="00597B2F">
        <w:t>FSE</w:t>
      </w:r>
      <w:r w:rsidRPr="00597B2F">
        <w:t>会议上首次将</w:t>
      </w:r>
      <w:r w:rsidRPr="00597B2F">
        <w:t>S</w:t>
      </w:r>
      <w:r w:rsidRPr="00597B2F">
        <w:t>盒的优化实现过程形式化为布尔可满足性问题（</w:t>
      </w:r>
      <w:r w:rsidRPr="00597B2F">
        <w:t>SAT</w:t>
      </w:r>
      <w:r w:rsidRPr="00597B2F">
        <w:t>），通过</w:t>
      </w:r>
      <w:r w:rsidRPr="00597B2F">
        <w:t>SAT</w:t>
      </w:r>
      <w:r w:rsidRPr="00597B2F">
        <w:t>求解器自动搜索电路深度或实现面积最优的</w:t>
      </w:r>
      <w:r w:rsidRPr="00597B2F">
        <w:t>S</w:t>
      </w:r>
      <w:r w:rsidRPr="00597B2F">
        <w:t>盒逻辑表达式。此后，</w:t>
      </w:r>
      <w:r w:rsidRPr="00597B2F">
        <w:t>Lu</w:t>
      </w:r>
      <w:r w:rsidRPr="00597B2F">
        <w:t>等</w:t>
      </w:r>
      <w:r w:rsidRPr="00597B2F">
        <w:t>[34]</w:t>
      </w:r>
      <w:r w:rsidRPr="00597B2F">
        <w:t>和</w:t>
      </w:r>
      <w:r w:rsidRPr="00597B2F">
        <w:t>Jia</w:t>
      </w:r>
      <w:r w:rsidRPr="00597B2F">
        <w:t>等</w:t>
      </w:r>
      <w:r w:rsidRPr="00597B2F">
        <w:t>[35]</w:t>
      </w:r>
      <w:r w:rsidRPr="00597B2F">
        <w:t>对该方法进行了多轮改进，使其能够适应更多类型的逻辑门约束和更大规模的</w:t>
      </w:r>
      <w:r w:rsidRPr="00597B2F">
        <w:t>S</w:t>
      </w:r>
      <w:r w:rsidRPr="00597B2F">
        <w:t>盒。</w:t>
      </w:r>
    </w:p>
    <w:p w14:paraId="417C6D65" w14:textId="77777777" w:rsidR="003E39EF" w:rsidRPr="00597B2F" w:rsidRDefault="003E39EF" w:rsidP="00CB74FF">
      <w:pPr>
        <w:ind w:firstLine="480"/>
      </w:pPr>
      <w:r w:rsidRPr="00597B2F">
        <w:t>（</w:t>
      </w:r>
      <w:r w:rsidRPr="00597B2F">
        <w:t>3</w:t>
      </w:r>
      <w:r w:rsidRPr="00597B2F">
        <w:t>）分类研究：仿射等价与最优</w:t>
      </w:r>
      <w:r w:rsidRPr="00597B2F">
        <w:t>S</w:t>
      </w:r>
      <w:r w:rsidRPr="00597B2F">
        <w:t>盒的系统刻画</w:t>
      </w:r>
    </w:p>
    <w:p w14:paraId="5D7DA603" w14:textId="77777777" w:rsidR="003E39EF" w:rsidRPr="00597B2F" w:rsidRDefault="003E39EF" w:rsidP="00CB74FF">
      <w:pPr>
        <w:ind w:firstLine="480"/>
      </w:pPr>
      <w:r w:rsidRPr="00597B2F">
        <w:t>S</w:t>
      </w:r>
      <w:r w:rsidRPr="00597B2F">
        <w:t>盒的等价分类是理解其代数结构和指导设计选型的重要工具。</w:t>
      </w:r>
      <w:r w:rsidRPr="00597B2F">
        <w:t>Leander</w:t>
      </w:r>
      <w:r w:rsidRPr="00597B2F">
        <w:t>和</w:t>
      </w:r>
      <w:r w:rsidRPr="00597B2F">
        <w:t>Poschmann[10]</w:t>
      </w:r>
      <w:r w:rsidRPr="00597B2F">
        <w:t>在</w:t>
      </w:r>
      <w:r w:rsidRPr="00597B2F">
        <w:t>2007</w:t>
      </w:r>
      <w:r w:rsidRPr="00597B2F">
        <w:t>年的</w:t>
      </w:r>
      <w:r w:rsidRPr="00597B2F">
        <w:t>SAC</w:t>
      </w:r>
      <w:r w:rsidRPr="00597B2F">
        <w:t>会议上发表了关于</w:t>
      </w:r>
      <w:r w:rsidRPr="00597B2F">
        <w:t>4</w:t>
      </w:r>
      <w:r w:rsidRPr="00597B2F">
        <w:t>比特</w:t>
      </w:r>
      <w:r w:rsidRPr="00597B2F">
        <w:t>S</w:t>
      </w:r>
      <w:r w:rsidRPr="00597B2F">
        <w:t>盒分类的开创性工作。他们在仿射等价关系下，对全部</w:t>
      </w:r>
      <w:r w:rsidRPr="00597B2F">
        <w:t xml:space="preserve"> </w:t>
      </w:r>
      <m:oMath>
        <m:r>
          <w:rPr>
            <w:rFonts w:ascii="Cambria Math" w:hAnsi="Cambria Math"/>
          </w:rPr>
          <m:t>4×4</m:t>
        </m:r>
      </m:oMath>
      <w:r w:rsidRPr="00597B2F">
        <w:t>双射</w:t>
      </w:r>
      <w:r w:rsidRPr="00597B2F">
        <w:t>S</w:t>
      </w:r>
      <w:r w:rsidRPr="00597B2F">
        <w:t>盒进行了系统的分类研究，将其划分为</w:t>
      </w:r>
      <w:r w:rsidRPr="00597B2F">
        <w:t>302</w:t>
      </w:r>
      <w:r w:rsidRPr="00597B2F">
        <w:t>个仿射等价类，并从中识别出</w:t>
      </w:r>
      <w:r w:rsidRPr="00597B2F">
        <w:t>16</w:t>
      </w:r>
      <w:r w:rsidRPr="00597B2F">
        <w:t>个密码学指标均达到最优（</w:t>
      </w:r>
      <m:oMath>
        <m:r>
          <w:rPr>
            <w:rFonts w:ascii="Cambria Math" w:hAnsi="Cambria Math"/>
          </w:rPr>
          <m:t>δ=4</m:t>
        </m:r>
      </m:oMath>
      <w:r w:rsidRPr="00597B2F">
        <w:t>，</w:t>
      </w:r>
      <m:oMath>
        <m:r>
          <w:rPr>
            <w:rFonts w:ascii="Cambria Math" w:hAnsi="Cambria Math"/>
          </w:rPr>
          <m:t>NL=4</m:t>
        </m:r>
      </m:oMath>
      <w:r w:rsidRPr="00597B2F">
        <w:t>，</w:t>
      </w:r>
      <m:oMath>
        <m:r>
          <m:rPr>
            <m:sty m:val="p"/>
          </m:rPr>
          <w:rPr>
            <w:rFonts w:ascii="Cambria Math" w:hAnsi="Cambria Math"/>
          </w:rPr>
          <m:t>de</m:t>
        </m:r>
        <m:func>
          <m:funcPr>
            <m:ctrlPr>
              <w:rPr>
                <w:rFonts w:ascii="Cambria Math" w:hAnsi="Cambria Math"/>
                <w:i/>
              </w:rPr>
            </m:ctrlPr>
          </m:funcPr>
          <m:fName>
            <m:r>
              <m:rPr>
                <m:sty m:val="p"/>
              </m:rPr>
              <w:rPr>
                <w:rFonts w:ascii="Cambria Math" w:hAnsi="Cambria Math"/>
              </w:rPr>
              <m:t>g</m:t>
            </m:r>
            <m:ctrlPr>
              <w:rPr>
                <w:rFonts w:ascii="Cambria Math" w:hAnsi="Cambria Math"/>
              </w:rPr>
            </m:ctrlPr>
          </m:fName>
          <m:e/>
        </m:func>
        <m:r>
          <w:rPr>
            <w:rFonts w:ascii="Cambria Math" w:hAnsi="Cambria Math"/>
          </w:rPr>
          <m:t>=3</m:t>
        </m:r>
      </m:oMath>
      <w:r w:rsidRPr="00597B2F">
        <w:t>）的等价类。这</w:t>
      </w:r>
      <w:r w:rsidRPr="00597B2F">
        <w:t>16</w:t>
      </w:r>
      <w:r w:rsidRPr="00597B2F">
        <w:t>个等价类中的</w:t>
      </w:r>
      <w:r w:rsidRPr="00597B2F">
        <w:t>S</w:t>
      </w:r>
      <w:r w:rsidRPr="00597B2F">
        <w:t>盒被定义为</w:t>
      </w:r>
      <w:r w:rsidRPr="00597B2F">
        <w:t>"</w:t>
      </w:r>
      <w:r w:rsidRPr="00597B2F">
        <w:t>最优</w:t>
      </w:r>
      <w:r w:rsidRPr="00597B2F">
        <w:t>4</w:t>
      </w:r>
      <w:r w:rsidRPr="00597B2F">
        <w:t>比特</w:t>
      </w:r>
      <w:r w:rsidRPr="00597B2F">
        <w:t>S</w:t>
      </w:r>
      <w:r w:rsidRPr="00597B2F">
        <w:t>盒</w:t>
      </w:r>
      <w:r w:rsidRPr="00597B2F">
        <w:t>"</w:t>
      </w:r>
      <w:r w:rsidRPr="00597B2F">
        <w:t>，此后被广泛应用于</w:t>
      </w:r>
      <w:r w:rsidRPr="00597B2F">
        <w:t>PRESENT</w:t>
      </w:r>
      <w:r w:rsidRPr="00597B2F">
        <w:t>、</w:t>
      </w:r>
      <w:r w:rsidRPr="00597B2F">
        <w:t>Midori</w:t>
      </w:r>
      <w:r w:rsidRPr="00597B2F">
        <w:t>、</w:t>
      </w:r>
      <w:r w:rsidRPr="00597B2F">
        <w:t>CRAFT</w:t>
      </w:r>
      <w:r w:rsidRPr="00597B2F">
        <w:t>等轻量级密码算法的设计中。这一分类结果的重要意义在于：仿射等价变换保持非线性度、差分均匀性和代数次数不变，因此在同一等价类中选择不同的具体</w:t>
      </w:r>
      <w:r w:rsidRPr="00597B2F">
        <w:t>S</w:t>
      </w:r>
      <w:proofErr w:type="gramStart"/>
      <w:r w:rsidRPr="00597B2F">
        <w:t>盒不会</w:t>
      </w:r>
      <w:proofErr w:type="gramEnd"/>
      <w:r w:rsidRPr="00597B2F">
        <w:t>影响核心安全性能，设计者可以在等价类内部自由选择硬件实现最优的</w:t>
      </w:r>
      <w:r w:rsidRPr="00597B2F">
        <w:t>S</w:t>
      </w:r>
      <w:r w:rsidRPr="00597B2F">
        <w:t>盒。</w:t>
      </w:r>
      <w:r w:rsidRPr="00597B2F">
        <w:t xml:space="preserve"> </w:t>
      </w:r>
    </w:p>
    <w:p w14:paraId="3856B7A1" w14:textId="77777777" w:rsidR="003E39EF" w:rsidRPr="00597B2F" w:rsidRDefault="003E39EF" w:rsidP="00CB74FF">
      <w:pPr>
        <w:ind w:firstLine="480"/>
      </w:pPr>
      <w:r w:rsidRPr="00597B2F">
        <w:t>（</w:t>
      </w:r>
      <w:r w:rsidRPr="00597B2F">
        <w:t>4</w:t>
      </w:r>
      <w:r w:rsidRPr="00597B2F">
        <w:t>）侧信道安全：代数结构对物理攻击的影响</w:t>
      </w:r>
    </w:p>
    <w:p w14:paraId="71CF5C99" w14:textId="77777777" w:rsidR="003E39EF" w:rsidRPr="00597B2F" w:rsidRDefault="003E39EF" w:rsidP="00CB74FF">
      <w:pPr>
        <w:ind w:firstLine="480"/>
      </w:pPr>
      <w:r w:rsidRPr="00597B2F">
        <w:t>随着侧信道攻击技术的发展，</w:t>
      </w:r>
      <w:r w:rsidRPr="00597B2F">
        <w:t>S</w:t>
      </w:r>
      <w:r w:rsidRPr="00597B2F">
        <w:t>盒的代数结构对物理安全性的影响也受到了关注。</w:t>
      </w:r>
      <w:r w:rsidRPr="00597B2F">
        <w:t>Shim</w:t>
      </w:r>
      <w:r w:rsidRPr="00597B2F">
        <w:t>和</w:t>
      </w:r>
      <w:r w:rsidRPr="00597B2F">
        <w:t>Lee[36]</w:t>
      </w:r>
      <w:r w:rsidRPr="00597B2F">
        <w:t>系统研究了不同类型</w:t>
      </w:r>
      <w:r w:rsidRPr="00597B2F">
        <w:t>S</w:t>
      </w:r>
      <w:r w:rsidRPr="00597B2F">
        <w:t>盒抵抗代数攻击的能力，发现不同代数结构的</w:t>
      </w:r>
      <w:r w:rsidRPr="00597B2F">
        <w:t>S</w:t>
      </w:r>
      <w:r w:rsidRPr="00597B2F">
        <w:t>盒在抗代数攻击方面表现差异显著：基于</w:t>
      </w:r>
      <w:r w:rsidRPr="00597B2F">
        <w:t>Gold</w:t>
      </w:r>
      <w:r w:rsidRPr="00597B2F">
        <w:t>指数幂函数构造的</w:t>
      </w:r>
      <w:r w:rsidRPr="00597B2F">
        <w:t>S</w:t>
      </w:r>
      <w:proofErr w:type="gramStart"/>
      <w:r w:rsidRPr="00597B2F">
        <w:t>盒对代数</w:t>
      </w:r>
      <w:proofErr w:type="gramEnd"/>
      <w:r w:rsidRPr="00597B2F">
        <w:t>攻击的抗性极弱，基于</w:t>
      </w:r>
      <w:proofErr w:type="spellStart"/>
      <w:r w:rsidRPr="00597B2F">
        <w:t>Kasami</w:t>
      </w:r>
      <w:proofErr w:type="spellEnd"/>
      <w:r w:rsidRPr="00597B2F">
        <w:t>指数幂函数的</w:t>
      </w:r>
      <w:r w:rsidRPr="00597B2F">
        <w:t>S</w:t>
      </w:r>
      <w:proofErr w:type="gramStart"/>
      <w:r w:rsidRPr="00597B2F">
        <w:t>盒抗代数</w:t>
      </w:r>
      <w:proofErr w:type="gramEnd"/>
      <w:r w:rsidRPr="00597B2F">
        <w:t>攻击性能优于逆元指数幂函数</w:t>
      </w:r>
      <w:r w:rsidRPr="00597B2F">
        <w:t>S</w:t>
      </w:r>
      <w:r w:rsidRPr="00597B2F">
        <w:t>盒。</w:t>
      </w:r>
      <w:proofErr w:type="spellStart"/>
      <w:r w:rsidRPr="00597B2F">
        <w:t>Dodis</w:t>
      </w:r>
      <w:proofErr w:type="spellEnd"/>
      <w:r w:rsidRPr="00597B2F">
        <w:t>等</w:t>
      </w:r>
      <w:r w:rsidRPr="00597B2F">
        <w:t>[37]</w:t>
      </w:r>
      <w:r w:rsidRPr="00597B2F">
        <w:t>从理论密码学的角度研究了小规模</w:t>
      </w:r>
      <w:r w:rsidRPr="00597B2F">
        <w:t>S</w:t>
      </w:r>
      <w:r w:rsidRPr="00597B2F">
        <w:t>盒（</w:t>
      </w:r>
      <w:r w:rsidRPr="00597B2F">
        <w:t>small-box</w:t>
      </w:r>
      <w:r w:rsidRPr="00597B2F">
        <w:t>）在密码协议中的安全性边界，为小规模</w:t>
      </w:r>
      <w:r w:rsidRPr="00597B2F">
        <w:t>S</w:t>
      </w:r>
      <w:r w:rsidRPr="00597B2F">
        <w:t>盒的应用提供了可证明安全的理论依据。</w:t>
      </w:r>
      <w:r w:rsidRPr="00597B2F">
        <w:t>Shen</w:t>
      </w:r>
      <w:r w:rsidRPr="00597B2F">
        <w:t>等</w:t>
      </w:r>
      <w:r w:rsidRPr="00597B2F">
        <w:t>[38]</w:t>
      </w:r>
      <w:r w:rsidRPr="00597B2F">
        <w:t>则从侧信道防护的工程角度出发，</w:t>
      </w:r>
      <w:r w:rsidRPr="00597B2F">
        <w:lastRenderedPageBreak/>
        <w:t>研究了</w:t>
      </w:r>
      <w:r w:rsidRPr="00597B2F">
        <w:t>GPU</w:t>
      </w:r>
      <w:r w:rsidRPr="00597B2F">
        <w:t>平台上基于电磁辐射的侧信道攻击与防御技术，为</w:t>
      </w:r>
      <w:r w:rsidRPr="00597B2F">
        <w:t>S</w:t>
      </w:r>
      <w:r w:rsidRPr="00597B2F">
        <w:t>盒在实际硬件平台上的安全部署提供了参考。</w:t>
      </w:r>
    </w:p>
    <w:p w14:paraId="3B2053DE" w14:textId="77777777" w:rsidR="003E39EF" w:rsidRPr="00597B2F" w:rsidRDefault="003E39EF" w:rsidP="00CB74FF">
      <w:pPr>
        <w:ind w:firstLine="480"/>
      </w:pPr>
      <w:r w:rsidRPr="00597B2F">
        <w:t>综合国内外的研究现状可以看出，</w:t>
      </w:r>
      <w:r w:rsidRPr="00597B2F">
        <w:t>S</w:t>
      </w:r>
      <w:r w:rsidRPr="00597B2F">
        <w:t>盒的理论分析、构造方法和工程实现已经形成了较为完整的研究体系。然而，在小规模</w:t>
      </w:r>
      <w:r w:rsidRPr="00597B2F">
        <w:t>S</w:t>
      </w:r>
      <w:r w:rsidRPr="00597B2F">
        <w:t>盒的系统性代数表示与密码学性质计算方面，现有工作仍存在以下不足：其一，多数研究侧重于</w:t>
      </w:r>
      <w:r w:rsidRPr="00597B2F">
        <w:t>S</w:t>
      </w:r>
      <w:r w:rsidRPr="00597B2F">
        <w:t>盒的构造或单项指标的分析，缺乏从代数表示出发对多项指标进行系统计算和综合对比的完整框架；其二，对于</w:t>
      </w:r>
      <w:r w:rsidRPr="00597B2F">
        <w:t xml:space="preserve"> </w:t>
      </w:r>
      <m:oMath>
        <m:r>
          <w:rPr>
            <w:rFonts w:ascii="Cambria Math" w:hAnsi="Cambria Math"/>
          </w:rPr>
          <m:t>3×3</m:t>
        </m:r>
      </m:oMath>
      <w:r w:rsidRPr="00597B2F">
        <w:t>S</w:t>
      </w:r>
      <w:r w:rsidRPr="00597B2F">
        <w:t>盒的研究相对有限，</w:t>
      </w:r>
      <m:oMath>
        <m:r>
          <w:rPr>
            <w:rFonts w:ascii="Cambria Math" w:hAnsi="Cambria Math"/>
          </w:rPr>
          <m:t>3×3</m:t>
        </m:r>
      </m:oMath>
      <w:r w:rsidRPr="00597B2F">
        <w:t xml:space="preserve"> </w:t>
      </w:r>
      <w:r w:rsidRPr="00597B2F">
        <w:t>双射</w:t>
      </w:r>
      <w:r w:rsidRPr="00597B2F">
        <w:t>S</w:t>
      </w:r>
      <w:r w:rsidRPr="00597B2F">
        <w:t>盒的完整枚举分析和等价分类工作仍需进一步完善；其三，不同</w:t>
      </w:r>
      <w:r w:rsidRPr="00597B2F">
        <w:t>S</w:t>
      </w:r>
      <w:proofErr w:type="gramStart"/>
      <w:r w:rsidRPr="00597B2F">
        <w:t>盒之间</w:t>
      </w:r>
      <w:proofErr w:type="gramEnd"/>
      <w:r w:rsidRPr="00597B2F">
        <w:t>指标相同但代数结构不同的现象尚未得到充分揭示。本文正是针对上述不足，从代数表示、指标计算到分类优选三个层面开展系统性的研究工作。</w:t>
      </w:r>
    </w:p>
    <w:p w14:paraId="06C0C355" w14:textId="74EF9C0D" w:rsidR="003E39EF" w:rsidRPr="00607D80" w:rsidRDefault="003E39EF" w:rsidP="00607D80">
      <w:pPr>
        <w:pStyle w:val="2"/>
      </w:pPr>
      <w:r>
        <w:t>本文主要研究内容与组织结构</w:t>
      </w:r>
    </w:p>
    <w:p w14:paraId="2C124482" w14:textId="7E3D7A2C" w:rsidR="003E39EF" w:rsidRPr="00CB74FF" w:rsidRDefault="003E39EF" w:rsidP="00CB74FF">
      <w:pPr>
        <w:ind w:firstLine="480"/>
      </w:pPr>
      <w:r w:rsidRPr="00CB74FF">
        <w:t>针对</w:t>
      </w:r>
      <w:r w:rsidRPr="00CB74FF">
        <w:t>1.2</w:t>
      </w:r>
      <w:r w:rsidRPr="00CB74FF">
        <w:t>节指出的现有研究在小规模</w:t>
      </w:r>
      <w:r w:rsidRPr="00CB74FF">
        <w:t>S</w:t>
      </w:r>
      <w:r w:rsidRPr="00CB74FF">
        <w:t>盒系统性代数分析方面的不足，本文以</w:t>
      </w:r>
      <w:r w:rsidRPr="00CB74FF">
        <w:t xml:space="preserve"> </w:t>
      </w:r>
      <m:oMath>
        <m:r>
          <w:rPr>
            <w:rFonts w:ascii="Cambria Math" w:hAnsi="Cambria Math"/>
          </w:rPr>
          <m:t>3×3</m:t>
        </m:r>
      </m:oMath>
      <w:r w:rsidRPr="00CB74FF">
        <w:t>和</w:t>
      </w:r>
      <w:r w:rsidRPr="00CB74FF">
        <w:t xml:space="preserve"> </w:t>
      </w:r>
      <m:oMath>
        <m:r>
          <w:rPr>
            <w:rFonts w:ascii="Cambria Math" w:hAnsi="Cambria Math"/>
          </w:rPr>
          <m:t>4×4</m:t>
        </m:r>
      </m:oMath>
      <w:r w:rsidRPr="00CB74FF">
        <w:t>S</w:t>
      </w:r>
      <w:r w:rsidRPr="00CB74FF">
        <w:t>盒为研究对象，围绕</w:t>
      </w:r>
      <w:r w:rsidRPr="00CB74FF">
        <w:t xml:space="preserve"> </w:t>
      </w:r>
      <w:r w:rsidRPr="00CB74FF">
        <w:t>代数表示、指标计算、分类优选三个核心任务展开研究。具体研究内容如下。</w:t>
      </w:r>
    </w:p>
    <w:p w14:paraId="13DBE33A" w14:textId="77777777" w:rsidR="00CB74FF" w:rsidRDefault="003E39EF" w:rsidP="00CB74FF">
      <w:pPr>
        <w:ind w:firstLine="480"/>
      </w:pPr>
      <w:r w:rsidRPr="00CB74FF">
        <w:t>（</w:t>
      </w:r>
      <w:r w:rsidRPr="00CB74FF">
        <w:t>1</w:t>
      </w:r>
      <w:r w:rsidRPr="00CB74FF">
        <w:t>）建立小规模</w:t>
      </w:r>
      <w:r w:rsidRPr="00CB74FF">
        <w:t>S</w:t>
      </w:r>
      <w:r w:rsidRPr="00CB74FF">
        <w:t>盒的系统代数表示方法。</w:t>
      </w:r>
    </w:p>
    <w:p w14:paraId="53DB04A5" w14:textId="75DF5564" w:rsidR="003E39EF" w:rsidRPr="00CB74FF" w:rsidRDefault="003E39EF" w:rsidP="00CB74FF">
      <w:pPr>
        <w:ind w:firstLine="480"/>
      </w:pPr>
      <w:r w:rsidRPr="00CB74FF">
        <w:t>将</w:t>
      </w:r>
      <w:r w:rsidRPr="00CB74FF">
        <w:t xml:space="preserve"> </w:t>
      </w:r>
      <m:oMath>
        <m:r>
          <w:rPr>
            <w:rFonts w:ascii="Cambria Math" w:hAnsi="Cambria Math"/>
          </w:rPr>
          <m:t>n×n</m:t>
        </m:r>
      </m:oMath>
      <w:r w:rsidRPr="00CB74FF">
        <w:t>S</w:t>
      </w:r>
      <w:r w:rsidRPr="00CB74FF">
        <w:t>盒拆分为</w:t>
      </w:r>
      <w:r w:rsidRPr="00CB74FF">
        <w:t xml:space="preserve"> </w:t>
      </w:r>
      <m:oMath>
        <m:r>
          <w:rPr>
            <w:rFonts w:ascii="Cambria Math" w:hAnsi="Cambria Math"/>
          </w:rPr>
          <m:t>n</m:t>
        </m:r>
      </m:oMath>
      <w:proofErr w:type="gramStart"/>
      <w:r w:rsidRPr="00CB74FF">
        <w:t>个</w:t>
      </w:r>
      <w:proofErr w:type="gramEnd"/>
      <w:r w:rsidRPr="00CB74FF">
        <w:t xml:space="preserve"> </w:t>
      </w:r>
      <m:oMath>
        <m:r>
          <w:rPr>
            <w:rFonts w:ascii="Cambria Math" w:hAnsi="Cambria Math"/>
          </w:rPr>
          <m:t>n</m:t>
        </m:r>
      </m:oMath>
      <w:r w:rsidRPr="00CB74FF">
        <w:t>元布尔函数，采用</w:t>
      </w:r>
      <w:r w:rsidRPr="00CB74FF">
        <w:t>Möbius</w:t>
      </w:r>
      <w:r w:rsidRPr="00CB74FF">
        <w:t>变换法和快速</w:t>
      </w:r>
      <w:r w:rsidRPr="00CB74FF">
        <w:t>ANF</w:t>
      </w:r>
      <w:r w:rsidRPr="00CB74FF">
        <w:t>求解算法，从真值表出发推导每个分量布尔函数的代数正规型（</w:t>
      </w:r>
      <w:r w:rsidRPr="00CB74FF">
        <w:t>ANF</w:t>
      </w:r>
      <w:r w:rsidRPr="00CB74FF">
        <w:t>）表达式。对</w:t>
      </w:r>
      <w:r w:rsidRPr="00CB74FF">
        <w:t xml:space="preserve"> </w:t>
      </w:r>
      <m:oMath>
        <m:r>
          <w:rPr>
            <w:rFonts w:ascii="Cambria Math" w:hAnsi="Cambria Math"/>
          </w:rPr>
          <m:t>3×3</m:t>
        </m:r>
      </m:oMath>
      <w:r w:rsidRPr="00CB74FF">
        <w:t>S</w:t>
      </w:r>
      <w:proofErr w:type="gramStart"/>
      <w:r w:rsidRPr="00CB74FF">
        <w:t>盒通过</w:t>
      </w:r>
      <w:proofErr w:type="gramEnd"/>
      <w:r w:rsidRPr="00CB74FF">
        <w:t>具体实例完整展示推导过程，对</w:t>
      </w:r>
      <w:r w:rsidRPr="00CB74FF">
        <w:t xml:space="preserve"> </w:t>
      </w:r>
      <m:oMath>
        <m:r>
          <w:rPr>
            <w:rFonts w:ascii="Cambria Math" w:hAnsi="Cambria Math"/>
          </w:rPr>
          <m:t>4×4</m:t>
        </m:r>
      </m:oMath>
      <w:r w:rsidRPr="00CB74FF">
        <w:t>S</w:t>
      </w:r>
      <w:r w:rsidRPr="00CB74FF">
        <w:t>盒给出</w:t>
      </w:r>
      <w:r w:rsidRPr="00CB74FF">
        <w:t>PRESENT</w:t>
      </w:r>
      <w:r w:rsidRPr="00CB74FF">
        <w:t>、</w:t>
      </w:r>
      <w:r w:rsidRPr="00CB74FF">
        <w:t>GIFT</w:t>
      </w:r>
      <w:r w:rsidRPr="00CB74FF">
        <w:t>、</w:t>
      </w:r>
      <w:r w:rsidRPr="00CB74FF">
        <w:t>Midori</w:t>
      </w:r>
      <w:r w:rsidRPr="00CB74FF">
        <w:t>等典型轻量级密码</w:t>
      </w:r>
      <w:r w:rsidRPr="00CB74FF">
        <w:t>S</w:t>
      </w:r>
      <w:r w:rsidRPr="00CB74FF">
        <w:t>盒的</w:t>
      </w:r>
      <w:r w:rsidRPr="00CB74FF">
        <w:t>ANF</w:t>
      </w:r>
      <w:r w:rsidRPr="00CB74FF">
        <w:t>表达式。同时，对比分析</w:t>
      </w:r>
      <w:r w:rsidRPr="00CB74FF">
        <w:t>ANF</w:t>
      </w:r>
      <w:r w:rsidRPr="00CB74FF">
        <w:t>表示与</w:t>
      </w:r>
      <w:r w:rsidRPr="00CB74FF">
        <w:t xml:space="preserve">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CB74FF">
        <w:t>多项式表示两种方法的适用场景，明确本文以</w:t>
      </w:r>
      <w:r w:rsidRPr="00CB74FF">
        <w:t>ANF</w:t>
      </w:r>
      <w:r w:rsidRPr="00CB74FF">
        <w:t>表示为主要分析工具的技术路线。</w:t>
      </w:r>
      <w:r w:rsidRPr="00CB74FF">
        <w:t xml:space="preserve"> </w:t>
      </w:r>
    </w:p>
    <w:p w14:paraId="6E61E2E0" w14:textId="77777777" w:rsidR="00CB74FF" w:rsidRDefault="003E39EF" w:rsidP="00CB74FF">
      <w:pPr>
        <w:ind w:firstLine="480"/>
      </w:pPr>
      <w:r w:rsidRPr="00CB74FF">
        <w:t>（</w:t>
      </w:r>
      <w:r w:rsidRPr="00CB74FF">
        <w:t>2</w:t>
      </w:r>
      <w:r w:rsidRPr="00CB74FF">
        <w:t>）系统计算小规模</w:t>
      </w:r>
      <w:r w:rsidRPr="00CB74FF">
        <w:t>S</w:t>
      </w:r>
      <w:r w:rsidRPr="00CB74FF">
        <w:t>盒的核心密码学指标。</w:t>
      </w:r>
    </w:p>
    <w:p w14:paraId="144E0A7B" w14:textId="672AC203" w:rsidR="003E39EF" w:rsidRPr="00CB74FF" w:rsidRDefault="003E39EF" w:rsidP="00CB74FF">
      <w:pPr>
        <w:ind w:firstLine="480"/>
      </w:pPr>
      <w:r w:rsidRPr="00CB74FF">
        <w:t>基于已建立的代数表示，利用</w:t>
      </w:r>
      <w:r w:rsidRPr="00CB74FF">
        <w:t>Walsh-Hadamard</w:t>
      </w:r>
      <w:r w:rsidRPr="00CB74FF">
        <w:t>变换、差分分布表、线性分布表等工具，对</w:t>
      </w:r>
      <w:r w:rsidRPr="00CB74FF">
        <w:t xml:space="preserve"> </w:t>
      </w:r>
      <m:oMath>
        <m:r>
          <w:rPr>
            <w:rFonts w:ascii="Cambria Math" w:hAnsi="Cambria Math"/>
          </w:rPr>
          <m:t>3×3</m:t>
        </m:r>
      </m:oMath>
      <w:r w:rsidRPr="00CB74FF">
        <w:t>和</w:t>
      </w:r>
      <w:r w:rsidRPr="00CB74FF">
        <w:t xml:space="preserve"> </w:t>
      </w:r>
      <m:oMath>
        <m:r>
          <w:rPr>
            <w:rFonts w:ascii="Cambria Math" w:hAnsi="Cambria Math"/>
          </w:rPr>
          <m:t>4×4</m:t>
        </m:r>
      </m:oMath>
      <w:r w:rsidRPr="00CB74FF">
        <w:t>S</w:t>
      </w:r>
      <w:r w:rsidRPr="00CB74FF">
        <w:t>盒的非线性度、差分均匀性、代数次数和线性逼近概率四项核心指标进行系统计算。对全部</w:t>
      </w:r>
      <w:r w:rsidRPr="00CB74FF">
        <w:t>40320</w:t>
      </w:r>
      <w:r w:rsidRPr="00CB74FF">
        <w:t>个</w:t>
      </w:r>
      <w:r w:rsidRPr="00CB74FF">
        <w:t xml:space="preserve"> </w:t>
      </w:r>
      <m:oMath>
        <m:r>
          <w:rPr>
            <w:rFonts w:ascii="Cambria Math" w:hAnsi="Cambria Math"/>
          </w:rPr>
          <m:t>3×3</m:t>
        </m:r>
      </m:oMath>
      <w:r w:rsidRPr="00CB74FF">
        <w:t>双射</w:t>
      </w:r>
      <w:r w:rsidRPr="00CB74FF">
        <w:t>S</w:t>
      </w:r>
      <w:r w:rsidRPr="00CB74FF">
        <w:t>盒进行完整枚举，统计各项指标的分布规律；对</w:t>
      </w:r>
      <w:r w:rsidRPr="00CB74FF">
        <w:t>PRESENT</w:t>
      </w:r>
      <w:r w:rsidRPr="00CB74FF">
        <w:t>、</w:t>
      </w:r>
      <w:r w:rsidRPr="00CB74FF">
        <w:t>GIFT</w:t>
      </w:r>
      <w:r w:rsidRPr="00CB74FF">
        <w:t>、</w:t>
      </w:r>
      <w:r w:rsidRPr="00CB74FF">
        <w:t>Midori Sb0</w:t>
      </w:r>
      <w:proofErr w:type="gramStart"/>
      <w:r w:rsidRPr="00CB74FF">
        <w:t>三个</w:t>
      </w:r>
      <w:proofErr w:type="gramEnd"/>
      <w:r w:rsidRPr="00CB74FF">
        <w:t>典型</w:t>
      </w:r>
      <w:r w:rsidRPr="00CB74FF">
        <w:t xml:space="preserve"> </w:t>
      </w:r>
      <m:oMath>
        <m:r>
          <w:rPr>
            <w:rFonts w:ascii="Cambria Math" w:hAnsi="Cambria Math"/>
          </w:rPr>
          <m:t>4×4</m:t>
        </m:r>
      </m:oMath>
      <w:r w:rsidRPr="00CB74FF">
        <w:t>S</w:t>
      </w:r>
      <w:r w:rsidRPr="00CB74FF">
        <w:t>盒进行详细的指标计算与综合对比，揭示不同</w:t>
      </w:r>
      <w:r w:rsidRPr="00CB74FF">
        <w:t>S</w:t>
      </w:r>
      <w:r w:rsidRPr="00CB74FF">
        <w:t>盒在代数结构和安全性能上的差异。所有计算结果均与已有文献的公开数据进行交叉验证，确保计算方法和程序的正确性。</w:t>
      </w:r>
      <w:r w:rsidRPr="00CB74FF">
        <w:t xml:space="preserve"> </w:t>
      </w:r>
    </w:p>
    <w:p w14:paraId="129D2568" w14:textId="77777777" w:rsidR="00CB74FF" w:rsidRDefault="003E39EF" w:rsidP="00CB74FF">
      <w:pPr>
        <w:ind w:firstLine="480"/>
      </w:pPr>
      <w:r w:rsidRPr="00CB74FF">
        <w:t>（</w:t>
      </w:r>
      <w:r w:rsidRPr="00CB74FF">
        <w:t>3</w:t>
      </w:r>
      <w:r w:rsidRPr="00CB74FF">
        <w:t>）开展小规模</w:t>
      </w:r>
      <w:r w:rsidRPr="00CB74FF">
        <w:t>S</w:t>
      </w:r>
      <w:r w:rsidRPr="00CB74FF">
        <w:t>盒的分类与最优方案分析。</w:t>
      </w:r>
    </w:p>
    <w:p w14:paraId="10F4D0AD" w14:textId="096C1638" w:rsidR="003E39EF" w:rsidRPr="00CB74FF" w:rsidRDefault="003E39EF" w:rsidP="00CB74FF">
      <w:pPr>
        <w:ind w:firstLine="480"/>
      </w:pPr>
      <w:r w:rsidRPr="00CB74FF">
        <w:t>基于仿射等价关系和密码学指标组合两种分类准则，对</w:t>
      </w:r>
      <w:r w:rsidRPr="00CB74FF">
        <w:t xml:space="preserve"> </w:t>
      </w:r>
      <m:oMath>
        <m:r>
          <w:rPr>
            <w:rFonts w:ascii="Cambria Math" w:hAnsi="Cambria Math"/>
          </w:rPr>
          <m:t>3×3</m:t>
        </m:r>
      </m:oMath>
      <w:r w:rsidRPr="00CB74FF">
        <w:t>和</w:t>
      </w:r>
      <w:r w:rsidRPr="00CB74FF">
        <w:t xml:space="preserve"> </w:t>
      </w:r>
      <m:oMath>
        <m:r>
          <w:rPr>
            <w:rFonts w:ascii="Cambria Math" w:hAnsi="Cambria Math"/>
          </w:rPr>
          <m:t>4×4</m:t>
        </m:r>
      </m:oMath>
      <w:r w:rsidRPr="00CB74FF">
        <w:t>双射</w:t>
      </w:r>
      <w:r w:rsidRPr="00CB74FF">
        <w:t>S</w:t>
      </w:r>
      <w:r w:rsidRPr="00CB74FF">
        <w:t>盒进行系统的等价类划分。重点关注</w:t>
      </w:r>
      <w:r w:rsidRPr="00CB74FF">
        <w:t xml:space="preserve"> </w:t>
      </w:r>
      <m:oMath>
        <m:r>
          <w:rPr>
            <w:rFonts w:ascii="Cambria Math" w:hAnsi="Cambria Math"/>
          </w:rPr>
          <m:t>4×4</m:t>
        </m:r>
      </m:oMath>
      <w:r w:rsidRPr="00CB74FF">
        <w:t>S</w:t>
      </w:r>
      <w:r w:rsidRPr="00CB74FF">
        <w:t>盒中</w:t>
      </w:r>
      <w:r w:rsidRPr="00CB74FF">
        <w:t>Leander</w:t>
      </w:r>
      <w:r w:rsidRPr="00CB74FF">
        <w:t>和</w:t>
      </w:r>
      <w:r w:rsidRPr="00CB74FF">
        <w:t>Poschmann</w:t>
      </w:r>
      <w:r w:rsidRPr="00CB74FF">
        <w:t>定义的</w:t>
      </w:r>
      <w:r w:rsidRPr="00CB74FF">
        <w:t>16</w:t>
      </w:r>
      <w:r w:rsidRPr="00CB74FF">
        <w:t>个最优等价类的性质特征，分析非线性度与差分均匀性之间的制约关系，总结在不同安全需求和硬件约束下</w:t>
      </w:r>
      <w:r w:rsidRPr="00CB74FF">
        <w:t>S</w:t>
      </w:r>
      <w:r w:rsidRPr="00CB74FF">
        <w:t>盒的最优选择策略。结合</w:t>
      </w:r>
      <w:r w:rsidRPr="00CB74FF">
        <w:t>PRESENT</w:t>
      </w:r>
      <w:r w:rsidRPr="00CB74FF">
        <w:t>、</w:t>
      </w:r>
      <w:r w:rsidRPr="00CB74FF">
        <w:t>GIFT</w:t>
      </w:r>
      <w:r w:rsidRPr="00CB74FF">
        <w:t>、</w:t>
      </w:r>
      <w:r w:rsidRPr="00CB74FF">
        <w:t>ASCON</w:t>
      </w:r>
      <w:r w:rsidRPr="00CB74FF">
        <w:t>等实际密码中的</w:t>
      </w:r>
      <w:r w:rsidRPr="00CB74FF">
        <w:t>S</w:t>
      </w:r>
      <w:r w:rsidRPr="00CB74FF">
        <w:t>盒选型实践，讨论对合</w:t>
      </w:r>
      <w:r w:rsidRPr="00CB74FF">
        <w:t>S</w:t>
      </w:r>
      <w:r w:rsidRPr="00CB74FF">
        <w:t>盒在加解密共用场景中的优势，为轻量级密码设计提供具体的选型参考。</w:t>
      </w:r>
      <w:r w:rsidRPr="00CB74FF">
        <w:t xml:space="preserve"> </w:t>
      </w:r>
    </w:p>
    <w:p w14:paraId="1AF634F9" w14:textId="77777777" w:rsidR="003E39EF" w:rsidRPr="00607D80" w:rsidRDefault="003E39EF" w:rsidP="00607D80">
      <w:pPr>
        <w:ind w:firstLine="480"/>
        <w:rPr>
          <w:highlight w:val="yellow"/>
        </w:rPr>
      </w:pPr>
      <w:r w:rsidRPr="00607D80">
        <w:rPr>
          <w:highlight w:val="yellow"/>
        </w:rPr>
        <w:t>本文的组织结构如下：</w:t>
      </w:r>
    </w:p>
    <w:p w14:paraId="725AE9CE" w14:textId="77777777" w:rsidR="003E39EF" w:rsidRPr="00607D80" w:rsidRDefault="003E39EF" w:rsidP="003E39EF">
      <w:pPr>
        <w:ind w:firstLine="482"/>
        <w:rPr>
          <w:highlight w:val="yellow"/>
        </w:rPr>
      </w:pPr>
      <w:r w:rsidRPr="00607D80">
        <w:rPr>
          <w:b/>
          <w:bCs/>
          <w:highlight w:val="yellow"/>
        </w:rPr>
        <w:lastRenderedPageBreak/>
        <w:t>第</w:t>
      </w:r>
      <w:r w:rsidRPr="00607D80">
        <w:rPr>
          <w:b/>
          <w:bCs/>
          <w:highlight w:val="yellow"/>
        </w:rPr>
        <w:t>1</w:t>
      </w:r>
      <w:r w:rsidRPr="00607D80">
        <w:rPr>
          <w:b/>
          <w:bCs/>
          <w:highlight w:val="yellow"/>
        </w:rPr>
        <w:t>章</w:t>
      </w:r>
      <w:r w:rsidRPr="00607D80">
        <w:rPr>
          <w:b/>
          <w:bCs/>
          <w:highlight w:val="yellow"/>
        </w:rPr>
        <w:t xml:space="preserve"> </w:t>
      </w:r>
      <w:r w:rsidRPr="00607D80">
        <w:rPr>
          <w:b/>
          <w:bCs/>
          <w:highlight w:val="yellow"/>
        </w:rPr>
        <w:t>绪论。</w:t>
      </w:r>
      <w:r w:rsidRPr="00607D80">
        <w:rPr>
          <w:highlight w:val="yellow"/>
        </w:rPr>
        <w:t xml:space="preserve"> </w:t>
      </w:r>
      <w:r w:rsidRPr="00607D80">
        <w:rPr>
          <w:highlight w:val="yellow"/>
        </w:rPr>
        <w:t>阐述分组密码与</w:t>
      </w:r>
      <w:r w:rsidRPr="00607D80">
        <w:rPr>
          <w:highlight w:val="yellow"/>
        </w:rPr>
        <w:t>S</w:t>
      </w:r>
      <w:r w:rsidRPr="00607D80">
        <w:rPr>
          <w:highlight w:val="yellow"/>
        </w:rPr>
        <w:t>盒的基本概念，分析小规模</w:t>
      </w:r>
      <w:r w:rsidRPr="00607D80">
        <w:rPr>
          <w:highlight w:val="yellow"/>
        </w:rPr>
        <w:t>S</w:t>
      </w:r>
      <w:r w:rsidRPr="00607D80">
        <w:rPr>
          <w:highlight w:val="yellow"/>
        </w:rPr>
        <w:t>盒在物联网等资源受限场景中的应用需求，综述国内外在</w:t>
      </w:r>
      <w:r w:rsidRPr="00607D80">
        <w:rPr>
          <w:highlight w:val="yellow"/>
        </w:rPr>
        <w:t>S</w:t>
      </w:r>
      <w:proofErr w:type="gramStart"/>
      <w:r w:rsidRPr="00607D80">
        <w:rPr>
          <w:highlight w:val="yellow"/>
        </w:rPr>
        <w:t>盒理论</w:t>
      </w:r>
      <w:proofErr w:type="gramEnd"/>
      <w:r w:rsidRPr="00607D80">
        <w:rPr>
          <w:highlight w:val="yellow"/>
        </w:rPr>
        <w:t>分析、构造方法和工程应用方面的研究进展，在此基础上提出本文的研究内容与总体框架。</w:t>
      </w:r>
    </w:p>
    <w:p w14:paraId="24C86A44" w14:textId="77777777" w:rsidR="003E39EF" w:rsidRPr="00607D80" w:rsidRDefault="003E39EF" w:rsidP="003E39EF">
      <w:pPr>
        <w:ind w:firstLine="482"/>
        <w:rPr>
          <w:highlight w:val="yellow"/>
        </w:rPr>
      </w:pPr>
      <w:r w:rsidRPr="00607D80">
        <w:rPr>
          <w:b/>
          <w:bCs/>
          <w:highlight w:val="yellow"/>
        </w:rPr>
        <w:t>第</w:t>
      </w:r>
      <w:r w:rsidRPr="00607D80">
        <w:rPr>
          <w:b/>
          <w:bCs/>
          <w:highlight w:val="yellow"/>
        </w:rPr>
        <w:t>2</w:t>
      </w:r>
      <w:r w:rsidRPr="00607D80">
        <w:rPr>
          <w:b/>
          <w:bCs/>
          <w:highlight w:val="yellow"/>
        </w:rPr>
        <w:t>章</w:t>
      </w:r>
      <w:r w:rsidRPr="00607D80">
        <w:rPr>
          <w:b/>
          <w:bCs/>
          <w:highlight w:val="yellow"/>
        </w:rPr>
        <w:t xml:space="preserve"> </w:t>
      </w:r>
      <w:r w:rsidRPr="00607D80">
        <w:rPr>
          <w:b/>
          <w:bCs/>
          <w:highlight w:val="yellow"/>
        </w:rPr>
        <w:t>数学基础与预备知识。</w:t>
      </w:r>
      <w:r w:rsidRPr="00607D80">
        <w:rPr>
          <w:highlight w:val="yellow"/>
        </w:rPr>
        <w:t xml:space="preserve"> </w:t>
      </w:r>
      <w:r w:rsidRPr="00607D80">
        <w:rPr>
          <w:highlight w:val="yellow"/>
        </w:rPr>
        <w:t>系统介绍本文研究所依赖的数学工具，包括有限域</w:t>
      </w:r>
      <w:r w:rsidRPr="00607D80">
        <w:rPr>
          <w:highlight w:val="yellow"/>
        </w:rPr>
        <w:t xml:space="preserve"> </w:t>
      </w:r>
      <m:oMath>
        <m:r>
          <m:rPr>
            <m:sty m:val="p"/>
          </m:rPr>
          <w:rPr>
            <w:rFonts w:ascii="Cambria Math" w:hAnsi="Cambria Math"/>
            <w:highlight w:val="yellow"/>
          </w:rPr>
          <m:t>GF</m:t>
        </m:r>
        <m:d>
          <m:dPr>
            <m:ctrlPr>
              <w:rPr>
                <w:rFonts w:ascii="Cambria Math" w:hAnsi="Cambria Math"/>
                <w:i/>
                <w:highlight w:val="yellow"/>
              </w:rPr>
            </m:ctrlPr>
          </m:dPr>
          <m:e>
            <m:sSup>
              <m:sSupPr>
                <m:ctrlPr>
                  <w:rPr>
                    <w:rFonts w:ascii="Cambria Math" w:hAnsi="Cambria Math"/>
                    <w:highlight w:val="yellow"/>
                  </w:rPr>
                </m:ctrlPr>
              </m:sSupPr>
              <m:e>
                <m:r>
                  <w:rPr>
                    <w:rFonts w:ascii="Cambria Math" w:hAnsi="Cambria Math"/>
                    <w:highlight w:val="yellow"/>
                  </w:rPr>
                  <m:t>2</m:t>
                </m:r>
              </m:e>
              <m:sup>
                <m:r>
                  <w:rPr>
                    <w:rFonts w:ascii="Cambria Math" w:hAnsi="Cambria Math"/>
                    <w:highlight w:val="yellow"/>
                  </w:rPr>
                  <m:t>n</m:t>
                </m:r>
              </m:sup>
            </m:sSup>
          </m:e>
        </m:d>
      </m:oMath>
      <w:r w:rsidRPr="00607D80">
        <w:rPr>
          <w:highlight w:val="yellow"/>
        </w:rPr>
        <w:t>的基本理论与构造方法、布尔函数与代数正规型（</w:t>
      </w:r>
      <w:r w:rsidRPr="00607D80">
        <w:rPr>
          <w:highlight w:val="yellow"/>
        </w:rPr>
        <w:t>ANF</w:t>
      </w:r>
      <w:r w:rsidRPr="00607D80">
        <w:rPr>
          <w:highlight w:val="yellow"/>
        </w:rPr>
        <w:t>）的定义与性质、</w:t>
      </w:r>
      <w:r w:rsidRPr="00607D80">
        <w:rPr>
          <w:highlight w:val="yellow"/>
        </w:rPr>
        <w:t>Walsh-Hadamard</w:t>
      </w:r>
      <w:r w:rsidRPr="00607D80">
        <w:rPr>
          <w:highlight w:val="yellow"/>
        </w:rPr>
        <w:t>变换及其与非线性度的关系。在此基础上，给出</w:t>
      </w:r>
      <w:r w:rsidRPr="00607D80">
        <w:rPr>
          <w:highlight w:val="yellow"/>
        </w:rPr>
        <w:t>S</w:t>
      </w:r>
      <w:r w:rsidRPr="00607D80">
        <w:rPr>
          <w:highlight w:val="yellow"/>
        </w:rPr>
        <w:t>盒的数学定义及其核心密码学性质指标（非线性度、差分均匀性、线性逼近概率、代数次数等）的形式化描述，并介绍仿射等价的基本概念，为后续各章的分析工作提供理论基础。</w:t>
      </w:r>
      <w:r w:rsidRPr="00607D80">
        <w:rPr>
          <w:highlight w:val="yellow"/>
        </w:rPr>
        <w:t xml:space="preserve"> </w:t>
      </w:r>
    </w:p>
    <w:p w14:paraId="37A171DE" w14:textId="77777777" w:rsidR="003E39EF" w:rsidRPr="00607D80" w:rsidRDefault="003E39EF" w:rsidP="003E39EF">
      <w:pPr>
        <w:ind w:firstLine="482"/>
        <w:rPr>
          <w:highlight w:val="yellow"/>
        </w:rPr>
      </w:pPr>
      <w:r w:rsidRPr="00607D80">
        <w:rPr>
          <w:b/>
          <w:bCs/>
          <w:highlight w:val="yellow"/>
        </w:rPr>
        <w:t>第</w:t>
      </w:r>
      <w:r w:rsidRPr="00607D80">
        <w:rPr>
          <w:b/>
          <w:bCs/>
          <w:highlight w:val="yellow"/>
        </w:rPr>
        <w:t>3</w:t>
      </w:r>
      <w:r w:rsidRPr="00607D80">
        <w:rPr>
          <w:b/>
          <w:bCs/>
          <w:highlight w:val="yellow"/>
        </w:rPr>
        <w:t>章</w:t>
      </w:r>
      <w:r w:rsidRPr="00607D80">
        <w:rPr>
          <w:b/>
          <w:bCs/>
          <w:highlight w:val="yellow"/>
        </w:rPr>
        <w:t xml:space="preserve"> </w:t>
      </w:r>
      <w:r w:rsidRPr="00607D80">
        <w:rPr>
          <w:b/>
          <w:bCs/>
          <w:highlight w:val="yellow"/>
        </w:rPr>
        <w:t>小规模</w:t>
      </w:r>
      <w:r w:rsidRPr="00607D80">
        <w:rPr>
          <w:b/>
          <w:bCs/>
          <w:highlight w:val="yellow"/>
        </w:rPr>
        <w:t>S</w:t>
      </w:r>
      <w:r w:rsidRPr="00607D80">
        <w:rPr>
          <w:b/>
          <w:bCs/>
          <w:highlight w:val="yellow"/>
        </w:rPr>
        <w:t>盒的代数表示方法。</w:t>
      </w:r>
      <w:r w:rsidRPr="00607D80">
        <w:rPr>
          <w:highlight w:val="yellow"/>
        </w:rPr>
        <w:t xml:space="preserve"> </w:t>
      </w:r>
      <w:r w:rsidRPr="00607D80">
        <w:rPr>
          <w:highlight w:val="yellow"/>
        </w:rPr>
        <w:t>阐述</w:t>
      </w:r>
      <w:r w:rsidRPr="00607D80">
        <w:rPr>
          <w:highlight w:val="yellow"/>
        </w:rPr>
        <w:t>S</w:t>
      </w:r>
      <w:r w:rsidRPr="00607D80">
        <w:rPr>
          <w:highlight w:val="yellow"/>
        </w:rPr>
        <w:t>盒到布尔函数组的拆分原理，介绍从真值表推导</w:t>
      </w:r>
      <w:r w:rsidRPr="00607D80">
        <w:rPr>
          <w:highlight w:val="yellow"/>
        </w:rPr>
        <w:t>ANF</w:t>
      </w:r>
      <w:r w:rsidRPr="00607D80">
        <w:rPr>
          <w:highlight w:val="yellow"/>
        </w:rPr>
        <w:t>的三种方法（</w:t>
      </w:r>
      <w:r w:rsidRPr="00607D80">
        <w:rPr>
          <w:highlight w:val="yellow"/>
        </w:rPr>
        <w:t>Möbius</w:t>
      </w:r>
      <w:r w:rsidRPr="00607D80">
        <w:rPr>
          <w:highlight w:val="yellow"/>
        </w:rPr>
        <w:t>变换法、快速</w:t>
      </w:r>
      <w:r w:rsidRPr="00607D80">
        <w:rPr>
          <w:highlight w:val="yellow"/>
        </w:rPr>
        <w:t>ANF</w:t>
      </w:r>
      <w:r w:rsidRPr="00607D80">
        <w:rPr>
          <w:highlight w:val="yellow"/>
        </w:rPr>
        <w:t>求解算法、</w:t>
      </w:r>
      <w:proofErr w:type="gramStart"/>
      <w:r w:rsidRPr="00607D80">
        <w:rPr>
          <w:highlight w:val="yellow"/>
        </w:rPr>
        <w:t>卡诺图辅助</w:t>
      </w:r>
      <w:proofErr w:type="gramEnd"/>
      <w:r w:rsidRPr="00607D80">
        <w:rPr>
          <w:highlight w:val="yellow"/>
        </w:rPr>
        <w:t>化简法），完成</w:t>
      </w:r>
      <w:r w:rsidRPr="00607D80">
        <w:rPr>
          <w:highlight w:val="yellow"/>
        </w:rPr>
        <w:t xml:space="preserve"> </w:t>
      </w:r>
      <m:oMath>
        <m:r>
          <w:rPr>
            <w:rFonts w:ascii="Cambria Math" w:hAnsi="Cambria Math"/>
            <w:highlight w:val="yellow"/>
          </w:rPr>
          <m:t>3×3</m:t>
        </m:r>
      </m:oMath>
      <w:r w:rsidRPr="00607D80">
        <w:rPr>
          <w:highlight w:val="yellow"/>
        </w:rPr>
        <w:t>和</w:t>
      </w:r>
      <w:r w:rsidRPr="00607D80">
        <w:rPr>
          <w:highlight w:val="yellow"/>
        </w:rPr>
        <w:t xml:space="preserve"> </w:t>
      </w:r>
      <m:oMath>
        <m:r>
          <w:rPr>
            <w:rFonts w:ascii="Cambria Math" w:hAnsi="Cambria Math"/>
            <w:highlight w:val="yellow"/>
          </w:rPr>
          <m:t>4×4</m:t>
        </m:r>
      </m:oMath>
      <w:r w:rsidRPr="00607D80">
        <w:rPr>
          <w:highlight w:val="yellow"/>
        </w:rPr>
        <w:t>两种规模典型</w:t>
      </w:r>
      <w:r w:rsidRPr="00607D80">
        <w:rPr>
          <w:highlight w:val="yellow"/>
        </w:rPr>
        <w:t>S</w:t>
      </w:r>
      <w:r w:rsidRPr="00607D80">
        <w:rPr>
          <w:highlight w:val="yellow"/>
        </w:rPr>
        <w:t>盒的代数表示推导，并对比分析</w:t>
      </w:r>
      <w:r w:rsidRPr="00607D80">
        <w:rPr>
          <w:highlight w:val="yellow"/>
        </w:rPr>
        <w:t>ANF</w:t>
      </w:r>
      <w:r w:rsidRPr="00607D80">
        <w:rPr>
          <w:highlight w:val="yellow"/>
        </w:rPr>
        <w:t>表示与</w:t>
      </w:r>
      <w:r w:rsidRPr="00607D80">
        <w:rPr>
          <w:highlight w:val="yellow"/>
        </w:rPr>
        <w:t xml:space="preserve"> </w:t>
      </w:r>
      <m:oMath>
        <m:r>
          <m:rPr>
            <m:sty m:val="p"/>
          </m:rPr>
          <w:rPr>
            <w:rFonts w:ascii="Cambria Math" w:hAnsi="Cambria Math"/>
            <w:highlight w:val="yellow"/>
          </w:rPr>
          <m:t>GF</m:t>
        </m:r>
        <m:d>
          <m:dPr>
            <m:ctrlPr>
              <w:rPr>
                <w:rFonts w:ascii="Cambria Math" w:hAnsi="Cambria Math"/>
                <w:i/>
                <w:highlight w:val="yellow"/>
              </w:rPr>
            </m:ctrlPr>
          </m:dPr>
          <m:e>
            <m:sSup>
              <m:sSupPr>
                <m:ctrlPr>
                  <w:rPr>
                    <w:rFonts w:ascii="Cambria Math" w:hAnsi="Cambria Math"/>
                    <w:highlight w:val="yellow"/>
                  </w:rPr>
                </m:ctrlPr>
              </m:sSupPr>
              <m:e>
                <m:r>
                  <w:rPr>
                    <w:rFonts w:ascii="Cambria Math" w:hAnsi="Cambria Math"/>
                    <w:highlight w:val="yellow"/>
                  </w:rPr>
                  <m:t>2</m:t>
                </m:r>
              </m:e>
              <m:sup>
                <m:r>
                  <w:rPr>
                    <w:rFonts w:ascii="Cambria Math" w:hAnsi="Cambria Math"/>
                    <w:highlight w:val="yellow"/>
                  </w:rPr>
                  <m:t>n</m:t>
                </m:r>
              </m:sup>
            </m:sSup>
          </m:e>
        </m:d>
      </m:oMath>
      <w:r w:rsidRPr="00607D80">
        <w:rPr>
          <w:highlight w:val="yellow"/>
        </w:rPr>
        <w:t>多项式表示的适用性差异。</w:t>
      </w:r>
      <w:r w:rsidRPr="00607D80">
        <w:rPr>
          <w:highlight w:val="yellow"/>
        </w:rPr>
        <w:t xml:space="preserve"> </w:t>
      </w:r>
    </w:p>
    <w:p w14:paraId="479A3035" w14:textId="77777777" w:rsidR="003E39EF" w:rsidRPr="00607D80" w:rsidRDefault="003E39EF" w:rsidP="003E39EF">
      <w:pPr>
        <w:ind w:firstLine="482"/>
        <w:rPr>
          <w:highlight w:val="yellow"/>
        </w:rPr>
      </w:pPr>
      <w:r w:rsidRPr="00607D80">
        <w:rPr>
          <w:b/>
          <w:bCs/>
          <w:highlight w:val="yellow"/>
        </w:rPr>
        <w:t>第</w:t>
      </w:r>
      <w:r w:rsidRPr="00607D80">
        <w:rPr>
          <w:b/>
          <w:bCs/>
          <w:highlight w:val="yellow"/>
        </w:rPr>
        <w:t>4</w:t>
      </w:r>
      <w:r w:rsidRPr="00607D80">
        <w:rPr>
          <w:b/>
          <w:bCs/>
          <w:highlight w:val="yellow"/>
        </w:rPr>
        <w:t>章</w:t>
      </w:r>
      <w:r w:rsidRPr="00607D80">
        <w:rPr>
          <w:b/>
          <w:bCs/>
          <w:highlight w:val="yellow"/>
        </w:rPr>
        <w:t xml:space="preserve"> </w:t>
      </w:r>
      <w:r w:rsidRPr="00607D80">
        <w:rPr>
          <w:b/>
          <w:bCs/>
          <w:highlight w:val="yellow"/>
        </w:rPr>
        <w:t>小规模</w:t>
      </w:r>
      <w:r w:rsidRPr="00607D80">
        <w:rPr>
          <w:b/>
          <w:bCs/>
          <w:highlight w:val="yellow"/>
        </w:rPr>
        <w:t>S</w:t>
      </w:r>
      <w:r w:rsidRPr="00607D80">
        <w:rPr>
          <w:b/>
          <w:bCs/>
          <w:highlight w:val="yellow"/>
        </w:rPr>
        <w:t>盒密码学性质的计算。</w:t>
      </w:r>
      <w:r w:rsidRPr="00607D80">
        <w:rPr>
          <w:highlight w:val="yellow"/>
        </w:rPr>
        <w:t xml:space="preserve"> </w:t>
      </w:r>
      <w:proofErr w:type="gramStart"/>
      <w:r w:rsidRPr="00607D80">
        <w:rPr>
          <w:highlight w:val="yellow"/>
        </w:rPr>
        <w:t>基于第</w:t>
      </w:r>
      <w:r w:rsidRPr="00607D80">
        <w:rPr>
          <w:highlight w:val="yellow"/>
        </w:rPr>
        <w:t>3</w:t>
      </w:r>
      <w:proofErr w:type="gramEnd"/>
      <w:r w:rsidRPr="00607D80">
        <w:rPr>
          <w:highlight w:val="yellow"/>
        </w:rPr>
        <w:t>章建立的代数表示，利用自主编写的</w:t>
      </w:r>
      <w:r w:rsidRPr="00607D80">
        <w:rPr>
          <w:highlight w:val="yellow"/>
        </w:rPr>
        <w:t>Python</w:t>
      </w:r>
      <w:r w:rsidRPr="00607D80">
        <w:rPr>
          <w:highlight w:val="yellow"/>
        </w:rPr>
        <w:t>程序系统计算</w:t>
      </w:r>
      <w:r w:rsidRPr="00607D80">
        <w:rPr>
          <w:highlight w:val="yellow"/>
        </w:rPr>
        <w:t xml:space="preserve"> </w:t>
      </w:r>
      <m:oMath>
        <m:r>
          <w:rPr>
            <w:rFonts w:ascii="Cambria Math" w:hAnsi="Cambria Math"/>
            <w:highlight w:val="yellow"/>
          </w:rPr>
          <m:t>3×3</m:t>
        </m:r>
      </m:oMath>
      <w:r w:rsidRPr="00607D80">
        <w:rPr>
          <w:highlight w:val="yellow"/>
        </w:rPr>
        <w:t>和</w:t>
      </w:r>
      <w:r w:rsidRPr="00607D80">
        <w:rPr>
          <w:highlight w:val="yellow"/>
        </w:rPr>
        <w:t xml:space="preserve"> </w:t>
      </w:r>
      <m:oMath>
        <m:r>
          <w:rPr>
            <w:rFonts w:ascii="Cambria Math" w:hAnsi="Cambria Math"/>
            <w:highlight w:val="yellow"/>
          </w:rPr>
          <m:t>4×4</m:t>
        </m:r>
      </m:oMath>
      <w:r w:rsidRPr="00607D80">
        <w:rPr>
          <w:highlight w:val="yellow"/>
        </w:rPr>
        <w:t>S</w:t>
      </w:r>
      <w:r w:rsidRPr="00607D80">
        <w:rPr>
          <w:highlight w:val="yellow"/>
        </w:rPr>
        <w:t>盒的非线性度、差分均匀性、代数次数和线性逼近概率。通过</w:t>
      </w:r>
      <w:r w:rsidRPr="00607D80">
        <w:rPr>
          <w:highlight w:val="yellow"/>
        </w:rPr>
        <w:t xml:space="preserve"> </w:t>
      </w:r>
      <m:oMath>
        <m:r>
          <w:rPr>
            <w:rFonts w:ascii="Cambria Math" w:hAnsi="Cambria Math"/>
            <w:highlight w:val="yellow"/>
          </w:rPr>
          <m:t>3×3</m:t>
        </m:r>
      </m:oMath>
      <w:r w:rsidRPr="00607D80">
        <w:rPr>
          <w:highlight w:val="yellow"/>
        </w:rPr>
        <w:t>双射</w:t>
      </w:r>
      <w:r w:rsidRPr="00607D80">
        <w:rPr>
          <w:highlight w:val="yellow"/>
        </w:rPr>
        <w:t>S</w:t>
      </w:r>
      <w:r w:rsidRPr="00607D80">
        <w:rPr>
          <w:highlight w:val="yellow"/>
        </w:rPr>
        <w:t>盒的完整枚举揭示各项指标的分布规律与相互关联，通过典型</w:t>
      </w:r>
      <w:r w:rsidRPr="00607D80">
        <w:rPr>
          <w:highlight w:val="yellow"/>
        </w:rPr>
        <w:t xml:space="preserve"> </w:t>
      </w:r>
      <m:oMath>
        <m:r>
          <w:rPr>
            <w:rFonts w:ascii="Cambria Math" w:hAnsi="Cambria Math"/>
            <w:highlight w:val="yellow"/>
          </w:rPr>
          <m:t>4×4</m:t>
        </m:r>
      </m:oMath>
      <w:r w:rsidRPr="00607D80">
        <w:rPr>
          <w:highlight w:val="yellow"/>
        </w:rPr>
        <w:t>S</w:t>
      </w:r>
      <w:r w:rsidRPr="00607D80">
        <w:rPr>
          <w:highlight w:val="yellow"/>
        </w:rPr>
        <w:t>盒的综合对比分析指标间的独立性与制约关系。</w:t>
      </w:r>
      <w:r w:rsidRPr="00607D80">
        <w:rPr>
          <w:highlight w:val="yellow"/>
        </w:rPr>
        <w:t xml:space="preserve"> </w:t>
      </w:r>
    </w:p>
    <w:p w14:paraId="013843F0" w14:textId="77777777" w:rsidR="003E39EF" w:rsidRPr="00607D80" w:rsidRDefault="003E39EF" w:rsidP="003E39EF">
      <w:pPr>
        <w:ind w:firstLine="482"/>
        <w:rPr>
          <w:highlight w:val="yellow"/>
        </w:rPr>
      </w:pPr>
      <w:r w:rsidRPr="00607D80">
        <w:rPr>
          <w:b/>
          <w:bCs/>
          <w:highlight w:val="yellow"/>
        </w:rPr>
        <w:t>第</w:t>
      </w:r>
      <w:r w:rsidRPr="00607D80">
        <w:rPr>
          <w:b/>
          <w:bCs/>
          <w:highlight w:val="yellow"/>
        </w:rPr>
        <w:t>5</w:t>
      </w:r>
      <w:r w:rsidRPr="00607D80">
        <w:rPr>
          <w:b/>
          <w:bCs/>
          <w:highlight w:val="yellow"/>
        </w:rPr>
        <w:t>章</w:t>
      </w:r>
      <w:r w:rsidRPr="00607D80">
        <w:rPr>
          <w:b/>
          <w:bCs/>
          <w:highlight w:val="yellow"/>
        </w:rPr>
        <w:t xml:space="preserve"> </w:t>
      </w:r>
      <w:r w:rsidRPr="00607D80">
        <w:rPr>
          <w:b/>
          <w:bCs/>
          <w:highlight w:val="yellow"/>
        </w:rPr>
        <w:t>小规模</w:t>
      </w:r>
      <w:r w:rsidRPr="00607D80">
        <w:rPr>
          <w:b/>
          <w:bCs/>
          <w:highlight w:val="yellow"/>
        </w:rPr>
        <w:t>S</w:t>
      </w:r>
      <w:r w:rsidRPr="00607D80">
        <w:rPr>
          <w:b/>
          <w:bCs/>
          <w:highlight w:val="yellow"/>
        </w:rPr>
        <w:t>盒的分类与最优方案分析。</w:t>
      </w:r>
      <w:r w:rsidRPr="00607D80">
        <w:rPr>
          <w:highlight w:val="yellow"/>
        </w:rPr>
        <w:t xml:space="preserve"> </w:t>
      </w:r>
      <w:r w:rsidRPr="00607D80">
        <w:rPr>
          <w:highlight w:val="yellow"/>
        </w:rPr>
        <w:t>基于仿射等价分类和密码学指标组合分类两种方法，对</w:t>
      </w:r>
      <w:r w:rsidRPr="00607D80">
        <w:rPr>
          <w:highlight w:val="yellow"/>
        </w:rPr>
        <w:t xml:space="preserve"> </w:t>
      </w:r>
      <m:oMath>
        <m:r>
          <w:rPr>
            <w:rFonts w:ascii="Cambria Math" w:hAnsi="Cambria Math"/>
            <w:highlight w:val="yellow"/>
          </w:rPr>
          <m:t>3×3</m:t>
        </m:r>
      </m:oMath>
      <w:r w:rsidRPr="00607D80">
        <w:rPr>
          <w:highlight w:val="yellow"/>
        </w:rPr>
        <w:t>和</w:t>
      </w:r>
      <w:r w:rsidRPr="00607D80">
        <w:rPr>
          <w:highlight w:val="yellow"/>
        </w:rPr>
        <w:t xml:space="preserve"> </w:t>
      </w:r>
      <m:oMath>
        <m:r>
          <w:rPr>
            <w:rFonts w:ascii="Cambria Math" w:hAnsi="Cambria Math"/>
            <w:highlight w:val="yellow"/>
          </w:rPr>
          <m:t>4×4</m:t>
        </m:r>
      </m:oMath>
      <w:r w:rsidRPr="00607D80">
        <w:rPr>
          <w:highlight w:val="yellow"/>
        </w:rPr>
        <w:t>双射</w:t>
      </w:r>
      <w:r w:rsidRPr="00607D80">
        <w:rPr>
          <w:highlight w:val="yellow"/>
        </w:rPr>
        <w:t>S</w:t>
      </w:r>
      <w:r w:rsidRPr="00607D80">
        <w:rPr>
          <w:highlight w:val="yellow"/>
        </w:rPr>
        <w:t>盒进行系统的等价类划分与最优</w:t>
      </w:r>
      <w:r w:rsidRPr="00607D80">
        <w:rPr>
          <w:highlight w:val="yellow"/>
        </w:rPr>
        <w:t>S</w:t>
      </w:r>
      <w:r w:rsidRPr="00607D80">
        <w:rPr>
          <w:highlight w:val="yellow"/>
        </w:rPr>
        <w:t>盒筛选。分析不同等价类的密码学性质分布规律，总结指标间的制约关系，结合实际密码算法中的</w:t>
      </w:r>
      <w:r w:rsidRPr="00607D80">
        <w:rPr>
          <w:highlight w:val="yellow"/>
        </w:rPr>
        <w:t>S</w:t>
      </w:r>
      <w:r w:rsidRPr="00607D80">
        <w:rPr>
          <w:highlight w:val="yellow"/>
        </w:rPr>
        <w:t>盒选型案例讨论最优</w:t>
      </w:r>
      <w:r w:rsidRPr="00607D80">
        <w:rPr>
          <w:highlight w:val="yellow"/>
        </w:rPr>
        <w:t>S</w:t>
      </w:r>
      <w:r w:rsidRPr="00607D80">
        <w:rPr>
          <w:highlight w:val="yellow"/>
        </w:rPr>
        <w:t>盒的选择策略。</w:t>
      </w:r>
      <w:r w:rsidRPr="00607D80">
        <w:rPr>
          <w:highlight w:val="yellow"/>
        </w:rPr>
        <w:t xml:space="preserve"> </w:t>
      </w:r>
    </w:p>
    <w:p w14:paraId="66930A21" w14:textId="77777777" w:rsidR="003E39EF" w:rsidRPr="00597B2F" w:rsidRDefault="003E39EF" w:rsidP="003E39EF">
      <w:pPr>
        <w:ind w:firstLine="482"/>
      </w:pPr>
      <w:r w:rsidRPr="00607D80">
        <w:rPr>
          <w:b/>
          <w:bCs/>
          <w:highlight w:val="yellow"/>
        </w:rPr>
        <w:t>第</w:t>
      </w:r>
      <w:r w:rsidRPr="00607D80">
        <w:rPr>
          <w:b/>
          <w:bCs/>
          <w:highlight w:val="yellow"/>
        </w:rPr>
        <w:t>6</w:t>
      </w:r>
      <w:r w:rsidRPr="00607D80">
        <w:rPr>
          <w:b/>
          <w:bCs/>
          <w:highlight w:val="yellow"/>
        </w:rPr>
        <w:t>章</w:t>
      </w:r>
      <w:r w:rsidRPr="00607D80">
        <w:rPr>
          <w:b/>
          <w:bCs/>
          <w:highlight w:val="yellow"/>
        </w:rPr>
        <w:t xml:space="preserve"> </w:t>
      </w:r>
      <w:r w:rsidRPr="00607D80">
        <w:rPr>
          <w:b/>
          <w:bCs/>
          <w:highlight w:val="yellow"/>
        </w:rPr>
        <w:t>总结与展望。</w:t>
      </w:r>
      <w:r w:rsidRPr="00607D80">
        <w:rPr>
          <w:highlight w:val="yellow"/>
        </w:rPr>
        <w:t xml:space="preserve"> </w:t>
      </w:r>
      <w:r w:rsidRPr="00607D80">
        <w:rPr>
          <w:highlight w:val="yellow"/>
        </w:rPr>
        <w:t>总结本文在代数表示方法、指标计算体系和分类优选结果三个方面的主要贡献，分析研究的局限性（如未涉及</w:t>
      </w:r>
      <w:r w:rsidRPr="00607D80">
        <w:rPr>
          <w:highlight w:val="yellow"/>
        </w:rPr>
        <w:t xml:space="preserve"> </w:t>
      </w:r>
      <m:oMath>
        <m:r>
          <w:rPr>
            <w:rFonts w:ascii="Cambria Math" w:hAnsi="Cambria Math"/>
            <w:highlight w:val="yellow"/>
          </w:rPr>
          <m:t>5×5</m:t>
        </m:r>
      </m:oMath>
      <w:r w:rsidRPr="00607D80">
        <w:rPr>
          <w:highlight w:val="yellow"/>
        </w:rPr>
        <w:t>及以上</w:t>
      </w:r>
      <w:r w:rsidRPr="00607D80">
        <w:rPr>
          <w:highlight w:val="yellow"/>
        </w:rPr>
        <w:t>S</w:t>
      </w:r>
      <w:r w:rsidRPr="00607D80">
        <w:rPr>
          <w:highlight w:val="yellow"/>
        </w:rPr>
        <w:t>盒、未进行硬件实现验证等），并展望后续可拓展的研究方向，包括扩展到更大规模</w:t>
      </w:r>
      <w:r w:rsidRPr="00607D80">
        <w:rPr>
          <w:highlight w:val="yellow"/>
        </w:rPr>
        <w:t>S</w:t>
      </w:r>
      <w:r w:rsidRPr="00607D80">
        <w:rPr>
          <w:highlight w:val="yellow"/>
        </w:rPr>
        <w:t>盒、结合智能搜索优化</w:t>
      </w:r>
      <w:proofErr w:type="gramStart"/>
      <w:r w:rsidRPr="00607D80">
        <w:rPr>
          <w:highlight w:val="yellow"/>
        </w:rPr>
        <w:t>以及抗侧信道</w:t>
      </w:r>
      <w:proofErr w:type="gramEnd"/>
      <w:r w:rsidRPr="00607D80">
        <w:rPr>
          <w:highlight w:val="yellow"/>
        </w:rPr>
        <w:t>分析等。</w:t>
      </w:r>
    </w:p>
    <w:p w14:paraId="4F5EC7C0" w14:textId="72548A97" w:rsidR="0044152B" w:rsidRPr="0044152B" w:rsidRDefault="0044152B" w:rsidP="0044152B">
      <w:pPr>
        <w:ind w:firstLineChars="0" w:firstLine="0"/>
      </w:pPr>
    </w:p>
    <w:p w14:paraId="0221FAED" w14:textId="7F38C907" w:rsidR="0044152B" w:rsidRPr="0044152B" w:rsidRDefault="0044152B" w:rsidP="00154F59">
      <w:pPr>
        <w:pStyle w:val="1"/>
        <w:spacing w:before="480" w:after="480"/>
      </w:pPr>
      <w:r w:rsidRPr="0044152B">
        <w:lastRenderedPageBreak/>
        <w:t>理论基础与实验方法</w:t>
      </w:r>
    </w:p>
    <w:p w14:paraId="6CA41855" w14:textId="18DA3E73" w:rsidR="0044152B" w:rsidRPr="0044152B" w:rsidRDefault="0044152B" w:rsidP="00F2110F">
      <w:pPr>
        <w:pStyle w:val="2"/>
      </w:pPr>
      <w:r w:rsidRPr="0044152B">
        <w:t>S</w:t>
      </w:r>
      <w:r w:rsidRPr="0044152B">
        <w:t>盒与布尔函数</w:t>
      </w:r>
    </w:p>
    <w:p w14:paraId="6E466499" w14:textId="77777777" w:rsidR="0044152B" w:rsidRPr="0044152B" w:rsidRDefault="0044152B" w:rsidP="0044152B">
      <w:pPr>
        <w:ind w:firstLine="480"/>
      </w:pPr>
      <w:r w:rsidRPr="0044152B">
        <w:t>S</w:t>
      </w:r>
      <w:r w:rsidRPr="0044152B">
        <w:t>盒（</w:t>
      </w:r>
      <w:r w:rsidRPr="0044152B">
        <w:t>Substitution Box</w:t>
      </w:r>
      <w:r w:rsidRPr="0044152B">
        <w:t>）是分组密码中实现非线性代换的核心部件。在线性层、置换层和密钥加法层通常具有较强代数规律的情况下，</w:t>
      </w:r>
      <w:r w:rsidRPr="0044152B">
        <w:t>S</w:t>
      </w:r>
      <w:proofErr w:type="gramStart"/>
      <w:r w:rsidRPr="0044152B">
        <w:t>盒承担</w:t>
      </w:r>
      <w:proofErr w:type="gramEnd"/>
      <w:r w:rsidRPr="0044152B">
        <w:t>着引入非线性的主要任务。因此，</w:t>
      </w:r>
      <w:r w:rsidRPr="0044152B">
        <w:t>S</w:t>
      </w:r>
      <w:r w:rsidRPr="0044152B">
        <w:t>盒的代数结构和密码学性质直接影响分组密码抵抗差分攻击、线性攻击和代数攻击的能力。</w:t>
      </w:r>
    </w:p>
    <w:p w14:paraId="1D8E2BC2" w14:textId="6A5E9C6B" w:rsidR="0044152B" w:rsidRPr="0044152B" w:rsidRDefault="0044152B" w:rsidP="0044152B">
      <w:pPr>
        <w:ind w:firstLine="480"/>
      </w:pPr>
      <w:r w:rsidRPr="0044152B">
        <w:t>从数学角度看，一个</w:t>
      </w:r>
      <w:r w:rsidRPr="0044152B">
        <w:t xml:space="preserve"> </w:t>
      </w:r>
      <m:oMath>
        <m:r>
          <w:rPr>
            <w:rFonts w:ascii="Cambria Math" w:hAnsi="Cambria Math"/>
          </w:rPr>
          <m:t>n</m:t>
        </m:r>
      </m:oMath>
      <w:r w:rsidRPr="0044152B">
        <w:t xml:space="preserve"> </w:t>
      </w:r>
      <w:r w:rsidRPr="0044152B">
        <w:t>比特输入、</w:t>
      </w:r>
      <m:oMath>
        <m:r>
          <w:rPr>
            <w:rFonts w:ascii="Cambria Math" w:hAnsi="Cambria Math"/>
          </w:rPr>
          <m:t>m</m:t>
        </m:r>
      </m:oMath>
      <w:r w:rsidRPr="0044152B">
        <w:t xml:space="preserve"> </w:t>
      </w:r>
      <w:r w:rsidRPr="0044152B">
        <w:t>比特输出的</w:t>
      </w:r>
      <w:r w:rsidRPr="0044152B">
        <w:t>S</w:t>
      </w:r>
      <w:r w:rsidRPr="0044152B">
        <w:t>盒可以定义为从</w:t>
      </w:r>
      <w:r w:rsidRPr="0044152B">
        <w:t xml:space="preserve"> </w:t>
      </w:r>
      <m:oMath>
        <m:r>
          <w:rPr>
            <w:rFonts w:ascii="Cambria Math" w:hAnsi="Cambria Math"/>
          </w:rPr>
          <m:t>n</m:t>
        </m:r>
      </m:oMath>
      <w:r w:rsidRPr="0044152B">
        <w:t xml:space="preserve"> </w:t>
      </w:r>
      <w:r w:rsidRPr="0044152B">
        <w:t>维二元向量空间到</w:t>
      </w:r>
      <w:r w:rsidRPr="0044152B">
        <w:t xml:space="preserve"> </w:t>
      </w:r>
      <m:oMath>
        <m:r>
          <w:rPr>
            <w:rFonts w:ascii="Cambria Math" w:hAnsi="Cambria Math"/>
          </w:rPr>
          <m:t>m</m:t>
        </m:r>
      </m:oMath>
      <w:r w:rsidRPr="0044152B">
        <w:t xml:space="preserve"> </w:t>
      </w:r>
      <w:r w:rsidRPr="0044152B">
        <w:t>维二元向量空间的映射：</w:t>
      </w:r>
    </w:p>
    <w:p w14:paraId="723173C9" w14:textId="591170DC" w:rsidR="0044152B" w:rsidRPr="0044152B" w:rsidRDefault="00F2110F"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6E33DCB4" w14:textId="230BF357" w:rsidR="0044152B" w:rsidRPr="0044152B" w:rsidRDefault="0044152B" w:rsidP="0044152B">
      <w:pPr>
        <w:ind w:firstLine="480"/>
      </w:pPr>
      <w:r w:rsidRPr="0044152B">
        <w:t>当</w:t>
      </w:r>
      <w:r w:rsidRPr="0044152B">
        <w:t xml:space="preserve"> </w:t>
      </w:r>
      <m:oMath>
        <m:r>
          <w:rPr>
            <w:rFonts w:ascii="Cambria Math" w:hAnsi="Cambria Math"/>
          </w:rPr>
          <m:t>n=m</m:t>
        </m:r>
      </m:oMath>
      <w:r w:rsidRPr="0044152B">
        <w:t xml:space="preserve"> </w:t>
      </w:r>
      <w:r w:rsidRPr="0044152B">
        <w:t>且</w:t>
      </w:r>
      <w:r w:rsidRPr="0044152B">
        <w:t xml:space="preserve"> </w:t>
      </w:r>
      <m:oMath>
        <m:r>
          <w:rPr>
            <w:rFonts w:ascii="Cambria Math" w:hAnsi="Cambria Math"/>
          </w:rPr>
          <m:t>S</m:t>
        </m:r>
      </m:oMath>
      <w:r w:rsidRPr="0044152B">
        <w:t xml:space="preserve"> </w:t>
      </w:r>
      <w:r w:rsidRPr="0044152B">
        <w:t>为双射时，称其为</w:t>
      </w:r>
      <w:r w:rsidRPr="0044152B">
        <w:t xml:space="preserve"> </w:t>
      </w:r>
      <m:oMath>
        <m:r>
          <w:rPr>
            <w:rFonts w:ascii="Cambria Math" w:hAnsi="Cambria Math"/>
          </w:rPr>
          <m:t>n</m:t>
        </m:r>
      </m:oMath>
      <w:r w:rsidRPr="0044152B">
        <w:t xml:space="preserve"> bit</w:t>
      </w:r>
      <w:r w:rsidRPr="0044152B">
        <w:t>双射</w:t>
      </w:r>
      <w:r w:rsidRPr="0044152B">
        <w:t>S</w:t>
      </w:r>
      <w:r w:rsidRPr="0044152B">
        <w:t>盒。双射</w:t>
      </w:r>
      <w:r w:rsidRPr="0044152B">
        <w:t>S</w:t>
      </w:r>
      <w:proofErr w:type="gramStart"/>
      <w:r w:rsidRPr="0044152B">
        <w:t>盒保证</w:t>
      </w:r>
      <w:proofErr w:type="gramEnd"/>
      <w:r w:rsidRPr="0044152B">
        <w:t>每个输入对应唯一输出，并且不同输入不会映射到相同输出，因此在分组密码中便于构造可逆轮函数。</w:t>
      </w:r>
    </w:p>
    <w:p w14:paraId="5A6FC443" w14:textId="17CF5C5C" w:rsidR="0044152B" w:rsidRPr="0044152B" w:rsidRDefault="0044152B" w:rsidP="004545B2">
      <w:pPr>
        <w:ind w:firstLine="480"/>
      </w:pPr>
      <w:r w:rsidRPr="0044152B">
        <w:t>本文主要研究两类小规模双射</w:t>
      </w:r>
      <w:r w:rsidRPr="0044152B">
        <w:t>S</w:t>
      </w:r>
      <w:r w:rsidRPr="0044152B">
        <w:t>盒：</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oMath>
      <w:r w:rsidRPr="0044152B">
        <w:t>和</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oMath>
    </w:p>
    <w:p w14:paraId="0CC912DD" w14:textId="77777777" w:rsidR="0044152B" w:rsidRPr="0044152B" w:rsidRDefault="0044152B" w:rsidP="0044152B">
      <w:pPr>
        <w:ind w:firstLine="480"/>
      </w:pPr>
      <w:r w:rsidRPr="0044152B">
        <w:t>前者称为</w:t>
      </w:r>
      <w:r w:rsidRPr="0044152B">
        <w:t>3bit S</w:t>
      </w:r>
      <w:r w:rsidRPr="0044152B">
        <w:t>盒，输入输出空间大小为</w:t>
      </w:r>
      <w:r w:rsidRPr="0044152B">
        <w:t>8</w:t>
      </w:r>
      <w:r w:rsidRPr="0044152B">
        <w:t>；后者称为</w:t>
      </w:r>
      <w:r w:rsidRPr="0044152B">
        <w:t>4bit S</w:t>
      </w:r>
      <w:r w:rsidRPr="0044152B">
        <w:t>盒，输入输出空间大小为</w:t>
      </w:r>
      <w:r w:rsidRPr="0044152B">
        <w:t>16</w:t>
      </w:r>
      <w:r w:rsidRPr="0044152B">
        <w:t>。由于规模较小，这两类</w:t>
      </w:r>
      <w:r w:rsidRPr="0044152B">
        <w:t>S</w:t>
      </w:r>
      <w:r w:rsidRPr="0044152B">
        <w:t>盒可以进行完整枚举或较为充分的实验分析，适合用于研究</w:t>
      </w:r>
      <w:r w:rsidRPr="0044152B">
        <w:t>S</w:t>
      </w:r>
      <w:r w:rsidRPr="0044152B">
        <w:t>盒代数结构与密码学指标之间的关系。</w:t>
      </w:r>
    </w:p>
    <w:p w14:paraId="18E55791" w14:textId="77777777" w:rsidR="0044152B" w:rsidRPr="0044152B" w:rsidRDefault="0044152B" w:rsidP="0044152B">
      <w:pPr>
        <w:ind w:firstLine="480"/>
      </w:pPr>
      <w:r w:rsidRPr="0044152B">
        <w:t>设输入向量为</w:t>
      </w:r>
    </w:p>
    <w:p w14:paraId="315D20C1" w14:textId="0CE9EFCF" w:rsidR="0044152B" w:rsidRPr="0044152B" w:rsidRDefault="00C37E38" w:rsidP="0044152B">
      <w:pPr>
        <w:ind w:firstLine="480"/>
        <w:rPr>
          <w:i/>
        </w:rPr>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m:oMathPara>
    </w:p>
    <w:p w14:paraId="5CBE661A" w14:textId="77777777" w:rsidR="0044152B" w:rsidRPr="0044152B" w:rsidRDefault="0044152B" w:rsidP="004545B2">
      <w:pPr>
        <w:ind w:firstLineChars="0" w:firstLine="0"/>
      </w:pPr>
      <w:r w:rsidRPr="0044152B">
        <w:t>输出向量为</w:t>
      </w:r>
    </w:p>
    <w:p w14:paraId="0F5FD30F" w14:textId="4C0D73E3" w:rsidR="0044152B" w:rsidRPr="0044152B" w:rsidRDefault="00C37E38" w:rsidP="0044152B">
      <w:pPr>
        <w:ind w:firstLine="48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e>
          </m:d>
          <m:r>
            <w:rPr>
              <w:rFonts w:ascii="Cambria Math" w:hAnsi="Cambria Math"/>
            </w:rPr>
            <m:t>=S</m:t>
          </m:r>
          <m:d>
            <m:dPr>
              <m:ctrlPr>
                <w:rPr>
                  <w:rFonts w:ascii="Cambria Math" w:hAnsi="Cambria Math"/>
                  <w:i/>
                </w:rPr>
              </m:ctrlPr>
            </m:dPr>
            <m:e>
              <m:r>
                <w:rPr>
                  <w:rFonts w:ascii="Cambria Math" w:hAnsi="Cambria Math"/>
                </w:rPr>
                <m:t>x</m:t>
              </m:r>
            </m:e>
          </m:d>
        </m:oMath>
      </m:oMathPara>
    </w:p>
    <w:p w14:paraId="6A30913B" w14:textId="2D196DAB" w:rsidR="0044152B" w:rsidRPr="0044152B" w:rsidRDefault="0044152B" w:rsidP="004545B2">
      <w:pPr>
        <w:ind w:firstLineChars="0" w:firstLine="0"/>
      </w:pPr>
      <w:r w:rsidRPr="0044152B">
        <w:t>则</w:t>
      </w:r>
      <w:r w:rsidRPr="0044152B">
        <w:t>S</w:t>
      </w:r>
      <w:r w:rsidRPr="0044152B">
        <w:t>盒可以拆分为</w:t>
      </w:r>
      <w:r w:rsidRPr="0044152B">
        <w:t xml:space="preserve"> </w:t>
      </w:r>
      <m:oMath>
        <m:r>
          <w:rPr>
            <w:rFonts w:ascii="Cambria Math" w:hAnsi="Cambria Math"/>
          </w:rPr>
          <m:t>m</m:t>
        </m:r>
      </m:oMath>
      <w:r w:rsidRPr="0044152B">
        <w:t xml:space="preserve"> </w:t>
      </w:r>
      <w:proofErr w:type="gramStart"/>
      <w:r w:rsidRPr="0044152B">
        <w:t>个</w:t>
      </w:r>
      <w:proofErr w:type="gramEnd"/>
      <w:r w:rsidRPr="0044152B">
        <w:t xml:space="preserve"> </w:t>
      </w:r>
      <m:oMath>
        <m:r>
          <w:rPr>
            <w:rFonts w:ascii="Cambria Math" w:hAnsi="Cambria Math"/>
          </w:rPr>
          <m:t>n</m:t>
        </m:r>
      </m:oMath>
      <w:r w:rsidRPr="0044152B">
        <w:t xml:space="preserve"> </w:t>
      </w:r>
      <w:r w:rsidRPr="0044152B">
        <w:t>元布尔函数：</w:t>
      </w:r>
    </w:p>
    <w:p w14:paraId="644079C5" w14:textId="2444A7C2" w:rsidR="0044152B" w:rsidRPr="0044152B" w:rsidRDefault="00C37E38" w:rsidP="0044152B">
      <w:pPr>
        <w:ind w:firstLine="480"/>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e>
          </m:d>
        </m:oMath>
      </m:oMathPara>
    </w:p>
    <w:p w14:paraId="188C65A4" w14:textId="77777777" w:rsidR="0044152B" w:rsidRPr="0044152B" w:rsidRDefault="0044152B" w:rsidP="004545B2">
      <w:pPr>
        <w:ind w:firstLineChars="0" w:firstLine="0"/>
      </w:pPr>
      <w:r w:rsidRPr="0044152B">
        <w:t>其中</w:t>
      </w:r>
    </w:p>
    <w:p w14:paraId="5D240DB5" w14:textId="446988DB" w:rsidR="0044152B" w:rsidRPr="0044152B" w:rsidRDefault="00000000" w:rsidP="0044152B">
      <w:pPr>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,i=0,1,…,m-1</m:t>
          </m:r>
        </m:oMath>
      </m:oMathPara>
    </w:p>
    <w:p w14:paraId="4B2EBD62" w14:textId="4B1258F7" w:rsidR="0044152B" w:rsidRPr="0044152B" w:rsidRDefault="0044152B" w:rsidP="0044152B">
      <w:pPr>
        <w:ind w:firstLine="480"/>
      </w:pPr>
      <w:r w:rsidRPr="0044152B">
        <w:t>每个</w:t>
      </w:r>
      <w:r w:rsidRPr="0044152B">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44152B">
        <w:t xml:space="preserve"> </w:t>
      </w:r>
      <w:r w:rsidRPr="0044152B">
        <w:t>称为</w:t>
      </w:r>
      <w:r w:rsidRPr="0044152B">
        <w:t>S</w:t>
      </w:r>
      <w:r w:rsidRPr="0044152B">
        <w:t>盒的分量布尔函数。通过这种拆分，可以将</w:t>
      </w:r>
      <w:r w:rsidRPr="0044152B">
        <w:t>S</w:t>
      </w:r>
      <w:r w:rsidRPr="0044152B">
        <w:t>盒的向量映射问题转化为多个布尔函数的代数分析问题。例如，在</w:t>
      </w:r>
      <w:r w:rsidRPr="0044152B">
        <w:t>3bit S</w:t>
      </w:r>
      <w:r w:rsidRPr="0044152B">
        <w:t>盒中，</w:t>
      </w:r>
      <w:r w:rsidRPr="0044152B">
        <w:t>S</w:t>
      </w:r>
      <w:r w:rsidRPr="0044152B">
        <w:t>盒可以拆分为</w:t>
      </w:r>
      <w:r w:rsidRPr="0044152B">
        <w:t>3</w:t>
      </w:r>
      <w:r w:rsidRPr="0044152B">
        <w:t>个三元布尔函数；在</w:t>
      </w:r>
      <w:r w:rsidRPr="0044152B">
        <w:t>4bit S</w:t>
      </w:r>
      <w:r w:rsidRPr="0044152B">
        <w:t>盒中，</w:t>
      </w:r>
      <w:r w:rsidRPr="0044152B">
        <w:t>S</w:t>
      </w:r>
      <w:r w:rsidRPr="0044152B">
        <w:t>盒可以拆分为</w:t>
      </w:r>
      <w:r w:rsidRPr="0044152B">
        <w:t>4</w:t>
      </w:r>
      <w:r w:rsidRPr="0044152B">
        <w:t>个四元布尔函数。</w:t>
      </w:r>
    </w:p>
    <w:p w14:paraId="5B243044" w14:textId="5C1BA445" w:rsidR="0044152B" w:rsidRPr="0044152B" w:rsidRDefault="0044152B" w:rsidP="0044152B">
      <w:pPr>
        <w:ind w:firstLine="480"/>
      </w:pPr>
      <w:r w:rsidRPr="0044152B">
        <w:t>除了单个输出分量外，还需要考虑</w:t>
      </w:r>
      <w:r w:rsidRPr="0044152B">
        <w:t>S</w:t>
      </w:r>
      <w:r w:rsidRPr="0044152B">
        <w:t>盒的组合分量函数。对于</w:t>
      </w:r>
      <w:proofErr w:type="gramStart"/>
      <w:r w:rsidRPr="0044152B">
        <w:t>任意非零输出</w:t>
      </w:r>
      <w:proofErr w:type="gramEnd"/>
      <w:r w:rsidRPr="0044152B">
        <w:t>掩码</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，定义组合分量函数为</w:t>
      </w:r>
    </w:p>
    <w:p w14:paraId="165C8E7A" w14:textId="3189DAD1" w:rsidR="0044152B" w:rsidRPr="0044152B" w:rsidRDefault="00000000" w:rsidP="0044152B">
      <w:pPr>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=b⋅S</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m-1</m:t>
              </m:r>
            </m:sub>
          </m:sSub>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oMath>
      </m:oMathPara>
    </w:p>
    <w:p w14:paraId="64C869ED" w14:textId="679C8854" w:rsidR="0044152B" w:rsidRPr="0044152B" w:rsidRDefault="0044152B" w:rsidP="00B762B8">
      <w:pPr>
        <w:ind w:firstLine="480"/>
      </w:pPr>
      <w:r w:rsidRPr="0044152B">
        <w:t>其中</w:t>
      </w:r>
      <w:r w:rsidRPr="0044152B">
        <w:t xml:space="preserve"> </w:t>
      </w:r>
      <m:oMath>
        <m:r>
          <w:rPr>
            <w:rFonts w:ascii="Cambria Math" w:hAnsi="Cambria Math"/>
          </w:rPr>
          <m:t>⋅</m:t>
        </m:r>
      </m:oMath>
      <w:r w:rsidRPr="0044152B">
        <w:t xml:space="preserve"> </w:t>
      </w:r>
      <w:r w:rsidRPr="0044152B">
        <w:t>表示二元内积。</w:t>
      </w:r>
      <w:r w:rsidRPr="0044152B">
        <w:t>S</w:t>
      </w:r>
      <w:r w:rsidRPr="0044152B">
        <w:t>盒的非线性度、线性分布表等指标均需要考察</w:t>
      </w:r>
      <w:proofErr w:type="gramStart"/>
      <w:r w:rsidRPr="0044152B">
        <w:t>所有非零输出</w:t>
      </w:r>
      <w:proofErr w:type="gramEnd"/>
      <w:r w:rsidRPr="0044152B">
        <w:t>掩码对应的组合分量函数，而不是只观察单个输出分量。</w:t>
      </w:r>
    </w:p>
    <w:p w14:paraId="77948E53" w14:textId="1C49C13D" w:rsidR="0044152B" w:rsidRPr="0044152B" w:rsidRDefault="0044152B" w:rsidP="00133D5F">
      <w:pPr>
        <w:pStyle w:val="2"/>
      </w:pPr>
      <w:r w:rsidRPr="0044152B">
        <w:lastRenderedPageBreak/>
        <w:t>代数正规型</w:t>
      </w:r>
      <w:r w:rsidRPr="0044152B">
        <w:t>ANF</w:t>
      </w:r>
    </w:p>
    <w:p w14:paraId="1924EF34" w14:textId="30930A8C" w:rsidR="0044152B" w:rsidRPr="0044152B" w:rsidRDefault="0044152B" w:rsidP="0044152B">
      <w:pPr>
        <w:ind w:firstLine="480"/>
      </w:pPr>
      <w:r w:rsidRPr="0044152B">
        <w:t>代数正规型（</w:t>
      </w:r>
      <w:r w:rsidRPr="0044152B">
        <w:t>Algebraic Normal Form</w:t>
      </w:r>
      <w:r w:rsidRPr="0044152B">
        <w:t>，</w:t>
      </w:r>
      <w:r w:rsidRPr="0044152B">
        <w:t>ANF</w:t>
      </w:r>
      <w:r w:rsidRPr="0044152B">
        <w:t>）是布尔函数最常用的代数表示方式。任意</w:t>
      </w:r>
      <w:r w:rsidRPr="0044152B">
        <w:t xml:space="preserve"> </w:t>
      </w:r>
      <m:oMath>
        <m:r>
          <w:rPr>
            <w:rFonts w:ascii="Cambria Math" w:hAnsi="Cambria Math"/>
          </w:rPr>
          <m:t>n</m:t>
        </m:r>
      </m:oMath>
      <w:r w:rsidRPr="0044152B">
        <w:t xml:space="preserve"> </w:t>
      </w:r>
      <w:r w:rsidRPr="0044152B">
        <w:t>元布尔函数</w:t>
      </w:r>
    </w:p>
    <w:p w14:paraId="30EC4854" w14:textId="7DFE0AD6" w:rsidR="00B762B8" w:rsidRPr="00B762B8" w:rsidRDefault="00B762B8" w:rsidP="00B762B8">
      <w:pPr>
        <w:ind w:firstLine="480"/>
      </w:pPr>
      <m:oMathPara>
        <m:oMath>
          <m:r>
            <w:rPr>
              <w:rFonts w:ascii="Cambria Math" w:hAnsi="Cambria Math"/>
            </w:rPr>
            <m:t>f:</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5384A8D9" w14:textId="77777777" w:rsidR="0044152B" w:rsidRPr="0044152B" w:rsidRDefault="0044152B" w:rsidP="004545B2">
      <w:pPr>
        <w:ind w:firstLineChars="0" w:firstLine="0"/>
      </w:pPr>
      <w:r w:rsidRPr="0044152B">
        <w:t>都可以唯一表示为如下形式：</w:t>
      </w:r>
    </w:p>
    <w:p w14:paraId="7DB02783" w14:textId="6F0C4A5C" w:rsidR="00B762B8" w:rsidRPr="00B762B8" w:rsidRDefault="00B762B8" w:rsidP="004545B2">
      <w:pPr>
        <w:pStyle w:val="12"/>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-1</m:t>
                  </m:r>
                </m:sub>
              </m:sSub>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up/>
            <m:e>
              <m:sSub>
                <m:sSubPr>
                  <m:ctrlPr>
                    <w:rPr>
                      <w:rFonts w:ascii="Cambria Math" w:hAnsi="Cambria Math"/>
                    </w:rPr>
                  </m:ctrlPr>
                </m:sSubPr>
                <m:e>
                  <m:r>
                    <w:rPr>
                      <w:rFonts w:ascii="Cambria Math" w:hAnsi="Cambria Math"/>
                    </w:rPr>
                    <m:t>a</m:t>
                  </m:r>
                </m:e>
                <m:sub>
                  <m:r>
                    <w:rPr>
                      <w:rFonts w:ascii="Cambria Math" w:hAnsi="Cambria Math"/>
                    </w:rPr>
                    <m:t>u</m:t>
                  </m:r>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r>
                        <m:rPr>
                          <m:sty m:val="p"/>
                        </m:rPr>
                        <w:rPr>
                          <w:rFonts w:ascii="Cambria Math" w:hAnsi="Cambria Math"/>
                        </w:rPr>
                        <m:t>-1</m:t>
                      </m:r>
                    </m:sup>
                    <m:e>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u</m:t>
                              </m:r>
                            </m:e>
                            <m:sub>
                              <m:r>
                                <w:rPr>
                                  <w:rFonts w:ascii="Cambria Math" w:hAnsi="Cambria Math"/>
                                </w:rPr>
                                <m:t>i</m:t>
                              </m:r>
                            </m:sub>
                          </m:sSub>
                        </m:sup>
                      </m:sSubSup>
                    </m:e>
                  </m:nary>
                </m:sub>
              </m:sSub>
            </m:e>
          </m:nary>
        </m:oMath>
      </m:oMathPara>
    </w:p>
    <w:p w14:paraId="1471C761" w14:textId="458DAEB2" w:rsidR="0044152B" w:rsidRPr="0044152B" w:rsidRDefault="00B762B8" w:rsidP="004545B2">
      <w:pPr>
        <w:ind w:firstLineChars="0" w:firstLine="0"/>
      </w:pPr>
      <w:r w:rsidRPr="00B762B8">
        <w:t>其中</w:t>
      </w:r>
      <m:oMath>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oMath>
      <w:r w:rsidRPr="00B762B8">
        <w:t>为</w:t>
      </w:r>
      <w:r w:rsidRPr="00B762B8">
        <w:t>ANF</w:t>
      </w:r>
      <w:r w:rsidRPr="00B762B8">
        <w:t>系数</w:t>
      </w:r>
      <w:r>
        <w:rPr>
          <w:rFonts w:hint="eastAsia"/>
        </w:rPr>
        <w:t>，</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n-1</m:t>
                </m:r>
              </m:sub>
            </m:sSub>
          </m:e>
        </m:d>
      </m:oMath>
      <w:r>
        <w:rPr>
          <w:rFonts w:hint="eastAsia"/>
        </w:rPr>
        <w:t>。</w:t>
      </w:r>
      <w:r w:rsidRPr="0044152B">
        <w:t xml:space="preserve"> </w:t>
      </w:r>
    </w:p>
    <w:p w14:paraId="6BFA97E5" w14:textId="77777777" w:rsidR="0044152B" w:rsidRDefault="0044152B" w:rsidP="0044152B">
      <w:pPr>
        <w:ind w:firstLine="480"/>
      </w:pPr>
      <w:r w:rsidRPr="0044152B">
        <w:t>例如，一个三元布尔函数的</w:t>
      </w:r>
      <w:r w:rsidRPr="0044152B">
        <w:t>ANF</w:t>
      </w:r>
      <w:r w:rsidRPr="0044152B">
        <w:t>一般形式为：</w:t>
      </w:r>
    </w:p>
    <w:p w14:paraId="057EC4A5" w14:textId="6C7D2B32" w:rsidR="00B762B8" w:rsidRPr="0044152B" w:rsidRDefault="00B762B8" w:rsidP="0044152B">
      <w:pPr>
        <w:ind w:firstLine="48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6</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7</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3AD8F16" w14:textId="77777777" w:rsidR="0044152B" w:rsidRPr="0044152B" w:rsidRDefault="0044152B" w:rsidP="0044152B">
      <w:pPr>
        <w:ind w:firstLine="480"/>
      </w:pPr>
      <w:r w:rsidRPr="0044152B">
        <w:t>一个四元布尔函数的</w:t>
      </w:r>
      <w:r w:rsidRPr="0044152B">
        <w:t>ANF</w:t>
      </w:r>
      <w:r w:rsidRPr="0044152B">
        <w:t>一般形式为：</w:t>
      </w:r>
    </w:p>
    <w:p w14:paraId="645745B6" w14:textId="3452002B" w:rsidR="0044152B" w:rsidRPr="0044152B" w:rsidRDefault="00B762B8" w:rsidP="00B762B8">
      <w:pPr>
        <w:pStyle w:val="12"/>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4</m:t>
                  </m:r>
                </m:sup>
              </m:sSubSup>
            </m:sub>
            <m:sup/>
            <m:e>
              <m:sSub>
                <m:sSubPr>
                  <m:ctrlPr>
                    <w:rPr>
                      <w:rFonts w:ascii="Cambria Math" w:hAnsi="Cambria Math"/>
                    </w:rPr>
                  </m:ctrlPr>
                </m:sSubPr>
                <m:e>
                  <m:r>
                    <w:rPr>
                      <w:rFonts w:ascii="Cambria Math" w:hAnsi="Cambria Math"/>
                    </w:rPr>
                    <m:t>a</m:t>
                  </m:r>
                </m:e>
                <m:sub>
                  <m:r>
                    <w:rPr>
                      <w:rFonts w:ascii="Cambria Math" w:hAnsi="Cambria Math"/>
                    </w:rPr>
                    <m:t>u</m:t>
                  </m:r>
                </m:sub>
              </m:sSub>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sSub>
                    <m:sSubPr>
                      <m:ctrlPr>
                        <w:rPr>
                          <w:rFonts w:ascii="Cambria Math" w:hAnsi="Cambria Math"/>
                        </w:rPr>
                      </m:ctrlPr>
                    </m:sSubPr>
                    <m:e>
                      <m:r>
                        <w:rPr>
                          <w:rFonts w:ascii="Cambria Math" w:hAnsi="Cambria Math"/>
                        </w:rPr>
                        <m:t>u</m:t>
                      </m:r>
                    </m:e>
                    <m:sub>
                      <m:r>
                        <m:rPr>
                          <m:sty m:val="p"/>
                        </m:rPr>
                        <w:rPr>
                          <w:rFonts w:ascii="Cambria Math" w:hAnsi="Cambria Math"/>
                        </w:rPr>
                        <m:t>0</m:t>
                      </m:r>
                    </m:sub>
                  </m:sSub>
                </m:sup>
              </m:sSubSup>
            </m:e>
          </m:nary>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sSub>
                <m:sSubPr>
                  <m:ctrlPr>
                    <w:rPr>
                      <w:rFonts w:ascii="Cambria Math" w:hAnsi="Cambria Math"/>
                    </w:rPr>
                  </m:ctrlPr>
                </m:sSubPr>
                <m:e>
                  <m:r>
                    <w:rPr>
                      <w:rFonts w:ascii="Cambria Math" w:hAnsi="Cambria Math"/>
                    </w:rPr>
                    <m:t>u</m:t>
                  </m:r>
                </m:e>
                <m:sub>
                  <m:r>
                    <m:rPr>
                      <m:sty m:val="p"/>
                    </m:rPr>
                    <w:rPr>
                      <w:rFonts w:ascii="Cambria Math" w:hAnsi="Cambria Math"/>
                    </w:rPr>
                    <m:t>1</m:t>
                  </m:r>
                </m:sub>
              </m:sSub>
            </m:sup>
          </m:sSubSup>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sSub>
                <m:sSubPr>
                  <m:ctrlPr>
                    <w:rPr>
                      <w:rFonts w:ascii="Cambria Math" w:hAnsi="Cambria Math"/>
                    </w:rPr>
                  </m:ctrlPr>
                </m:sSubPr>
                <m:e>
                  <m:r>
                    <w:rPr>
                      <w:rFonts w:ascii="Cambria Math" w:hAnsi="Cambria Math"/>
                    </w:rPr>
                    <m:t>u</m:t>
                  </m:r>
                </m:e>
                <m:sub>
                  <m:r>
                    <m:rPr>
                      <m:sty m:val="p"/>
                    </m:rPr>
                    <w:rPr>
                      <w:rFonts w:ascii="Cambria Math" w:hAnsi="Cambria Math"/>
                    </w:rPr>
                    <m:t>2</m:t>
                  </m:r>
                </m:sub>
              </m:sSub>
            </m:sup>
          </m:sSubSup>
          <m:sSubSup>
            <m:sSubSupPr>
              <m:ctrlPr>
                <w:rPr>
                  <w:rFonts w:ascii="Cambria Math" w:hAnsi="Cambria Math"/>
                </w:rPr>
              </m:ctrlPr>
            </m:sSubSupPr>
            <m:e>
              <m:r>
                <w:rPr>
                  <w:rFonts w:ascii="Cambria Math" w:hAnsi="Cambria Math"/>
                </w:rPr>
                <m:t>x</m:t>
              </m:r>
            </m:e>
            <m:sub>
              <m:r>
                <m:rPr>
                  <m:sty m:val="p"/>
                </m:rPr>
                <w:rPr>
                  <w:rFonts w:ascii="Cambria Math" w:hAnsi="Cambria Math"/>
                </w:rPr>
                <m:t>3</m:t>
              </m:r>
            </m:sub>
            <m:sup>
              <m:sSub>
                <m:sSubPr>
                  <m:ctrlPr>
                    <w:rPr>
                      <w:rFonts w:ascii="Cambria Math" w:hAnsi="Cambria Math"/>
                    </w:rPr>
                  </m:ctrlPr>
                </m:sSubPr>
                <m:e>
                  <m:r>
                    <w:rPr>
                      <w:rFonts w:ascii="Cambria Math" w:hAnsi="Cambria Math"/>
                    </w:rPr>
                    <m:t>u</m:t>
                  </m:r>
                </m:e>
                <m:sub>
                  <m:r>
                    <m:rPr>
                      <m:sty m:val="p"/>
                    </m:rPr>
                    <w:rPr>
                      <w:rFonts w:ascii="Cambria Math" w:hAnsi="Cambria Math"/>
                    </w:rPr>
                    <m:t>3</m:t>
                  </m:r>
                </m:sub>
              </m:sSub>
            </m:sup>
          </m:sSubSup>
        </m:oMath>
      </m:oMathPara>
    </w:p>
    <w:p w14:paraId="54998A6F" w14:textId="77777777" w:rsidR="004545B2" w:rsidRPr="004545B2" w:rsidRDefault="0044152B" w:rsidP="004545B2">
      <w:pPr>
        <w:ind w:firstLine="480"/>
      </w:pPr>
      <w:r w:rsidRPr="0044152B">
        <w:t>ANF</w:t>
      </w:r>
      <w:r w:rsidRPr="0044152B">
        <w:t>表示具有两个重要优点。第一，</w:t>
      </w:r>
      <w:r w:rsidRPr="0044152B">
        <w:t>ANF</w:t>
      </w:r>
      <w:r w:rsidRPr="0044152B">
        <w:t>不含逻辑非运算，</w:t>
      </w:r>
      <w:proofErr w:type="gramStart"/>
      <w:r w:rsidRPr="0044152B">
        <w:t>只由异或</w:t>
      </w:r>
      <w:proofErr w:type="gramEnd"/>
      <w:r w:rsidRPr="0044152B">
        <w:t>和乘积构成，适合在</w:t>
      </w:r>
      <w:r w:rsidRPr="0044152B">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44152B">
        <w:t xml:space="preserve"> </w:t>
      </w:r>
      <w:r w:rsidRPr="0044152B">
        <w:t>上进行代数运算。第二，</w:t>
      </w:r>
      <w:r w:rsidRPr="0044152B">
        <w:t>ANF</w:t>
      </w:r>
      <w:r w:rsidRPr="0044152B">
        <w:t>可以直接反映布尔函数的代数次数。若</w:t>
      </w:r>
      <w:r w:rsidRPr="0044152B">
        <w:t>ANF</w:t>
      </w:r>
      <w:r w:rsidRPr="0044152B">
        <w:t>中</w:t>
      </w:r>
      <w:proofErr w:type="gramStart"/>
      <w:r w:rsidRPr="0044152B">
        <w:t>最高次非零</w:t>
      </w:r>
      <w:proofErr w:type="gramEnd"/>
      <w:r w:rsidRPr="0044152B">
        <w:t>单项式的次数为</w:t>
      </w:r>
      <w:r w:rsidRPr="0044152B">
        <w:t xml:space="preserve"> </w:t>
      </w:r>
      <m:oMath>
        <m:r>
          <w:rPr>
            <w:rFonts w:ascii="Cambria Math" w:hAnsi="Cambria Math"/>
          </w:rPr>
          <m:t>d</m:t>
        </m:r>
      </m:oMath>
      <w:r w:rsidRPr="0044152B">
        <w:t>，则称该布尔函数的代数次数为</w:t>
      </w:r>
      <w:r w:rsidRPr="0044152B">
        <w:t xml:space="preserve"> </w:t>
      </w:r>
      <m:oMath>
        <m:r>
          <w:rPr>
            <w:rFonts w:ascii="Cambria Math" w:hAnsi="Cambria Math"/>
          </w:rPr>
          <m:t>d</m:t>
        </m:r>
      </m:oMath>
      <w:r w:rsidRPr="0044152B">
        <w:t>。形式化地，代数次数定义为</w:t>
      </w:r>
    </w:p>
    <w:p w14:paraId="68E1B762" w14:textId="77777777" w:rsidR="004545B2" w:rsidRPr="004545B2" w:rsidRDefault="004545B2" w:rsidP="004545B2">
      <w:pPr>
        <w:ind w:firstLine="480"/>
      </w:pPr>
      <m:oMathPara>
        <m:oMath>
          <m:r>
            <w:rPr>
              <w:rFonts w:ascii="Cambria Math" w:hAnsi="Cambria Math"/>
            </w:rPr>
            <m:t>deg</m:t>
          </m:r>
          <m:d>
            <m:dPr>
              <m:ctrlPr>
                <w:rPr>
                  <w:rFonts w:ascii="Cambria Math" w:hAnsi="Cambria Math"/>
                  <w:i/>
                </w:rPr>
              </m:ctrlPr>
            </m:dPr>
            <m:e>
              <m:r>
                <w:rPr>
                  <w:rFonts w:ascii="Cambria Math" w:hAnsi="Cambria Math"/>
                </w:rPr>
                <m:t>f</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m:t>
              </m:r>
              <m:r>
                <w:rPr>
                  <w:rFonts w:ascii="Cambria Math" w:hAnsi="Cambria Math"/>
                </w:rPr>
                <m:t>wt</m:t>
              </m:r>
              <m:d>
                <m:dPr>
                  <m:ctrlPr>
                    <w:rPr>
                      <w:rFonts w:ascii="Cambria Math" w:hAnsi="Cambria Math"/>
                      <w:i/>
                    </w:rPr>
                  </m:ctrlPr>
                </m:dPr>
                <m:e>
                  <m:r>
                    <w:rPr>
                      <w:rFonts w:ascii="Cambria Math" w:hAnsi="Cambria Math"/>
                    </w:rPr>
                    <m:t>u</m:t>
                  </m:r>
                </m:e>
              </m:d>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≠0</m:t>
          </m:r>
          <m:r>
            <m:rPr>
              <m:lit/>
            </m:rPr>
            <w:rPr>
              <w:rFonts w:ascii="Cambria Math" w:hAnsi="Cambria Math"/>
            </w:rPr>
            <m:t>}</m:t>
          </m:r>
        </m:oMath>
      </m:oMathPara>
    </w:p>
    <w:p w14:paraId="5EF29D00" w14:textId="36452A6E" w:rsidR="0044152B" w:rsidRPr="0044152B" w:rsidRDefault="004545B2" w:rsidP="004545B2">
      <w:pPr>
        <w:ind w:firstLineChars="0" w:firstLine="0"/>
      </w:pPr>
      <w:r>
        <w:rPr>
          <w:rFonts w:hint="eastAsia"/>
        </w:rPr>
        <w:t>其中</w:t>
      </w:r>
      <w:r w:rsidR="0044152B" w:rsidRPr="0044152B">
        <w:t xml:space="preserve"> </w:t>
      </w:r>
      <m:oMath>
        <m:r>
          <w:rPr>
            <w:rFonts w:ascii="Cambria Math" w:hAnsi="Cambria Math"/>
          </w:rPr>
          <m:t>wt(u)</m:t>
        </m:r>
      </m:oMath>
      <w:r w:rsidR="0044152B" w:rsidRPr="0044152B">
        <w:t xml:space="preserve"> </w:t>
      </w:r>
      <w:r w:rsidR="0044152B" w:rsidRPr="0044152B">
        <w:t>表示向量</w:t>
      </w:r>
      <w:r w:rsidR="0044152B" w:rsidRPr="0044152B">
        <w:t xml:space="preserve"> </w:t>
      </w:r>
      <m:oMath>
        <m:r>
          <w:rPr>
            <w:rFonts w:ascii="Cambria Math" w:hAnsi="Cambria Math"/>
          </w:rPr>
          <m:t>u</m:t>
        </m:r>
      </m:oMath>
      <w:r w:rsidR="0044152B" w:rsidRPr="0044152B">
        <w:t xml:space="preserve"> </w:t>
      </w:r>
      <w:r w:rsidR="0044152B" w:rsidRPr="0044152B">
        <w:t>的汉明重量，即单项式中变量的个数。</w:t>
      </w:r>
    </w:p>
    <w:p w14:paraId="1C7DED08" w14:textId="2B8B987C" w:rsidR="0044152B" w:rsidRPr="0044152B" w:rsidRDefault="0044152B" w:rsidP="00B762B8">
      <w:pPr>
        <w:ind w:firstLine="480"/>
      </w:pPr>
      <w:r w:rsidRPr="0044152B">
        <w:t>对于</w:t>
      </w:r>
      <w:r w:rsidRPr="0044152B">
        <w:t>S</w:t>
      </w:r>
      <w:r w:rsidRPr="0044152B">
        <w:t>盒</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e>
        </m:d>
      </m:oMath>
      <w:r w:rsidRPr="0044152B">
        <w:t>，其代数次数通常定义为所有分量布尔函数代数次数的最大值：</w:t>
      </w:r>
    </w:p>
    <w:p w14:paraId="25FB1231" w14:textId="4D598F7C" w:rsidR="0044152B" w:rsidRPr="0044152B" w:rsidRDefault="00B762B8" w:rsidP="0044152B">
      <w:pPr>
        <w:ind w:firstLine="480"/>
      </w:pPr>
      <m:oMathPara>
        <m:oMath>
          <m:r>
            <w:rPr>
              <w:rFonts w:ascii="Cambria Math" w:hAnsi="Cambria Math"/>
            </w:rPr>
            <m:t>deg</m:t>
          </m:r>
          <m:d>
            <m:dPr>
              <m:ctrlPr>
                <w:rPr>
                  <w:rFonts w:ascii="Cambria Math" w:hAnsi="Cambria Math"/>
                  <w:i/>
                </w:rPr>
              </m:ctrlPr>
            </m:dPr>
            <m:e>
              <m:r>
                <w:rPr>
                  <w:rFonts w:ascii="Cambria Math" w:hAnsi="Cambria Math"/>
                </w:rPr>
                <m:t>S</m:t>
              </m:r>
            </m:e>
          </m:d>
          <m:r>
            <w:rPr>
              <w:rFonts w:ascii="Cambria Math" w:hAnsi="Cambria Math"/>
            </w:rPr>
            <m:t>=ma</m:t>
          </m:r>
          <m:sSub>
            <m:sSubPr>
              <m:ctrlPr>
                <w:rPr>
                  <w:rFonts w:ascii="Cambria Math" w:hAnsi="Cambria Math"/>
                  <w:i/>
                </w:rPr>
              </m:ctrlPr>
            </m:sSubPr>
            <m:e>
              <m:r>
                <w:rPr>
                  <w:rFonts w:ascii="Cambria Math" w:hAnsi="Cambria Math"/>
                </w:rPr>
                <m:t>x</m:t>
              </m:r>
            </m:e>
            <m:sub>
              <m:r>
                <w:rPr>
                  <w:rFonts w:ascii="Cambria Math" w:hAnsi="Cambria Math"/>
                </w:rPr>
                <m:t>0≤i&lt;m</m:t>
              </m:r>
            </m:sub>
          </m:sSub>
          <m:r>
            <w:rPr>
              <w:rFonts w:ascii="Cambria Math" w:hAnsi="Cambria Math"/>
            </w:rPr>
            <m:t>deg</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m:oMathPara>
    </w:p>
    <w:p w14:paraId="099A3D61" w14:textId="2D8404D5" w:rsidR="0044152B" w:rsidRPr="0044152B" w:rsidRDefault="0044152B" w:rsidP="00B762B8">
      <w:pPr>
        <w:ind w:firstLine="480"/>
      </w:pPr>
      <w:r w:rsidRPr="0044152B">
        <w:t>在双射</w:t>
      </w:r>
      <w:r w:rsidRPr="0044152B">
        <w:t>S</w:t>
      </w:r>
      <w:r w:rsidRPr="0044152B">
        <w:t>盒中，由于输出分量必须平衡，分量函数的代数次数受到限制。对于</w:t>
      </w:r>
      <w:r w:rsidRPr="0044152B">
        <w:t xml:space="preserve"> </w:t>
      </w:r>
      <m:oMath>
        <m:r>
          <w:rPr>
            <w:rFonts w:ascii="Cambria Math" w:hAnsi="Cambria Math"/>
          </w:rPr>
          <m:t>n</m:t>
        </m:r>
      </m:oMath>
      <w:r w:rsidRPr="0044152B">
        <w:t xml:space="preserve"> bit</w:t>
      </w:r>
      <w:r w:rsidRPr="0044152B">
        <w:t>双射</w:t>
      </w:r>
      <w:r w:rsidRPr="0044152B">
        <w:t>S</w:t>
      </w:r>
      <w:r w:rsidRPr="0044152B">
        <w:t>盒，其代数次数通常不超过</w:t>
      </w:r>
      <w:r w:rsidRPr="0044152B">
        <w:t xml:space="preserve"> </w:t>
      </w:r>
      <m:oMath>
        <m:r>
          <w:rPr>
            <w:rFonts w:ascii="Cambria Math" w:hAnsi="Cambria Math"/>
          </w:rPr>
          <m:t>n-1</m:t>
        </m:r>
      </m:oMath>
      <w:r w:rsidRPr="0044152B">
        <w:t>。因此，</w:t>
      </w:r>
      <w:r w:rsidRPr="0044152B">
        <w:t>3bit</w:t>
      </w:r>
      <w:r w:rsidRPr="0044152B">
        <w:t>双射</w:t>
      </w:r>
      <w:r w:rsidRPr="0044152B">
        <w:t>S</w:t>
      </w:r>
      <w:r w:rsidRPr="0044152B">
        <w:t>盒的代数次数理论上界为</w:t>
      </w:r>
      <w:r w:rsidRPr="0044152B">
        <w:t>2</w:t>
      </w:r>
      <w:r w:rsidRPr="0044152B">
        <w:t>，</w:t>
      </w:r>
      <w:r w:rsidRPr="0044152B">
        <w:t>4bit</w:t>
      </w:r>
      <w:r w:rsidRPr="0044152B">
        <w:t>双射</w:t>
      </w:r>
      <w:r w:rsidRPr="0044152B">
        <w:t>S</w:t>
      </w:r>
      <w:r w:rsidRPr="0044152B">
        <w:t>盒的代数次数理论上界为</w:t>
      </w:r>
      <w:r w:rsidRPr="0044152B">
        <w:t>3</w:t>
      </w:r>
      <w:r w:rsidRPr="0044152B">
        <w:t>。</w:t>
      </w:r>
    </w:p>
    <w:p w14:paraId="7D316B68" w14:textId="0EC4C346" w:rsidR="0044152B" w:rsidRPr="0044152B" w:rsidRDefault="0044152B" w:rsidP="00B762B8">
      <w:pPr>
        <w:pStyle w:val="2"/>
      </w:pPr>
      <w:r w:rsidRPr="0044152B">
        <w:t>从真值表到</w:t>
      </w:r>
      <w:r w:rsidRPr="0044152B">
        <w:t>ANF</w:t>
      </w:r>
      <w:r w:rsidRPr="0044152B">
        <w:t>的计算方法</w:t>
      </w:r>
    </w:p>
    <w:p w14:paraId="6BF26552" w14:textId="77777777" w:rsidR="0044152B" w:rsidRPr="0044152B" w:rsidRDefault="0044152B" w:rsidP="0044152B">
      <w:pPr>
        <w:ind w:firstLine="480"/>
      </w:pPr>
      <w:r w:rsidRPr="0044152B">
        <w:t>S</w:t>
      </w:r>
      <w:r w:rsidRPr="0044152B">
        <w:t>盒通常以真值表形式给出。例如，</w:t>
      </w:r>
      <w:r w:rsidRPr="0044152B">
        <w:t>3bit S</w:t>
      </w:r>
      <w:r w:rsidRPr="0044152B">
        <w:t>盒的真值表可写为长度为</w:t>
      </w:r>
      <w:r w:rsidRPr="0044152B">
        <w:t>8</w:t>
      </w:r>
      <w:r w:rsidRPr="0044152B">
        <w:t>的排列，</w:t>
      </w:r>
      <w:r w:rsidRPr="0044152B">
        <w:t>4bit S</w:t>
      </w:r>
      <w:r w:rsidRPr="0044152B">
        <w:t>盒的真值表可写为长度为</w:t>
      </w:r>
      <w:r w:rsidRPr="0044152B">
        <w:t>16</w:t>
      </w:r>
      <w:r w:rsidRPr="0044152B">
        <w:t>的排列。为了进行代数分析，需要将真值表转换为各输出分量的</w:t>
      </w:r>
      <w:r w:rsidRPr="0044152B">
        <w:t>ANF</w:t>
      </w:r>
      <w:r w:rsidRPr="0044152B">
        <w:t>。</w:t>
      </w:r>
    </w:p>
    <w:p w14:paraId="4D25F466" w14:textId="72106185" w:rsidR="0044152B" w:rsidRPr="0044152B" w:rsidRDefault="0044152B" w:rsidP="0044152B">
      <w:pPr>
        <w:ind w:firstLine="480"/>
      </w:pPr>
      <w:r w:rsidRPr="0044152B">
        <w:t>本文采用基于</w:t>
      </w:r>
      <w:r w:rsidRPr="0044152B">
        <w:t>Möbius</w:t>
      </w:r>
      <w:r w:rsidRPr="0044152B">
        <w:t>变换的</w:t>
      </w:r>
      <w:r w:rsidRPr="0044152B">
        <w:t>ANF</w:t>
      </w:r>
      <w:r w:rsidRPr="0044152B">
        <w:t>求解方法。设</w:t>
      </w:r>
      <w:r w:rsidRPr="0044152B">
        <w:t xml:space="preserve"> </w:t>
      </w:r>
      <m:oMath>
        <m:r>
          <w:rPr>
            <w:rFonts w:ascii="Cambria Math" w:hAnsi="Cambria Math"/>
          </w:rPr>
          <m:t>f</m:t>
        </m:r>
      </m:oMath>
      <w:r w:rsidRPr="0044152B">
        <w:t xml:space="preserve"> </w:t>
      </w:r>
      <w:r w:rsidRPr="0044152B">
        <w:t>为</w:t>
      </w:r>
      <w:r w:rsidRPr="0044152B">
        <w:t xml:space="preserve"> </w:t>
      </w:r>
      <m:oMath>
        <m:r>
          <w:rPr>
            <w:rFonts w:ascii="Cambria Math" w:hAnsi="Cambria Math"/>
          </w:rPr>
          <m:t>n</m:t>
        </m:r>
      </m:oMath>
      <w:r w:rsidRPr="0044152B">
        <w:t xml:space="preserve"> </w:t>
      </w:r>
      <w:r w:rsidRPr="0044152B">
        <w:t>元布尔函数，其真值表为</w:t>
      </w:r>
      <w:r w:rsidRPr="0044152B">
        <w:t xml:space="preserve"> </w:t>
      </w:r>
      <m:oMath>
        <m:r>
          <w:rPr>
            <w:rFonts w:ascii="Cambria Math" w:hAnsi="Cambria Math"/>
          </w:rPr>
          <m:t>f(x)</m:t>
        </m:r>
      </m:oMath>
      <w:r w:rsidRPr="0044152B">
        <w:t>。</w:t>
      </w:r>
      <w:r w:rsidRPr="0044152B">
        <w:t>ANF</w:t>
      </w:r>
      <w:r w:rsidRPr="0044152B">
        <w:t>系数</w:t>
      </w:r>
      <w:r w:rsidRPr="0044152B">
        <w:t xml:space="preserve"> </w:t>
      </w:r>
      <m:oMath>
        <m:r>
          <w:rPr>
            <w:rFonts w:ascii="Cambria Math" w:hAnsi="Cambria Math"/>
          </w:rPr>
          <m:t>a_u</m:t>
        </m:r>
      </m:oMath>
      <w:r w:rsidRPr="0044152B">
        <w:t xml:space="preserve"> </w:t>
      </w:r>
      <w:r w:rsidRPr="0044152B">
        <w:t>可由下式给出：</w:t>
      </w:r>
    </w:p>
    <w:p w14:paraId="441DBF67" w14:textId="751A7013" w:rsidR="0044152B" w:rsidRPr="0044152B" w:rsidRDefault="00000000" w:rsidP="00B762B8">
      <w:pPr>
        <w:pStyle w:val="12"/>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u</m:t>
              </m:r>
            </m:sub>
            <m:sup/>
            <m:e>
              <m:r>
                <w:rPr>
                  <w:rFonts w:ascii="Cambria Math" w:hAnsi="Cambria Math"/>
                </w:rPr>
                <m:t>f</m:t>
              </m:r>
              <m:d>
                <m:dPr>
                  <m:ctrlPr>
                    <w:rPr>
                      <w:rFonts w:ascii="Cambria Math" w:hAnsi="Cambria Math"/>
                    </w:rPr>
                  </m:ctrlPr>
                </m:dPr>
                <m:e>
                  <m:r>
                    <w:rPr>
                      <w:rFonts w:ascii="Cambria Math" w:hAnsi="Cambria Math"/>
                    </w:rPr>
                    <m:t>v</m:t>
                  </m:r>
                </m:e>
              </m:d>
            </m:e>
          </m:nary>
        </m:oMath>
      </m:oMathPara>
    </w:p>
    <w:p w14:paraId="44449DCC" w14:textId="69A78953" w:rsidR="0044152B" w:rsidRPr="0044152B" w:rsidRDefault="0044152B" w:rsidP="00B762B8">
      <w:pPr>
        <w:ind w:firstLine="480"/>
      </w:pPr>
      <w:r w:rsidRPr="0044152B">
        <w:t>其中</w:t>
      </w:r>
      <w:r w:rsidRPr="0044152B">
        <w:t xml:space="preserve"> </w:t>
      </w:r>
      <m:oMath>
        <m:r>
          <w:rPr>
            <w:rFonts w:ascii="Cambria Math" w:hAnsi="Cambria Math"/>
          </w:rPr>
          <m:t>v≼ u</m:t>
        </m:r>
      </m:oMath>
      <w:r w:rsidRPr="0044152B">
        <w:t>表示对所有坐标均有</w:t>
      </w:r>
      <w:r w:rsidRPr="0044152B">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oMath>
      <w:r w:rsidRPr="0044152B">
        <w:t>。也就是说，某个单项式的</w:t>
      </w:r>
      <w:r w:rsidRPr="0044152B">
        <w:t>ANF</w:t>
      </w:r>
      <w:r w:rsidRPr="0044152B">
        <w:t>系数等于真值表中所有下标被该单项式下标包含的位置函数值的异或</w:t>
      </w:r>
      <w:proofErr w:type="gramStart"/>
      <w:r w:rsidRPr="0044152B">
        <w:t>和</w:t>
      </w:r>
      <w:proofErr w:type="gramEnd"/>
      <w:r w:rsidRPr="0044152B">
        <w:t>。</w:t>
      </w:r>
    </w:p>
    <w:p w14:paraId="17666A9C" w14:textId="77777777" w:rsidR="0044152B" w:rsidRPr="0044152B" w:rsidRDefault="0044152B" w:rsidP="0044152B">
      <w:pPr>
        <w:ind w:firstLine="480"/>
      </w:pPr>
      <w:r w:rsidRPr="0044152B">
        <w:lastRenderedPageBreak/>
        <w:t>在程序实现中，可使用快速</w:t>
      </w:r>
      <w:r w:rsidRPr="0044152B">
        <w:t>Möbius</w:t>
      </w:r>
      <w:r w:rsidRPr="0044152B">
        <w:t>变换完成该过程。其基本思想是对真值表数组进行逐位更新：</w:t>
      </w:r>
    </w:p>
    <w:p w14:paraId="4F14B1CC" w14:textId="77777777" w:rsidR="0044152B" w:rsidRPr="0044152B" w:rsidRDefault="0044152B" w:rsidP="0044152B">
      <w:pPr>
        <w:numPr>
          <w:ilvl w:val="0"/>
          <w:numId w:val="13"/>
        </w:numPr>
        <w:ind w:firstLine="480"/>
      </w:pPr>
      <w:r w:rsidRPr="0044152B">
        <w:t>将函数真值表复制为系数数组；</w:t>
      </w:r>
    </w:p>
    <w:p w14:paraId="67F5B1C1" w14:textId="213F341B" w:rsidR="0044152B" w:rsidRPr="0044152B" w:rsidRDefault="0044152B" w:rsidP="0044152B">
      <w:pPr>
        <w:numPr>
          <w:ilvl w:val="0"/>
          <w:numId w:val="13"/>
        </w:numPr>
        <w:ind w:firstLine="480"/>
      </w:pPr>
      <w:r w:rsidRPr="0044152B">
        <w:t>对每个变量位置</w:t>
      </w:r>
      <w:r w:rsidRPr="0044152B">
        <w:t xml:space="preserve"> </w:t>
      </w:r>
      <m:oMath>
        <m:r>
          <w:rPr>
            <w:rFonts w:ascii="Cambria Math" w:hAnsi="Cambria Math"/>
          </w:rPr>
          <m:t>i</m:t>
        </m:r>
      </m:oMath>
      <w:r w:rsidRPr="0044152B">
        <w:t>，遍历所有下标；</w:t>
      </w:r>
    </w:p>
    <w:p w14:paraId="57B1205D" w14:textId="1BE2E3EB" w:rsidR="0044152B" w:rsidRPr="0044152B" w:rsidRDefault="0044152B" w:rsidP="0044152B">
      <w:pPr>
        <w:numPr>
          <w:ilvl w:val="0"/>
          <w:numId w:val="13"/>
        </w:numPr>
        <w:ind w:firstLine="480"/>
      </w:pPr>
      <w:r w:rsidRPr="0044152B">
        <w:t>若某下标的第</w:t>
      </w:r>
      <w:r w:rsidRPr="0044152B">
        <w:t xml:space="preserve"> </w:t>
      </w:r>
      <m:oMath>
        <m:r>
          <w:rPr>
            <w:rFonts w:ascii="Cambria Math" w:hAnsi="Cambria Math"/>
          </w:rPr>
          <m:t>i</m:t>
        </m:r>
      </m:oMath>
      <w:r w:rsidRPr="0044152B">
        <w:t xml:space="preserve"> </w:t>
      </w:r>
      <w:r w:rsidRPr="0044152B">
        <w:t>位为</w:t>
      </w:r>
      <w:r w:rsidRPr="0044152B">
        <w:t>1</w:t>
      </w:r>
      <w:r w:rsidRPr="0044152B">
        <w:t>，则将其系数与去掉该位后的下标系数异或；</w:t>
      </w:r>
    </w:p>
    <w:p w14:paraId="4133752A" w14:textId="77777777" w:rsidR="0044152B" w:rsidRPr="0044152B" w:rsidRDefault="0044152B" w:rsidP="0044152B">
      <w:pPr>
        <w:numPr>
          <w:ilvl w:val="0"/>
          <w:numId w:val="13"/>
        </w:numPr>
        <w:ind w:firstLine="480"/>
      </w:pPr>
      <w:r w:rsidRPr="0044152B">
        <w:t>全部变量处理完成后，数组即为</w:t>
      </w:r>
      <w:r w:rsidRPr="0044152B">
        <w:t>ANF</w:t>
      </w:r>
      <w:r w:rsidRPr="0044152B">
        <w:t>系数。</w:t>
      </w:r>
    </w:p>
    <w:p w14:paraId="6E229CE1" w14:textId="77777777" w:rsidR="0044152B" w:rsidRPr="0044152B" w:rsidRDefault="0044152B" w:rsidP="0044152B">
      <w:pPr>
        <w:ind w:firstLine="480"/>
      </w:pPr>
      <w:r w:rsidRPr="0044152B">
        <w:t>该算法的时间复杂度为</w:t>
      </w:r>
    </w:p>
    <w:p w14:paraId="40E94EA9" w14:textId="04911965" w:rsidR="0044152B" w:rsidRPr="0044152B" w:rsidRDefault="00B762B8" w:rsidP="0044152B">
      <w:pPr>
        <w:ind w:firstLine="480"/>
      </w:pPr>
      <m:oMathPara>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n</m:t>
                  </m:r>
                </m:sup>
              </m:sSup>
            </m:e>
          </m:d>
        </m:oMath>
      </m:oMathPara>
    </w:p>
    <w:p w14:paraId="517B8B06" w14:textId="77777777" w:rsidR="0044152B" w:rsidRPr="0044152B" w:rsidRDefault="0044152B" w:rsidP="0044152B">
      <w:pPr>
        <w:ind w:firstLine="480"/>
      </w:pPr>
      <w:r w:rsidRPr="0044152B">
        <w:t>适合本文研究的</w:t>
      </w:r>
      <w:r w:rsidRPr="0044152B">
        <w:t>3bit</w:t>
      </w:r>
      <w:r w:rsidRPr="0044152B">
        <w:t>和</w:t>
      </w:r>
      <w:r w:rsidRPr="0044152B">
        <w:t>4bit S</w:t>
      </w:r>
      <w:r w:rsidRPr="0044152B">
        <w:t>盒。对于</w:t>
      </w:r>
      <w:r w:rsidRPr="0044152B">
        <w:t>3bit S</w:t>
      </w:r>
      <w:r w:rsidRPr="0044152B">
        <w:t>盒，每个分量函数只需处理</w:t>
      </w:r>
      <w:r w:rsidRPr="0044152B">
        <w:t>8</w:t>
      </w:r>
      <w:r w:rsidRPr="0044152B">
        <w:t>个真值；对于</w:t>
      </w:r>
      <w:r w:rsidRPr="0044152B">
        <w:t>4bit S</w:t>
      </w:r>
      <w:r w:rsidRPr="0044152B">
        <w:t>盒，每个分量函数只需处理</w:t>
      </w:r>
      <w:r w:rsidRPr="0044152B">
        <w:t>16</w:t>
      </w:r>
      <w:r w:rsidRPr="0044152B">
        <w:t>个真值，计算量很小。</w:t>
      </w:r>
    </w:p>
    <w:p w14:paraId="0B915906" w14:textId="77777777" w:rsidR="0044152B" w:rsidRPr="0044152B" w:rsidRDefault="0044152B" w:rsidP="0044152B">
      <w:pPr>
        <w:ind w:firstLine="480"/>
      </w:pPr>
      <w:r w:rsidRPr="0044152B">
        <w:t>在本文实验中，</w:t>
      </w:r>
      <w:r w:rsidRPr="0044152B">
        <w:t>ANF</w:t>
      </w:r>
      <w:r w:rsidRPr="0044152B">
        <w:t>计算流程如下：</w:t>
      </w:r>
    </w:p>
    <w:p w14:paraId="6210E79C" w14:textId="77777777" w:rsidR="0044152B" w:rsidRPr="0044152B" w:rsidRDefault="0044152B" w:rsidP="0044152B">
      <w:pPr>
        <w:numPr>
          <w:ilvl w:val="0"/>
          <w:numId w:val="14"/>
        </w:numPr>
        <w:ind w:firstLine="480"/>
      </w:pPr>
      <w:r w:rsidRPr="0044152B">
        <w:t>读取</w:t>
      </w:r>
      <w:r w:rsidRPr="0044152B">
        <w:t>S</w:t>
      </w:r>
      <w:r w:rsidRPr="0044152B">
        <w:t>盒真值表；</w:t>
      </w:r>
    </w:p>
    <w:p w14:paraId="3D9240DC" w14:textId="77777777" w:rsidR="0044152B" w:rsidRPr="0044152B" w:rsidRDefault="0044152B" w:rsidP="0044152B">
      <w:pPr>
        <w:numPr>
          <w:ilvl w:val="0"/>
          <w:numId w:val="14"/>
        </w:numPr>
        <w:ind w:firstLine="480"/>
      </w:pPr>
      <w:r w:rsidRPr="0044152B">
        <w:t>将每个输出值转化为二进制形式；</w:t>
      </w:r>
    </w:p>
    <w:p w14:paraId="2ECF150F" w14:textId="11BBF5D4" w:rsidR="0044152B" w:rsidRPr="0044152B" w:rsidRDefault="0044152B" w:rsidP="00B762B8">
      <w:pPr>
        <w:numPr>
          <w:ilvl w:val="0"/>
          <w:numId w:val="14"/>
        </w:numPr>
        <w:ind w:firstLine="480"/>
      </w:pPr>
      <w:r w:rsidRPr="0044152B">
        <w:t>分别提取</w:t>
      </w:r>
      <w:r w:rsidRPr="0044152B">
        <w:t xml:space="preserve">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oMath>
      <w:r w:rsidRPr="0044152B">
        <w:t>的真值表；</w:t>
      </w:r>
    </w:p>
    <w:p w14:paraId="5967B1D2" w14:textId="77777777" w:rsidR="0044152B" w:rsidRPr="0044152B" w:rsidRDefault="0044152B" w:rsidP="0044152B">
      <w:pPr>
        <w:numPr>
          <w:ilvl w:val="0"/>
          <w:numId w:val="14"/>
        </w:numPr>
        <w:ind w:firstLine="480"/>
      </w:pPr>
      <w:r w:rsidRPr="0044152B">
        <w:t>对每个分量布尔函数执行</w:t>
      </w:r>
      <w:r w:rsidRPr="0044152B">
        <w:t>Möbius</w:t>
      </w:r>
      <w:r w:rsidRPr="0044152B">
        <w:t>变换；</w:t>
      </w:r>
    </w:p>
    <w:p w14:paraId="7A1DA92A" w14:textId="77777777" w:rsidR="0044152B" w:rsidRPr="0044152B" w:rsidRDefault="0044152B" w:rsidP="0044152B">
      <w:pPr>
        <w:numPr>
          <w:ilvl w:val="0"/>
          <w:numId w:val="14"/>
        </w:numPr>
        <w:ind w:firstLine="480"/>
      </w:pPr>
      <w:r w:rsidRPr="0044152B">
        <w:t>输出</w:t>
      </w:r>
      <w:r w:rsidRPr="0044152B">
        <w:t>ANF</w:t>
      </w:r>
      <w:r w:rsidRPr="0044152B">
        <w:t>表达式和分量代数次数；</w:t>
      </w:r>
    </w:p>
    <w:p w14:paraId="5EEFB554" w14:textId="77777777" w:rsidR="0044152B" w:rsidRPr="0044152B" w:rsidRDefault="0044152B" w:rsidP="0044152B">
      <w:pPr>
        <w:numPr>
          <w:ilvl w:val="0"/>
          <w:numId w:val="14"/>
        </w:numPr>
        <w:ind w:firstLine="480"/>
      </w:pPr>
      <w:r w:rsidRPr="0044152B">
        <w:t>取所有分量次数最大值作为</w:t>
      </w:r>
      <w:r w:rsidRPr="0044152B">
        <w:t>S</w:t>
      </w:r>
      <w:proofErr w:type="gramStart"/>
      <w:r w:rsidRPr="0044152B">
        <w:t>盒整体</w:t>
      </w:r>
      <w:proofErr w:type="gramEnd"/>
      <w:r w:rsidRPr="0044152B">
        <w:t>代数次数。</w:t>
      </w:r>
    </w:p>
    <w:p w14:paraId="4B381A6A" w14:textId="42C3F810" w:rsidR="0044152B" w:rsidRPr="0044152B" w:rsidRDefault="0044152B" w:rsidP="00B762B8">
      <w:pPr>
        <w:ind w:firstLine="480"/>
      </w:pPr>
      <w:r w:rsidRPr="0044152B">
        <w:t>通过</w:t>
      </w:r>
      <w:r w:rsidRPr="0044152B">
        <w:t>ANF</w:t>
      </w:r>
      <w:r w:rsidRPr="0044152B">
        <w:t>表示，可以直接比较不同</w:t>
      </w:r>
      <w:r w:rsidRPr="0044152B">
        <w:t>S</w:t>
      </w:r>
      <w:r w:rsidRPr="0044152B">
        <w:t>盒的代数结构。例如，如果某个输出分量只包含一次项，则该分量是仿射函数，容易产生线性泄露；如果各分量均含高次项，则</w:t>
      </w:r>
      <w:r w:rsidRPr="0044152B">
        <w:t>S</w:t>
      </w:r>
      <w:r w:rsidRPr="0044152B">
        <w:t>盒通常具有更强的代数复杂度。</w:t>
      </w:r>
    </w:p>
    <w:p w14:paraId="425A3B16" w14:textId="269FDFC1" w:rsidR="0044152B" w:rsidRPr="0044152B" w:rsidRDefault="0044152B" w:rsidP="00B762B8">
      <w:pPr>
        <w:pStyle w:val="2"/>
      </w:pPr>
      <w:r w:rsidRPr="0044152B">
        <w:t>隐式代数方程表示</w:t>
      </w:r>
    </w:p>
    <w:p w14:paraId="1A998805" w14:textId="77777777" w:rsidR="0044152B" w:rsidRPr="0044152B" w:rsidRDefault="0044152B" w:rsidP="0044152B">
      <w:pPr>
        <w:ind w:firstLine="480"/>
      </w:pPr>
      <w:proofErr w:type="gramStart"/>
      <w:r w:rsidRPr="0044152B">
        <w:t>除显式</w:t>
      </w:r>
      <w:proofErr w:type="gramEnd"/>
      <w:r w:rsidRPr="0044152B">
        <w:t>ANF</w:t>
      </w:r>
      <w:r w:rsidRPr="0044152B">
        <w:t>表示外，本文还引入隐式代数方程来刻画</w:t>
      </w:r>
      <w:r w:rsidRPr="0044152B">
        <w:t>S</w:t>
      </w:r>
      <w:r w:rsidRPr="0044152B">
        <w:t>盒结构。显式表示将输出变量写成输入变量的函数：</w:t>
      </w:r>
    </w:p>
    <w:p w14:paraId="0F03F72B" w14:textId="5FF4B254" w:rsidR="0044152B" w:rsidRPr="0044152B" w:rsidRDefault="00000000" w:rsidP="0044152B">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oMath>
      </m:oMathPara>
    </w:p>
    <w:p w14:paraId="262DEDD0" w14:textId="77777777" w:rsidR="0044152B" w:rsidRPr="0044152B" w:rsidRDefault="0044152B" w:rsidP="0044152B">
      <w:pPr>
        <w:ind w:firstLine="480"/>
      </w:pPr>
      <w:r w:rsidRPr="0044152B">
        <w:t>而隐式表示则将输入变量和输出变量同时放入一个或多个方程中，通过</w:t>
      </w:r>
    </w:p>
    <w:p w14:paraId="4B08F916" w14:textId="3CE9058A" w:rsidR="0044152B" w:rsidRPr="0044152B" w:rsidRDefault="00B762B8" w:rsidP="0044152B">
      <w:pPr>
        <w:ind w:firstLine="48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e>
          </m:d>
          <m:r>
            <w:rPr>
              <w:rFonts w:ascii="Cambria Math" w:hAnsi="Cambria Math"/>
            </w:rPr>
            <m:t>=0</m:t>
          </m:r>
        </m:oMath>
      </m:oMathPara>
    </w:p>
    <w:p w14:paraId="3248A77F" w14:textId="77777777" w:rsidR="0044152B" w:rsidRPr="0044152B" w:rsidRDefault="0044152B" w:rsidP="0044152B">
      <w:pPr>
        <w:ind w:firstLine="480"/>
      </w:pPr>
      <w:r w:rsidRPr="0044152B">
        <w:t>描述合法输入输出对之间的代数约束。</w:t>
      </w:r>
    </w:p>
    <w:p w14:paraId="284E7932" w14:textId="14B35BED" w:rsidR="0044152B" w:rsidRPr="0044152B" w:rsidRDefault="0044152B" w:rsidP="0044152B">
      <w:pPr>
        <w:ind w:firstLine="480"/>
      </w:pPr>
      <w:r w:rsidRPr="0044152B">
        <w:t>对于</w:t>
      </w:r>
      <w:r w:rsidRPr="0044152B">
        <w:t>S</w:t>
      </w:r>
      <w:r w:rsidRPr="0044152B">
        <w:t>盒</w:t>
      </w:r>
      <w:r w:rsidRPr="0044152B">
        <w:t xml:space="preserve"> </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，每一个输入输出对</w:t>
      </w:r>
      <w:r w:rsidRPr="0044152B">
        <w:t xml:space="preserve"> </w:t>
      </w:r>
      <m:oMath>
        <m:r>
          <w:rPr>
            <w:rFonts w:ascii="Cambria Math" w:hAnsi="Cambria Math"/>
          </w:rPr>
          <m:t>(x,S(x))</m:t>
        </m:r>
      </m:oMath>
      <w:r w:rsidRPr="0044152B">
        <w:t xml:space="preserve"> </w:t>
      </w:r>
      <w:r w:rsidRPr="0044152B">
        <w:t>都应满足隐式方程。若某个隐式方程在所有合法输入输出</w:t>
      </w:r>
      <w:proofErr w:type="gramStart"/>
      <w:r w:rsidRPr="0044152B">
        <w:t>对上恒成立</w:t>
      </w:r>
      <w:proofErr w:type="gramEnd"/>
      <w:r w:rsidRPr="0044152B">
        <w:t>，则该方程反映了</w:t>
      </w:r>
      <w:r w:rsidRPr="0044152B">
        <w:t>S</w:t>
      </w:r>
      <w:proofErr w:type="gramStart"/>
      <w:r w:rsidRPr="0044152B">
        <w:t>盒内部</w:t>
      </w:r>
      <w:proofErr w:type="gramEnd"/>
      <w:r w:rsidRPr="0044152B">
        <w:t>的某种代数结构。</w:t>
      </w:r>
    </w:p>
    <w:p w14:paraId="658C46A2" w14:textId="77777777" w:rsidR="0044152B" w:rsidRPr="0044152B" w:rsidRDefault="0044152B" w:rsidP="0044152B">
      <w:pPr>
        <w:ind w:firstLine="480"/>
      </w:pPr>
      <w:r w:rsidRPr="0044152B">
        <w:t>例如，若存在方程</w:t>
      </w:r>
    </w:p>
    <w:p w14:paraId="517E9C07" w14:textId="046A2F63" w:rsidR="0044152B" w:rsidRPr="0044152B" w:rsidRDefault="00000000" w:rsidP="0044152B">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013496F5" w14:textId="424DCB72" w:rsidR="0044152B" w:rsidRPr="0044152B" w:rsidRDefault="0044152B" w:rsidP="0044152B">
      <w:pPr>
        <w:ind w:firstLine="480"/>
      </w:pPr>
      <w:r w:rsidRPr="0044152B">
        <w:t>则说明第</w:t>
      </w:r>
      <w:r w:rsidRPr="0044152B">
        <w:t xml:space="preserve"> </w:t>
      </w:r>
      <m:oMath>
        <m:r>
          <w:rPr>
            <w:rFonts w:ascii="Cambria Math" w:hAnsi="Cambria Math"/>
          </w:rPr>
          <m:t>i</m:t>
        </m:r>
      </m:oMath>
      <w:r w:rsidRPr="0044152B">
        <w:t xml:space="preserve"> </w:t>
      </w:r>
      <w:proofErr w:type="gramStart"/>
      <w:r w:rsidRPr="0044152B">
        <w:t>个</w:t>
      </w:r>
      <w:proofErr w:type="gramEnd"/>
      <w:r w:rsidRPr="0044152B">
        <w:t>输入比特与第</w:t>
      </w:r>
      <w:r w:rsidRPr="0044152B">
        <w:t xml:space="preserve"> </w:t>
      </w:r>
      <m:oMath>
        <m:r>
          <w:rPr>
            <w:rFonts w:ascii="Cambria Math" w:hAnsi="Cambria Math"/>
          </w:rPr>
          <m:t>j</m:t>
        </m:r>
      </m:oMath>
      <w:r w:rsidRPr="0044152B">
        <w:t xml:space="preserve"> </w:t>
      </w:r>
      <w:proofErr w:type="gramStart"/>
      <w:r w:rsidRPr="0044152B">
        <w:t>个</w:t>
      </w:r>
      <w:proofErr w:type="gramEnd"/>
      <w:r w:rsidRPr="0044152B">
        <w:t>输出比特完全相同。这种直接线性关系会使</w:t>
      </w:r>
      <w:r w:rsidRPr="0044152B">
        <w:t>S</w:t>
      </w:r>
      <w:r w:rsidRPr="0044152B">
        <w:t>盒在</w:t>
      </w:r>
      <w:r w:rsidRPr="0044152B">
        <w:t>LAT</w:t>
      </w:r>
      <w:r w:rsidRPr="0044152B">
        <w:t>中出现高偏差甚至完美线性逼近，明显不利于抵抗线性密码分析。</w:t>
      </w:r>
    </w:p>
    <w:p w14:paraId="598FE362" w14:textId="77777777" w:rsidR="0044152B" w:rsidRPr="0044152B" w:rsidRDefault="0044152B" w:rsidP="0044152B">
      <w:pPr>
        <w:ind w:firstLine="480"/>
      </w:pPr>
      <w:r w:rsidRPr="0044152B">
        <w:t>若隐式方程为</w:t>
      </w:r>
    </w:p>
    <w:p w14:paraId="00131128" w14:textId="34E4D258" w:rsidR="0044152B" w:rsidRPr="0044152B" w:rsidRDefault="00000000" w:rsidP="0044152B">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=0</m:t>
          </m:r>
        </m:oMath>
      </m:oMathPara>
    </w:p>
    <w:p w14:paraId="7685CF58" w14:textId="77777777" w:rsidR="0044152B" w:rsidRPr="0044152B" w:rsidRDefault="0044152B" w:rsidP="0044152B">
      <w:pPr>
        <w:ind w:firstLine="480"/>
      </w:pPr>
      <w:r w:rsidRPr="0044152B">
        <w:t>则说明输入输出关系中含有二次项，结构比简单线性关系更复杂。</w:t>
      </w:r>
    </w:p>
    <w:p w14:paraId="06705C6F" w14:textId="77777777" w:rsidR="0044152B" w:rsidRPr="0044152B" w:rsidRDefault="0044152B" w:rsidP="0044152B">
      <w:pPr>
        <w:ind w:firstLine="480"/>
      </w:pPr>
      <w:r w:rsidRPr="0044152B">
        <w:t>本文重点关注次数小于</w:t>
      </w:r>
      <w:r w:rsidRPr="0044152B">
        <w:t>3</w:t>
      </w:r>
      <w:r w:rsidRPr="0044152B">
        <w:t>的隐式方程，即只含常数项、一次项和二次项的方程。这类方程既便于计算，也能够较直观地反映小规模</w:t>
      </w:r>
      <w:r w:rsidRPr="0044152B">
        <w:t>S</w:t>
      </w:r>
      <w:r w:rsidRPr="0044152B">
        <w:t>盒</w:t>
      </w:r>
      <w:proofErr w:type="gramStart"/>
      <w:r w:rsidRPr="0044152B">
        <w:t>的低次代数</w:t>
      </w:r>
      <w:proofErr w:type="gramEnd"/>
      <w:r w:rsidRPr="0044152B">
        <w:t>结构。对于</w:t>
      </w:r>
      <w:r w:rsidRPr="0044152B">
        <w:t>3bit S</w:t>
      </w:r>
      <w:r w:rsidRPr="0044152B">
        <w:t>盒，隐式方程分类可用于分析全部</w:t>
      </w:r>
      <w:r w:rsidRPr="0044152B">
        <w:t>40320</w:t>
      </w:r>
      <w:r w:rsidRPr="0044152B">
        <w:t>个双射</w:t>
      </w:r>
      <w:r w:rsidRPr="0044152B">
        <w:t>S</w:t>
      </w:r>
      <w:r w:rsidRPr="0044152B">
        <w:t>盒的结构差异；对于</w:t>
      </w:r>
      <w:r w:rsidRPr="0044152B">
        <w:t>4bit S</w:t>
      </w:r>
      <w:r w:rsidRPr="0044152B">
        <w:t>盒，隐式方程可用于比较不同仿射等价类代表元之间的结构差别。</w:t>
      </w:r>
    </w:p>
    <w:p w14:paraId="746AB497" w14:textId="492062FC" w:rsidR="0044152B" w:rsidRDefault="0044152B" w:rsidP="00B762B8">
      <w:pPr>
        <w:ind w:firstLine="480"/>
      </w:pPr>
      <w:r w:rsidRPr="0044152B">
        <w:t>隐式方程分析与</w:t>
      </w:r>
      <w:r w:rsidRPr="0044152B">
        <w:t>ANF</w:t>
      </w:r>
      <w:r w:rsidRPr="0044152B">
        <w:t>分析具有互补性。</w:t>
      </w:r>
      <w:r w:rsidRPr="0044152B">
        <w:t>ANF</w:t>
      </w:r>
      <w:r w:rsidRPr="0044152B">
        <w:t>表示回答的是</w:t>
      </w:r>
      <w:r w:rsidRPr="0044152B">
        <w:t>“</w:t>
      </w:r>
      <w:r w:rsidRPr="0044152B">
        <w:t>输出如何由输入计算得到</w:t>
      </w:r>
      <w:r w:rsidRPr="0044152B">
        <w:t>”</w:t>
      </w:r>
      <w:r w:rsidRPr="0044152B">
        <w:t>，而隐式方程回答的是</w:t>
      </w:r>
      <w:r w:rsidRPr="0044152B">
        <w:t>“</w:t>
      </w:r>
      <w:r w:rsidRPr="0044152B">
        <w:t>输入输出整体满足哪些约束</w:t>
      </w:r>
      <w:r w:rsidRPr="0044152B">
        <w:t>”</w:t>
      </w:r>
      <w:r w:rsidRPr="0044152B">
        <w:t>。在密码分析中，</w:t>
      </w:r>
      <w:proofErr w:type="gramStart"/>
      <w:r w:rsidRPr="0044152B">
        <w:t>低次隐式</w:t>
      </w:r>
      <w:proofErr w:type="gramEnd"/>
      <w:r w:rsidRPr="0044152B">
        <w:t>方程越多，攻击者越可能利用这些约束构造代数攻击或线性关系。因此，隐式方程可以作为评价</w:t>
      </w:r>
      <w:r w:rsidRPr="0044152B">
        <w:t>S</w:t>
      </w:r>
      <w:r w:rsidRPr="0044152B">
        <w:t>盒代数结构的辅助工具。</w:t>
      </w:r>
    </w:p>
    <w:p w14:paraId="689C7F78" w14:textId="7AAD9CA9" w:rsidR="00C64CF0" w:rsidRDefault="00C64CF0" w:rsidP="00C64CF0">
      <w:pPr>
        <w:ind w:firstLine="480"/>
      </w:pPr>
      <w:r w:rsidRPr="00C64CF0">
        <w:t>隐式代数方程的求解可以转化为有限域</w:t>
      </w:r>
      <w:r w:rsidRPr="00C64CF0">
        <w:t xml:space="preserve"> GF(2) </w:t>
      </w:r>
      <w:r w:rsidRPr="00C64CF0">
        <w:t>上齐次线性方程组的求解问题。设一个</w:t>
      </w:r>
      <w:r w:rsidRPr="00C64CF0">
        <w:t xml:space="preserve"> </w:t>
      </w:r>
      <m:oMath>
        <m:r>
          <w:rPr>
            <w:rFonts w:ascii="Cambria Math" w:hAnsi="Cambria Math"/>
          </w:rPr>
          <m:t>n×n</m:t>
        </m:r>
      </m:oMath>
      <w:r w:rsidRPr="00C64CF0">
        <w:t xml:space="preserve"> S</w:t>
      </w:r>
      <w:r w:rsidRPr="00C64CF0">
        <w:t>盒为</w:t>
      </w:r>
    </w:p>
    <w:p w14:paraId="0525A866" w14:textId="40C88B80" w:rsidR="00C64CF0" w:rsidRPr="00C64CF0" w:rsidRDefault="00C64CF0" w:rsidP="00C64CF0">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m:oMathPara>
    </w:p>
    <w:p w14:paraId="4D15B284" w14:textId="279A01BA" w:rsidR="00C64CF0" w:rsidRPr="00C64CF0" w:rsidRDefault="00C64CF0" w:rsidP="00C64CF0">
      <w:pPr>
        <w:ind w:firstLineChars="0" w:firstLine="0"/>
      </w:pPr>
      <w:r w:rsidRPr="00C64CF0">
        <w:t>其中，输入变量为</w:t>
      </w:r>
      <w:r w:rsidRPr="00C64CF0">
        <w:br/>
      </w: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CDA13C6" w14:textId="77777777" w:rsidR="00C64CF0" w:rsidRDefault="00C64CF0" w:rsidP="00C64CF0">
      <w:pPr>
        <w:ind w:firstLineChars="0" w:firstLine="0"/>
      </w:pPr>
      <w:r w:rsidRPr="00C64CF0">
        <w:t>输出变量为</w:t>
      </w:r>
    </w:p>
    <w:p w14:paraId="25D76280" w14:textId="5FD537A5" w:rsidR="00C64CF0" w:rsidRPr="00C64CF0" w:rsidRDefault="00C64CF0" w:rsidP="00C64CF0">
      <w:pPr>
        <w:ind w:firstLineChars="0" w:firstLine="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8D9950A" w14:textId="1FA88F62" w:rsidR="00C64CF0" w:rsidRPr="00C64CF0" w:rsidRDefault="00C64CF0" w:rsidP="00C64CF0">
      <w:pPr>
        <w:ind w:firstLineChars="0" w:firstLine="0"/>
      </w:pPr>
      <w:r w:rsidRPr="00C64CF0">
        <w:t>若希望求次数不超过</w:t>
      </w:r>
      <w:r w:rsidRPr="00C64CF0">
        <w:t xml:space="preserve"> d </w:t>
      </w:r>
      <w:r w:rsidRPr="00C64CF0">
        <w:t>的隐式方程，则首先构造由输入变量和输出变量组成的所有次数不超过</w:t>
      </w:r>
      <w:r w:rsidRPr="00C64CF0">
        <w:t xml:space="preserve"> d </w:t>
      </w:r>
      <w:r w:rsidRPr="00C64CF0">
        <w:t>的单项式集合：</w:t>
      </w:r>
      <w:r w:rsidRPr="00C64CF0">
        <w:br/>
      </w:r>
      <m:oMathPara>
        <m:oMath>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oMath>
      </m:oMathPara>
    </w:p>
    <w:p w14:paraId="4B54EB56" w14:textId="41B6367F" w:rsidR="00C64CF0" w:rsidRPr="00C64CF0" w:rsidRDefault="00C64CF0" w:rsidP="00C64CF0">
      <w:pPr>
        <w:ind w:firstLineChars="0" w:firstLine="0"/>
      </w:pPr>
      <w:r w:rsidRPr="00C64CF0">
        <w:t>其中，</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C64CF0">
        <w:t xml:space="preserve"> </w:t>
      </w:r>
      <w:r w:rsidRPr="00C64CF0">
        <w:t>可以是常数项、一次项或二次项等。于是，一个待求的隐式方程可以写成</w:t>
      </w:r>
      <w:r w:rsidRPr="00C64CF0">
        <w:br/>
      </w: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=0</m:t>
          </m:r>
        </m:oMath>
      </m:oMathPara>
    </w:p>
    <w:p w14:paraId="70FF4AAB" w14:textId="410F154F" w:rsidR="00C64CF0" w:rsidRPr="00C64CF0" w:rsidRDefault="00C64CF0" w:rsidP="00C64CF0">
      <w:pPr>
        <w:ind w:firstLineChars="0" w:firstLine="0"/>
      </w:pPr>
      <w:r w:rsidRPr="00C64CF0">
        <w:t>其中，</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w:p>
    <w:p w14:paraId="0CE08699" w14:textId="53CB808A" w:rsidR="00C64CF0" w:rsidRPr="00C64CF0" w:rsidRDefault="00C64CF0" w:rsidP="00C64CF0">
      <w:pPr>
        <w:ind w:firstLine="480"/>
      </w:pPr>
      <w:r w:rsidRPr="00C64CF0">
        <w:t>为待求系数。对于</w:t>
      </w:r>
      <w:r w:rsidRPr="00C64CF0">
        <w:t>S</w:t>
      </w:r>
      <w:r w:rsidRPr="00C64CF0">
        <w:t>盒的每一个合法输入输出对</w:t>
      </w:r>
      <w:r w:rsidRPr="00C64CF0">
        <w:t xml:space="preserve"> (</w:t>
      </w:r>
      <w:proofErr w:type="spellStart"/>
      <w:r w:rsidRPr="00C64CF0">
        <w:t>x,S</w:t>
      </w:r>
      <w:proofErr w:type="spellEnd"/>
      <w:r w:rsidRPr="00C64CF0">
        <w:t>(x))</w:t>
      </w:r>
      <w:r w:rsidRPr="00C64CF0">
        <w:t>，该隐式方程都应成立，因此有</w:t>
      </w:r>
    </w:p>
    <w:p w14:paraId="1C985475" w14:textId="4472A8A3" w:rsidR="00C64CF0" w:rsidRPr="00C64CF0" w:rsidRDefault="00C64CF0" w:rsidP="00C64CF0">
      <w:pPr>
        <w:ind w:firstLine="480"/>
      </w:pPr>
      <w:r w:rsidRPr="00C64CF0">
        <w:t>公式：</w:t>
      </w:r>
      <w:r w:rsidRPr="00C64CF0">
        <w:br/>
      </w:r>
      <m:oMathPara>
        <m:oMath>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m</m:t>
              </m:r>
            </m:e>
            <m:sub>
              <m:r>
                <w:rPr>
                  <w:rFonts w:ascii="Cambria Math" w:hAnsi="Cambria Math"/>
                </w:rPr>
                <m:t>t</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=0</m:t>
          </m:r>
        </m:oMath>
      </m:oMathPara>
    </w:p>
    <w:p w14:paraId="06C77AC8" w14:textId="45C8418A" w:rsidR="00C64CF0" w:rsidRPr="00C64CF0" w:rsidRDefault="00C64CF0" w:rsidP="003C5B48">
      <w:pPr>
        <w:ind w:firstLine="480"/>
      </w:pPr>
      <w:r w:rsidRPr="00C64CF0">
        <w:t>遍历全部</w:t>
      </w:r>
      <w:r w:rsidRPr="00C64CF0">
        <w:t xml:space="preserv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C64CF0">
        <w:t xml:space="preserve"> </w:t>
      </w:r>
      <w:proofErr w:type="gramStart"/>
      <w:r w:rsidRPr="00C64CF0">
        <w:t>个</w:t>
      </w:r>
      <w:proofErr w:type="gramEnd"/>
      <w:r w:rsidRPr="00C64CF0">
        <w:t>输入后，可以得到关于系数向量</w:t>
      </w:r>
      <w:r w:rsidRPr="00C64CF0">
        <w:t xml:space="preserve"> c </w:t>
      </w:r>
      <w:r w:rsidRPr="00C64CF0">
        <w:t>的齐次线性方程组。系数向量可表示为：</w:t>
      </w:r>
      <w:r w:rsidRPr="00C64CF0">
        <w:br/>
      </w:r>
      <m:oMathPara>
        <m:oMath>
          <m:r>
            <w:rPr>
              <w:rFonts w:ascii="Cambria Math" w:hAnsi="Cambria Math"/>
            </w:rPr>
            <m:t>c=</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e>
            <m:sup>
              <m:r>
                <w:rPr>
                  <w:rFonts w:ascii="Cambria Math" w:hAnsi="Cambria Math"/>
                </w:rPr>
                <m:t>T</m:t>
              </m:r>
            </m:sup>
          </m:sSup>
        </m:oMath>
      </m:oMathPara>
    </w:p>
    <w:p w14:paraId="6F187582" w14:textId="64B971B7" w:rsidR="00C64CF0" w:rsidRPr="00C64CF0" w:rsidRDefault="00C64CF0" w:rsidP="003C5B48">
      <w:pPr>
        <w:ind w:firstLineChars="0" w:firstLine="0"/>
      </w:pPr>
      <w:r w:rsidRPr="00C64CF0">
        <w:t>对应的线性方程组为：</w:t>
      </w:r>
      <w:r w:rsidRPr="00C64CF0">
        <w:br/>
      </w:r>
      <m:oMathPara>
        <m:oMath>
          <m:r>
            <w:rPr>
              <w:rFonts w:ascii="Cambria Math" w:hAnsi="Cambria Math"/>
            </w:rPr>
            <m:t>Ac=0</m:t>
          </m:r>
        </m:oMath>
      </m:oMathPara>
    </w:p>
    <w:p w14:paraId="1860FB28" w14:textId="77777777" w:rsidR="00C64CF0" w:rsidRPr="00C64CF0" w:rsidRDefault="00C64CF0" w:rsidP="00C64CF0">
      <w:pPr>
        <w:ind w:firstLine="480"/>
      </w:pPr>
      <w:r w:rsidRPr="00C64CF0">
        <w:lastRenderedPageBreak/>
        <w:t>其中，矩阵</w:t>
      </w:r>
      <w:r w:rsidRPr="00C64CF0">
        <w:t xml:space="preserve"> A </w:t>
      </w:r>
      <w:r w:rsidRPr="00C64CF0">
        <w:t>的每一行由一个合法输入输出对在所有单项式上的取值构成。由于所有运算均在</w:t>
      </w:r>
      <w:r w:rsidRPr="00C64CF0">
        <w:t xml:space="preserve"> GF(2) </w:t>
      </w:r>
      <w:r w:rsidRPr="00C64CF0">
        <w:t>上进行，加法等价于异或运算，乘法等价于逻辑与运算，因此可以使用高斯消元法求解该齐次线性方程组的零空间。</w:t>
      </w:r>
    </w:p>
    <w:p w14:paraId="5B8FFBFB" w14:textId="77777777" w:rsidR="00C64CF0" w:rsidRPr="00C64CF0" w:rsidRDefault="00C64CF0" w:rsidP="00C64CF0">
      <w:pPr>
        <w:ind w:firstLine="480"/>
      </w:pPr>
      <w:r w:rsidRPr="00C64CF0">
        <w:t>在</w:t>
      </w:r>
      <w:r w:rsidRPr="00C64CF0">
        <w:t xml:space="preserve"> GF(2) </w:t>
      </w:r>
      <w:r w:rsidRPr="00C64CF0">
        <w:t>上进行</w:t>
      </w:r>
      <w:proofErr w:type="gramStart"/>
      <w:r w:rsidRPr="00C64CF0">
        <w:t>高斯消元时</w:t>
      </w:r>
      <w:proofErr w:type="gramEnd"/>
      <w:r w:rsidRPr="00C64CF0">
        <w:t>，基本过程如下：</w:t>
      </w:r>
    </w:p>
    <w:p w14:paraId="3DC2ACD7" w14:textId="77777777" w:rsidR="00C64CF0" w:rsidRPr="00C64CF0" w:rsidRDefault="00C64CF0" w:rsidP="00C64CF0">
      <w:pPr>
        <w:ind w:firstLine="480"/>
      </w:pPr>
      <w:r w:rsidRPr="00C64CF0">
        <w:t>（</w:t>
      </w:r>
      <w:r w:rsidRPr="00C64CF0">
        <w:t>1</w:t>
      </w:r>
      <w:r w:rsidRPr="00C64CF0">
        <w:t>）构造所有次数不超过</w:t>
      </w:r>
      <w:r w:rsidRPr="00C64CF0">
        <w:t xml:space="preserve"> d </w:t>
      </w:r>
      <w:r w:rsidRPr="00C64CF0">
        <w:t>的单项式集合；</w:t>
      </w:r>
    </w:p>
    <w:p w14:paraId="706D9A15" w14:textId="77777777" w:rsidR="00C64CF0" w:rsidRPr="00C64CF0" w:rsidRDefault="00C64CF0" w:rsidP="00C64CF0">
      <w:pPr>
        <w:ind w:firstLine="480"/>
      </w:pPr>
      <w:r w:rsidRPr="00C64CF0">
        <w:t>（</w:t>
      </w:r>
      <w:r w:rsidRPr="00C64CF0">
        <w:t>2</w:t>
      </w:r>
      <w:r w:rsidRPr="00C64CF0">
        <w:t>）对每一个输入输出对</w:t>
      </w:r>
      <w:r w:rsidRPr="00C64CF0">
        <w:t xml:space="preserve"> (</w:t>
      </w:r>
      <w:proofErr w:type="spellStart"/>
      <w:r w:rsidRPr="00C64CF0">
        <w:t>x,S</w:t>
      </w:r>
      <w:proofErr w:type="spellEnd"/>
      <w:r w:rsidRPr="00C64CF0">
        <w:t>(x))</w:t>
      </w:r>
      <w:r w:rsidRPr="00C64CF0">
        <w:t>，计算所有单项式的取值，形成矩阵</w:t>
      </w:r>
      <w:r w:rsidRPr="00C64CF0">
        <w:t xml:space="preserve"> A </w:t>
      </w:r>
      <w:r w:rsidRPr="00C64CF0">
        <w:t>的一行；</w:t>
      </w:r>
    </w:p>
    <w:p w14:paraId="37BCF9A3" w14:textId="77777777" w:rsidR="00C64CF0" w:rsidRPr="00C64CF0" w:rsidRDefault="00C64CF0" w:rsidP="00C64CF0">
      <w:pPr>
        <w:ind w:firstLine="480"/>
      </w:pPr>
      <w:r w:rsidRPr="00C64CF0">
        <w:t>（</w:t>
      </w:r>
      <w:r w:rsidRPr="00C64CF0">
        <w:t>3</w:t>
      </w:r>
      <w:r w:rsidRPr="00C64CF0">
        <w:t>）从左到右扫描矩阵列，寻找主元为</w:t>
      </w:r>
      <w:r w:rsidRPr="00C64CF0">
        <w:t>1</w:t>
      </w:r>
      <w:r w:rsidRPr="00C64CF0">
        <w:t>的列；</w:t>
      </w:r>
    </w:p>
    <w:p w14:paraId="67C1AC2B" w14:textId="77777777" w:rsidR="00C64CF0" w:rsidRPr="00C64CF0" w:rsidRDefault="00C64CF0" w:rsidP="00C64CF0">
      <w:pPr>
        <w:ind w:firstLine="480"/>
      </w:pPr>
      <w:r w:rsidRPr="00C64CF0">
        <w:t>（</w:t>
      </w:r>
      <w:r w:rsidRPr="00C64CF0">
        <w:t>4</w:t>
      </w:r>
      <w:r w:rsidRPr="00C64CF0">
        <w:t>）通过行交换将主元移至当前处理行；</w:t>
      </w:r>
    </w:p>
    <w:p w14:paraId="0BF6D22E" w14:textId="77777777" w:rsidR="00C64CF0" w:rsidRPr="00C64CF0" w:rsidRDefault="00C64CF0" w:rsidP="00C64CF0">
      <w:pPr>
        <w:ind w:firstLine="480"/>
      </w:pPr>
      <w:r w:rsidRPr="00C64CF0">
        <w:t>（</w:t>
      </w:r>
      <w:r w:rsidRPr="00C64CF0">
        <w:t>5</w:t>
      </w:r>
      <w:r w:rsidRPr="00C64CF0">
        <w:t>）对其他行中该列为</w:t>
      </w:r>
      <w:r w:rsidRPr="00C64CF0">
        <w:t>1</w:t>
      </w:r>
      <w:r w:rsidRPr="00C64CF0">
        <w:t>的位置，用主元行进行异或消元；</w:t>
      </w:r>
    </w:p>
    <w:p w14:paraId="16E9D90C" w14:textId="77777777" w:rsidR="00C64CF0" w:rsidRPr="00C64CF0" w:rsidRDefault="00C64CF0" w:rsidP="00C64CF0">
      <w:pPr>
        <w:ind w:firstLine="480"/>
      </w:pPr>
      <w:r w:rsidRPr="00C64CF0">
        <w:t>（</w:t>
      </w:r>
      <w:r w:rsidRPr="00C64CF0">
        <w:t>6</w:t>
      </w:r>
      <w:r w:rsidRPr="00C64CF0">
        <w:t>）</w:t>
      </w:r>
      <w:proofErr w:type="gramStart"/>
      <w:r w:rsidRPr="00C64CF0">
        <w:t>消元完成</w:t>
      </w:r>
      <w:proofErr w:type="gramEnd"/>
      <w:r w:rsidRPr="00C64CF0">
        <w:t>后得到行</w:t>
      </w:r>
      <w:proofErr w:type="gramStart"/>
      <w:r w:rsidRPr="00C64CF0">
        <w:t>最简形式</w:t>
      </w:r>
      <w:proofErr w:type="gramEnd"/>
      <w:r w:rsidRPr="00C64CF0">
        <w:t>矩阵；</w:t>
      </w:r>
    </w:p>
    <w:p w14:paraId="24386CE4" w14:textId="77777777" w:rsidR="00C64CF0" w:rsidRPr="00C64CF0" w:rsidRDefault="00C64CF0" w:rsidP="00C64CF0">
      <w:pPr>
        <w:ind w:firstLine="480"/>
      </w:pPr>
      <w:r w:rsidRPr="00C64CF0">
        <w:t>（</w:t>
      </w:r>
      <w:r w:rsidRPr="00C64CF0">
        <w:t>7</w:t>
      </w:r>
      <w:r w:rsidRPr="00C64CF0">
        <w:t>）根据自由变量</w:t>
      </w:r>
      <w:proofErr w:type="gramStart"/>
      <w:r w:rsidRPr="00C64CF0">
        <w:t>构造齐次方程组</w:t>
      </w:r>
      <w:proofErr w:type="gramEnd"/>
      <w:r w:rsidRPr="00C64CF0">
        <w:t xml:space="preserve"> Ac=0 </w:t>
      </w:r>
      <w:r w:rsidRPr="00C64CF0">
        <w:t>的基础解系；</w:t>
      </w:r>
    </w:p>
    <w:p w14:paraId="23B61DE7" w14:textId="77777777" w:rsidR="00C64CF0" w:rsidRPr="00C64CF0" w:rsidRDefault="00C64CF0" w:rsidP="00C64CF0">
      <w:pPr>
        <w:ind w:firstLine="480"/>
      </w:pPr>
      <w:r w:rsidRPr="00C64CF0">
        <w:t>（</w:t>
      </w:r>
      <w:r w:rsidRPr="00C64CF0">
        <w:t>8</w:t>
      </w:r>
      <w:r w:rsidRPr="00C64CF0">
        <w:t>）每一个</w:t>
      </w:r>
      <w:proofErr w:type="gramStart"/>
      <w:r w:rsidRPr="00C64CF0">
        <w:t>非零解</w:t>
      </w:r>
      <w:proofErr w:type="gramEnd"/>
      <w:r w:rsidRPr="00C64CF0">
        <w:t>向量</w:t>
      </w:r>
      <w:r w:rsidRPr="00C64CF0">
        <w:t xml:space="preserve"> c </w:t>
      </w:r>
      <w:r w:rsidRPr="00C64CF0">
        <w:t>都对应一个</w:t>
      </w:r>
      <w:r w:rsidRPr="00C64CF0">
        <w:t>S</w:t>
      </w:r>
      <w:proofErr w:type="gramStart"/>
      <w:r w:rsidRPr="00C64CF0">
        <w:t>盒满足</w:t>
      </w:r>
      <w:proofErr w:type="gramEnd"/>
      <w:r w:rsidRPr="00C64CF0">
        <w:t>的隐式代数方程。</w:t>
      </w:r>
    </w:p>
    <w:p w14:paraId="24A0A4DF" w14:textId="22E5B33C" w:rsidR="00C64CF0" w:rsidRPr="00C64CF0" w:rsidRDefault="00C64CF0" w:rsidP="007D50D3">
      <w:pPr>
        <w:pStyle w:val="12"/>
      </w:pPr>
      <w:r w:rsidRPr="00C64CF0">
        <w:t>本文重点关注次数小于</w:t>
      </w:r>
      <w:r w:rsidRPr="00C64CF0">
        <w:t>3</w:t>
      </w:r>
      <w:r w:rsidRPr="00C64CF0">
        <w:t>的隐式方程，即只包含常数项、一次项和二次项的方程。对于</w:t>
      </w:r>
      <w:r w:rsidRPr="00C64CF0">
        <w:t>3bit S</w:t>
      </w:r>
      <w:r w:rsidRPr="00C64CF0">
        <w:t>盒，共有输入变量</w:t>
      </w:r>
      <w:r w:rsidRPr="00C64CF0">
        <w:t xml:space="preserve"> x_1,x_2,x_3 </w:t>
      </w:r>
      <w:r w:rsidRPr="00C64CF0">
        <w:t>和输出变量</w:t>
      </w:r>
      <w:r w:rsidRPr="00C64CF0">
        <w:t xml:space="preserve"> y_1,y_2,y_3</w:t>
      </w:r>
      <w:r w:rsidRPr="00C64CF0">
        <w:t>，因此变量总数为</w:t>
      </w:r>
      <w:r w:rsidRPr="00C64CF0">
        <w:t>6</w:t>
      </w:r>
      <w:r w:rsidRPr="00C64CF0">
        <w:t>。此时次数小于</w:t>
      </w:r>
      <w:r w:rsidRPr="00C64CF0">
        <w:t>3</w:t>
      </w:r>
      <w:r w:rsidRPr="00C64CF0">
        <w:t>的单项式个数为</w:t>
      </w:r>
      <w:r w:rsidRPr="00C64CF0">
        <w:br/>
      </w:r>
      <m:oMathPara>
        <m:oMath>
          <m:r>
            <w:rPr>
              <w:rFonts w:ascii="Cambria Math" w:hAnsi="Cambria Math"/>
            </w:rPr>
            <m:t>1+6+</m:t>
          </m:r>
          <m:d>
            <m:dPr>
              <m:ctrlPr>
                <w:rPr>
                  <w:rFonts w:ascii="Cambria Math" w:hAnsi="Cambria Math"/>
                  <w:i/>
                </w:rPr>
              </m:ctrlPr>
            </m:dPr>
            <m:e>
              <m:f>
                <m:fPr>
                  <m:type m:val="noBar"/>
                  <m:ctrlPr>
                    <w:rPr>
                      <w:rFonts w:ascii="Cambria Math" w:eastAsia="MS Gothic" w:hAnsi="Cambria Math" w:cs="MS Gothic"/>
                    </w:rPr>
                  </m:ctrlPr>
                </m:fPr>
                <m:num>
                  <m:r>
                    <w:rPr>
                      <w:rFonts w:ascii="Cambria Math" w:hAnsi="Cambria Math"/>
                    </w:rPr>
                    <m:t>6</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=22</m:t>
          </m:r>
        </m:oMath>
      </m:oMathPara>
    </w:p>
    <w:p w14:paraId="0B7D8C18" w14:textId="6119BEDD" w:rsidR="00C64CF0" w:rsidRPr="00C64CF0" w:rsidRDefault="00C64CF0" w:rsidP="007D50D3">
      <w:pPr>
        <w:pStyle w:val="12"/>
      </w:pPr>
      <w:r w:rsidRPr="00C64CF0">
        <w:t>因而可以构造一个</w:t>
      </w:r>
      <w:r w:rsidRPr="00C64CF0">
        <w:t xml:space="preserve"> 8×22 </w:t>
      </w:r>
      <w:r w:rsidRPr="00C64CF0">
        <w:t>的二元矩阵并求解其零空间。对于</w:t>
      </w:r>
      <w:r w:rsidRPr="00C64CF0">
        <w:t>4bit S</w:t>
      </w:r>
      <w:r w:rsidRPr="00C64CF0">
        <w:t>盒，共有</w:t>
      </w:r>
      <w:r w:rsidRPr="00C64CF0">
        <w:t>8</w:t>
      </w:r>
      <w:r w:rsidRPr="00C64CF0">
        <w:t>个输入输出变量，次数小于</w:t>
      </w:r>
      <w:r w:rsidRPr="00C64CF0">
        <w:t>3</w:t>
      </w:r>
      <w:r w:rsidRPr="00C64CF0">
        <w:t>的单项式个数为</w:t>
      </w:r>
      <w:r w:rsidRPr="00C64CF0">
        <w:br/>
      </w:r>
      <m:oMathPara>
        <m:oMath>
          <m:r>
            <w:rPr>
              <w:rFonts w:ascii="Cambria Math" w:hAnsi="Cambria Math"/>
            </w:rPr>
            <m:t>1+8+</m:t>
          </m:r>
          <m:d>
            <m:dPr>
              <m:ctrlPr>
                <w:rPr>
                  <w:rFonts w:ascii="Cambria Math" w:hAnsi="Cambria Math"/>
                  <w:i/>
                </w:rPr>
              </m:ctrlPr>
            </m:dPr>
            <m:e>
              <m:f>
                <m:fPr>
                  <m:type m:val="noBar"/>
                  <m:ctrlPr>
                    <w:rPr>
                      <w:rFonts w:ascii="Cambria Math" w:eastAsia="MS Gothic" w:hAnsi="Cambria Math" w:cs="MS Gothic"/>
                    </w:rPr>
                  </m:ctrlPr>
                </m:fPr>
                <m:num>
                  <m:r>
                    <w:rPr>
                      <w:rFonts w:ascii="Cambria Math" w:hAnsi="Cambria Math"/>
                    </w:rPr>
                    <m:t>8</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=37</m:t>
          </m:r>
        </m:oMath>
      </m:oMathPara>
    </w:p>
    <w:p w14:paraId="6A7422B9" w14:textId="77777777" w:rsidR="00C64CF0" w:rsidRPr="00C64CF0" w:rsidRDefault="00C64CF0" w:rsidP="00C64CF0">
      <w:pPr>
        <w:ind w:firstLine="480"/>
      </w:pPr>
      <w:r w:rsidRPr="00C64CF0">
        <w:t>因而可以构造一个</w:t>
      </w:r>
      <w:r w:rsidRPr="00C64CF0">
        <w:t xml:space="preserve"> 16×37 </w:t>
      </w:r>
      <w:r w:rsidRPr="00C64CF0">
        <w:t>的二元矩阵进行高斯消元。</w:t>
      </w:r>
    </w:p>
    <w:p w14:paraId="31EED41D" w14:textId="1BCE257B" w:rsidR="00C64CF0" w:rsidRPr="00C64CF0" w:rsidRDefault="00C64CF0" w:rsidP="003C5B48">
      <w:pPr>
        <w:ind w:firstLine="480"/>
      </w:pPr>
      <w:r w:rsidRPr="00C64CF0">
        <w:t>通过上述方法，可以系统得到</w:t>
      </w:r>
      <w:r w:rsidRPr="00C64CF0">
        <w:t>S</w:t>
      </w:r>
      <w:proofErr w:type="gramStart"/>
      <w:r w:rsidRPr="00C64CF0">
        <w:t>盒满足的低次</w:t>
      </w:r>
      <w:proofErr w:type="gramEnd"/>
      <w:r w:rsidRPr="00C64CF0">
        <w:t>隐式代数方程。若求得的方程中包含形如</w:t>
      </w:r>
      <w:r w:rsidRPr="00C64CF0">
        <w:br/>
      </w: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6B899627" w14:textId="15FAD284" w:rsidR="00C64CF0" w:rsidRPr="00C64CF0" w:rsidRDefault="00C64CF0" w:rsidP="00E61448">
      <w:pPr>
        <w:ind w:firstLine="480"/>
      </w:pPr>
      <w:r w:rsidRPr="00C64CF0">
        <w:t>的线性关系，则说明输入比特与输出比特之间存在直接线性关联，可能导致</w:t>
      </w:r>
      <w:r w:rsidRPr="00C64CF0">
        <w:t>LAT</w:t>
      </w:r>
      <w:r w:rsidRPr="00C64CF0">
        <w:t>中出现高偏差甚至完美线性逼近；若隐式方程主要包含二次混合项，则说明输入输出关系更加复杂。因此，隐式方程可以作为</w:t>
      </w:r>
      <w:r w:rsidRPr="00C64CF0">
        <w:t>ANF</w:t>
      </w:r>
      <w:r w:rsidRPr="00C64CF0">
        <w:t>、</w:t>
      </w:r>
      <w:r w:rsidRPr="00C64CF0">
        <w:t>DDT</w:t>
      </w:r>
      <w:r w:rsidRPr="00C64CF0">
        <w:t>和</w:t>
      </w:r>
      <w:r w:rsidRPr="00C64CF0">
        <w:t>LAT</w:t>
      </w:r>
      <w:r w:rsidRPr="00C64CF0">
        <w:t>之外的补充结构分析工具。</w:t>
      </w:r>
    </w:p>
    <w:p w14:paraId="3C9F0B34" w14:textId="7A824744" w:rsidR="0044152B" w:rsidRPr="0044152B" w:rsidRDefault="0044152B" w:rsidP="00B762B8">
      <w:pPr>
        <w:pStyle w:val="2"/>
      </w:pPr>
      <w:r w:rsidRPr="0044152B">
        <w:t>非线性度与</w:t>
      </w:r>
      <w:r w:rsidRPr="0044152B">
        <w:t>Walsh-Hadamard</w:t>
      </w:r>
      <w:r w:rsidRPr="0044152B">
        <w:t>变换</w:t>
      </w:r>
    </w:p>
    <w:p w14:paraId="3C7D9798" w14:textId="77777777" w:rsidR="0044152B" w:rsidRPr="0044152B" w:rsidRDefault="0044152B" w:rsidP="0044152B">
      <w:pPr>
        <w:ind w:firstLine="480"/>
      </w:pPr>
      <w:r w:rsidRPr="0044152B">
        <w:t>非线性度是衡量布尔函数和</w:t>
      </w:r>
      <w:r w:rsidRPr="0044152B">
        <w:t>S</w:t>
      </w:r>
      <w:r w:rsidRPr="0044152B">
        <w:t>盒抵抗线性逼近能力的重要指标。直观地说，非线性度表示一个布尔函数与所有仿射函数之间的最小汉明距离。非线性度越高，说明该函数越难被线性函数或仿射函数逼近。</w:t>
      </w:r>
    </w:p>
    <w:p w14:paraId="392D638F" w14:textId="7CB8588E" w:rsidR="0044152B" w:rsidRPr="0044152B" w:rsidRDefault="0044152B" w:rsidP="0044152B">
      <w:pPr>
        <w:ind w:firstLine="480"/>
      </w:pPr>
      <w:r w:rsidRPr="0044152B">
        <w:t>对于</w:t>
      </w:r>
      <w:r w:rsidRPr="0044152B">
        <w:t xml:space="preserve"> </w:t>
      </w:r>
      <m:oMath>
        <m:r>
          <w:rPr>
            <w:rFonts w:ascii="Cambria Math" w:hAnsi="Cambria Math"/>
          </w:rPr>
          <m:t>n</m:t>
        </m:r>
      </m:oMath>
      <w:r w:rsidRPr="0044152B">
        <w:t xml:space="preserve"> </w:t>
      </w:r>
      <w:r w:rsidRPr="0044152B">
        <w:t>元布尔函数</w:t>
      </w:r>
      <w:r w:rsidRPr="0044152B">
        <w:t xml:space="preserve"> </w:t>
      </w:r>
      <m:oMath>
        <m:r>
          <w:rPr>
            <w:rFonts w:ascii="Cambria Math" w:hAnsi="Cambria Math"/>
          </w:rPr>
          <m:t>f</m:t>
        </m:r>
      </m:oMath>
      <w:r w:rsidRPr="0044152B">
        <w:t>，其</w:t>
      </w:r>
      <w:r w:rsidRPr="0044152B">
        <w:t>Walsh-Hadamard</w:t>
      </w:r>
      <w:r w:rsidRPr="0044152B">
        <w:t>变换定义为</w:t>
      </w:r>
    </w:p>
    <w:p w14:paraId="1D51276A" w14:textId="0B978445" w:rsidR="0044152B" w:rsidRPr="0044152B" w:rsidRDefault="00000000" w:rsidP="00B762B8">
      <w:pPr>
        <w:pStyle w:val="12"/>
      </w:pPr>
      <m:oMathPara>
        <m:oMath>
          <m:sSub>
            <m:sSubPr>
              <m:ctrlPr>
                <w:rPr>
                  <w:rFonts w:ascii="Cambria Math" w:hAnsi="Cambria Math"/>
                </w:rPr>
              </m:ctrlPr>
            </m:sSubPr>
            <m:e>
              <m:r>
                <w:rPr>
                  <w:rFonts w:ascii="Cambria Math" w:hAnsi="Cambria Math"/>
                </w:rPr>
                <m:t>W</m:t>
              </m:r>
            </m:e>
            <m:sub>
              <m:r>
                <w:rPr>
                  <w:rFonts w:ascii="Cambria Math" w:hAnsi="Cambria Math"/>
                </w:rPr>
                <m:t>f</m:t>
              </m:r>
            </m:sub>
          </m:sSub>
          <m:d>
            <m:dPr>
              <m:ctrlPr>
                <w:rPr>
                  <w:rFonts w:ascii="Cambria Math" w:hAnsi="Cambria Math"/>
                </w:rPr>
              </m:ctrlPr>
            </m:dPr>
            <m:e>
              <m:r>
                <w:rPr>
                  <w:rFonts w:ascii="Cambria Math" w:hAnsi="Cambria Math"/>
                </w:rPr>
                <m:t>a</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up/>
            <m:e>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sup>
              </m:sSup>
            </m:e>
          </m:nary>
        </m:oMath>
      </m:oMathPara>
    </w:p>
    <w:p w14:paraId="4D61C567" w14:textId="708C3537" w:rsidR="0044152B" w:rsidRPr="0044152B" w:rsidRDefault="0044152B" w:rsidP="0044152B">
      <w:pPr>
        <w:ind w:firstLine="480"/>
      </w:pPr>
      <w:r w:rsidRPr="0044152B">
        <w:t>其中</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为输入掩码，</w:t>
      </w:r>
      <m:oMath>
        <m:r>
          <w:rPr>
            <w:rFonts w:ascii="Cambria Math" w:hAnsi="Cambria Math"/>
          </w:rPr>
          <m:t>a⋅ x</m:t>
        </m:r>
      </m:oMath>
      <w:r w:rsidRPr="0044152B">
        <w:t xml:space="preserve"> </w:t>
      </w:r>
      <w:r w:rsidRPr="0044152B">
        <w:t>表示二元内积。</w:t>
      </w:r>
    </w:p>
    <w:p w14:paraId="3ADEED97" w14:textId="4B49ABF6" w:rsidR="0044152B" w:rsidRPr="0044152B" w:rsidRDefault="0044152B" w:rsidP="00B762B8">
      <w:pPr>
        <w:ind w:firstLine="480"/>
      </w:pPr>
      <w:r w:rsidRPr="0044152B">
        <w:lastRenderedPageBreak/>
        <w:t>Walsh</w:t>
      </w:r>
      <w:proofErr w:type="gramStart"/>
      <w:r w:rsidRPr="0044152B">
        <w:t>谱值</w:t>
      </w:r>
      <w:proofErr w:type="gramEnd"/>
      <w:r w:rsidRPr="0044152B">
        <w:t xml:space="preserve"> </w:t>
      </w:r>
      <m:oMath>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oMath>
      <w:r w:rsidRPr="0044152B">
        <w:t xml:space="preserve"> </w:t>
      </w:r>
      <w:r w:rsidRPr="0044152B">
        <w:t>反映了布尔函数</w:t>
      </w:r>
      <w:r w:rsidRPr="0044152B">
        <w:t xml:space="preserve"> </w:t>
      </w:r>
      <m:oMath>
        <m:r>
          <w:rPr>
            <w:rFonts w:ascii="Cambria Math" w:hAnsi="Cambria Math"/>
          </w:rPr>
          <m:t>f(x)</m:t>
        </m:r>
      </m:oMath>
      <w:r w:rsidRPr="0044152B">
        <w:t xml:space="preserve"> </w:t>
      </w:r>
      <w:r w:rsidRPr="0044152B">
        <w:t>与线性函数</w:t>
      </w:r>
      <w:r w:rsidRPr="0044152B">
        <w:t xml:space="preserve"> </w:t>
      </w:r>
      <m:oMath>
        <m:r>
          <w:rPr>
            <w:rFonts w:ascii="Cambria Math" w:hAnsi="Cambria Math"/>
          </w:rPr>
          <m:t>a⋅ x</m:t>
        </m:r>
      </m:oMath>
      <w:r w:rsidRPr="0044152B">
        <w:t xml:space="preserve"> </w:t>
      </w:r>
      <w:r w:rsidRPr="0044152B">
        <w:t>之间的相关程度。若</w:t>
      </w:r>
      <w:r w:rsidRPr="0044152B">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e>
        </m:d>
      </m:oMath>
      <w:r w:rsidRPr="0044152B">
        <w:t xml:space="preserve"> </w:t>
      </w:r>
      <w:r w:rsidRPr="0044152B">
        <w:t>较大，说明二者存在较强相关；若所有</w:t>
      </w:r>
      <w:r w:rsidRPr="0044152B">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e>
        </m:d>
      </m:oMath>
      <w:r w:rsidRPr="0044152B">
        <w:t xml:space="preserve"> </w:t>
      </w:r>
      <w:r w:rsidRPr="0044152B">
        <w:t>均较小，则说明函数具有较好的非线性性质。</w:t>
      </w:r>
    </w:p>
    <w:p w14:paraId="154D8649" w14:textId="77777777" w:rsidR="0044152B" w:rsidRDefault="0044152B" w:rsidP="0044152B">
      <w:pPr>
        <w:ind w:firstLine="480"/>
      </w:pPr>
      <w:r w:rsidRPr="0044152B">
        <w:t>布尔函数的非线性度可由</w:t>
      </w:r>
      <w:r w:rsidRPr="0044152B">
        <w:t>Walsh</w:t>
      </w:r>
      <w:r w:rsidRPr="0044152B">
        <w:t>谱计算：</w:t>
      </w:r>
    </w:p>
    <w:p w14:paraId="2384052C" w14:textId="31FFF241" w:rsidR="008813FB" w:rsidRPr="008813FB" w:rsidRDefault="008813FB" w:rsidP="008813FB">
      <w:pPr>
        <w:pStyle w:val="12"/>
      </w:pPr>
      <m:oMathPara>
        <m:oMath>
          <m:r>
            <w:rPr>
              <w:rFonts w:ascii="Cambria Math" w:hAnsi="Cambria Math"/>
            </w:rPr>
            <m:t>NL</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m:t>
          </m:r>
          <m:f>
            <m:fPr>
              <m:ctrlPr>
                <w:rPr>
                  <w:rFonts w:ascii="Cambria Math" w:hAnsi="Cambria Math" w:cstheme="minorBidi"/>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d>
                <m:dPr>
                  <m:ctrlPr>
                    <w:rPr>
                      <w:rFonts w:ascii="Cambria Math" w:hAnsi="Cambria Math"/>
                    </w:rPr>
                  </m:ctrlPr>
                </m:dPr>
                <m:e>
                  <m:r>
                    <w:rPr>
                      <w:rFonts w:ascii="Cambria Math" w:hAnsi="Cambria Math"/>
                    </w:rPr>
                    <m:t>a</m:t>
                  </m:r>
                </m:e>
              </m:d>
            </m:e>
          </m:d>
        </m:oMath>
      </m:oMathPara>
    </w:p>
    <w:p w14:paraId="6659E333" w14:textId="592BB0B4" w:rsidR="0044152B" w:rsidRPr="0044152B" w:rsidRDefault="0044152B" w:rsidP="0044152B">
      <w:pPr>
        <w:ind w:firstLine="480"/>
      </w:pPr>
      <w:r w:rsidRPr="0044152B">
        <w:t>对于</w:t>
      </w:r>
      <w:r w:rsidRPr="0044152B">
        <w:t>S</w:t>
      </w:r>
      <w:r w:rsidRPr="0044152B">
        <w:t>盒</w:t>
      </w:r>
      <w:r w:rsidRPr="0044152B">
        <w:t xml:space="preserve"> </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，其非线性度定义为</w:t>
      </w:r>
      <w:proofErr w:type="gramStart"/>
      <w:r w:rsidRPr="0044152B">
        <w:t>所有非零输出</w:t>
      </w:r>
      <w:proofErr w:type="gramEnd"/>
      <w:r w:rsidRPr="0044152B">
        <w:t>掩码对应组合分量函数非线性度的最小值：</w:t>
      </w:r>
    </w:p>
    <w:p w14:paraId="216E19C9" w14:textId="1EF0769C" w:rsidR="0044152B" w:rsidRPr="0044152B" w:rsidRDefault="008813FB" w:rsidP="008813FB">
      <w:pPr>
        <w:pStyle w:val="12"/>
      </w:pPr>
      <m:oMathPara>
        <m:oMath>
          <m:r>
            <w:rPr>
              <w:rFonts w:ascii="Cambria Math" w:hAnsi="Cambria Math"/>
            </w:rPr>
            <m:t>NL</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mi</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m</m:t>
                  </m:r>
                </m:sup>
              </m:sSubSup>
              <m:r>
                <m:rPr>
                  <m:sty m:val="p"/>
                </m:rPr>
                <w:rPr>
                  <w:rFonts w:ascii="Cambria Math" w:hAnsi="Cambria Math"/>
                </w:rPr>
                <m:t>∖</m:t>
              </m:r>
              <m:r>
                <m:rPr>
                  <m:lit/>
                  <m:sty m:val="p"/>
                </m:rPr>
                <w:rPr>
                  <w:rFonts w:ascii="Cambria Math" w:hAnsi="Cambria Math"/>
                </w:rPr>
                <m:t>{</m:t>
              </m:r>
              <m:r>
                <m:rPr>
                  <m:sty m:val="p"/>
                </m:rPr>
                <w:rPr>
                  <w:rFonts w:ascii="Cambria Math" w:hAnsi="Cambria Math"/>
                </w:rPr>
                <m:t>0</m:t>
              </m:r>
              <m:r>
                <m:rPr>
                  <m:lit/>
                  <m:sty m:val="p"/>
                </m:rPr>
                <w:rPr>
                  <w:rFonts w:ascii="Cambria Math" w:hAnsi="Cambria Math"/>
                </w:rPr>
                <m:t>}</m:t>
              </m:r>
            </m:sub>
          </m:sSub>
          <m:r>
            <w:rPr>
              <w:rFonts w:ascii="Cambria Math" w:hAnsi="Cambria Math"/>
            </w:rPr>
            <m:t>NL</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S</m:t>
              </m:r>
            </m:e>
          </m:d>
        </m:oMath>
      </m:oMathPara>
    </w:p>
    <w:p w14:paraId="17DFE9F8" w14:textId="458EDE53" w:rsidR="0044152B" w:rsidRPr="0044152B" w:rsidRDefault="0044152B" w:rsidP="0044152B">
      <w:pPr>
        <w:ind w:firstLine="480"/>
      </w:pPr>
      <w:r w:rsidRPr="0044152B">
        <w:t>也就是说，攻击者可以选择</w:t>
      </w:r>
      <w:proofErr w:type="gramStart"/>
      <w:r w:rsidRPr="0044152B">
        <w:t>任意非零输出</w:t>
      </w:r>
      <w:proofErr w:type="gramEnd"/>
      <w:r w:rsidRPr="0044152B">
        <w:t>掩码构造线性逼近，因此</w:t>
      </w:r>
      <w:r w:rsidRPr="0044152B">
        <w:t>S</w:t>
      </w:r>
      <w:r w:rsidRPr="0044152B">
        <w:t>盒的整体非线性度必须考虑所有组合分量函数。如果存在</w:t>
      </w:r>
      <w:proofErr w:type="gramStart"/>
      <w:r w:rsidRPr="0044152B">
        <w:t>某个非零输出</w:t>
      </w:r>
      <w:proofErr w:type="gramEnd"/>
      <w:r w:rsidRPr="0044152B">
        <w:t>掩码使</w:t>
      </w:r>
      <w:r w:rsidRPr="0044152B">
        <w:t xml:space="preserve"> </w:t>
      </w:r>
      <m:oMath>
        <m:r>
          <w:rPr>
            <w:rFonts w:ascii="Cambria Math" w:hAnsi="Cambria Math"/>
          </w:rPr>
          <m:t>b⋅ S</m:t>
        </m:r>
      </m:oMath>
      <w:r w:rsidRPr="0044152B">
        <w:t xml:space="preserve"> </w:t>
      </w:r>
      <w:r w:rsidRPr="0044152B">
        <w:t>为仿射函数，则</w:t>
      </w:r>
      <w:r w:rsidRPr="0044152B">
        <w:t xml:space="preserve"> </w:t>
      </w:r>
      <m:oMath>
        <m:r>
          <w:rPr>
            <w:rFonts w:ascii="Cambria Math" w:hAnsi="Cambria Math"/>
          </w:rPr>
          <m:t>NL(S)=0</m:t>
        </m:r>
      </m:oMath>
      <w:r w:rsidRPr="0044152B">
        <w:t>，说明该</w:t>
      </w:r>
      <w:r w:rsidRPr="0044152B">
        <w:t>S</w:t>
      </w:r>
      <w:proofErr w:type="gramStart"/>
      <w:r w:rsidRPr="0044152B">
        <w:t>盒存在</w:t>
      </w:r>
      <w:proofErr w:type="gramEnd"/>
      <w:r w:rsidRPr="0044152B">
        <w:t>完美线性关系。</w:t>
      </w:r>
    </w:p>
    <w:p w14:paraId="4C5EB8FB" w14:textId="1925CB01" w:rsidR="0044152B" w:rsidRPr="0044152B" w:rsidRDefault="0044152B" w:rsidP="008813FB">
      <w:pPr>
        <w:ind w:firstLine="480"/>
      </w:pPr>
      <w:r w:rsidRPr="0044152B">
        <w:t>在本文实验中，</w:t>
      </w:r>
      <w:r w:rsidRPr="0044152B">
        <w:t>3bit</w:t>
      </w:r>
      <w:r w:rsidRPr="0044152B">
        <w:t>双射</w:t>
      </w:r>
      <w:r w:rsidRPr="0044152B">
        <w:t>S</w:t>
      </w:r>
      <w:r w:rsidRPr="0044152B">
        <w:t>盒的非线性度取值主要为</w:t>
      </w:r>
      <w:r w:rsidRPr="0044152B">
        <w:t>0</w:t>
      </w:r>
      <w:r w:rsidRPr="0044152B">
        <w:t>或</w:t>
      </w:r>
      <w:r w:rsidRPr="0044152B">
        <w:t>2</w:t>
      </w:r>
      <w:r w:rsidRPr="0044152B">
        <w:t>；</w:t>
      </w:r>
      <w:r w:rsidRPr="0044152B">
        <w:t>4bit</w:t>
      </w:r>
      <w:r w:rsidRPr="0044152B">
        <w:t>典型</w:t>
      </w:r>
      <w:r w:rsidRPr="0044152B">
        <w:t>S</w:t>
      </w:r>
      <w:r w:rsidRPr="0044152B">
        <w:t>盒</w:t>
      </w:r>
      <w:r w:rsidRPr="0044152B">
        <w:t>PRESENT</w:t>
      </w:r>
      <w:r w:rsidRPr="0044152B">
        <w:t>、</w:t>
      </w:r>
      <w:r w:rsidRPr="0044152B">
        <w:t>GIFT</w:t>
      </w:r>
      <w:r w:rsidRPr="0044152B">
        <w:t>和</w:t>
      </w:r>
      <w:r w:rsidRPr="0044152B">
        <w:t>Midori</w:t>
      </w:r>
      <w:r w:rsidRPr="0044152B">
        <w:t>的非线性度均为</w:t>
      </w:r>
      <w:r w:rsidRPr="0044152B">
        <w:t>4</w:t>
      </w:r>
      <w:r w:rsidRPr="0044152B">
        <w:t>。非线性度将作为比较不同</w:t>
      </w:r>
      <w:r w:rsidRPr="0044152B">
        <w:t>S</w:t>
      </w:r>
      <w:r w:rsidRPr="0044152B">
        <w:t>盒线性安全性的核心指标之一。</w:t>
      </w:r>
    </w:p>
    <w:p w14:paraId="68EB4FC5" w14:textId="2E4201FC" w:rsidR="0044152B" w:rsidRPr="0044152B" w:rsidRDefault="0044152B" w:rsidP="008813FB">
      <w:pPr>
        <w:pStyle w:val="2"/>
      </w:pPr>
      <w:r w:rsidRPr="0044152B">
        <w:t>差分分布表与差分均匀性</w:t>
      </w:r>
    </w:p>
    <w:p w14:paraId="2660298F" w14:textId="77777777" w:rsidR="0044152B" w:rsidRPr="0044152B" w:rsidRDefault="0044152B" w:rsidP="0044152B">
      <w:pPr>
        <w:ind w:firstLine="480"/>
      </w:pPr>
      <w:r w:rsidRPr="0044152B">
        <w:t>差分密码分析研究输入差分经过密码变换后如何传播到输出差分。对于</w:t>
      </w:r>
      <w:r w:rsidRPr="0044152B">
        <w:t>S</w:t>
      </w:r>
      <w:r w:rsidRPr="0044152B">
        <w:t>盒而言，差分分布表（</w:t>
      </w:r>
      <w:r w:rsidRPr="0044152B">
        <w:t>Differential Distribution Table</w:t>
      </w:r>
      <w:r w:rsidRPr="0044152B">
        <w:t>，</w:t>
      </w:r>
      <w:r w:rsidRPr="0044152B">
        <w:t>DDT</w:t>
      </w:r>
      <w:r w:rsidRPr="0044152B">
        <w:t>）是衡量其抵抗差分攻击能力的基本工具。</w:t>
      </w:r>
    </w:p>
    <w:p w14:paraId="5227297E" w14:textId="77777777" w:rsidR="0044152B" w:rsidRPr="0044152B" w:rsidRDefault="0044152B" w:rsidP="0044152B">
      <w:pPr>
        <w:ind w:firstLine="480"/>
      </w:pPr>
      <w:r w:rsidRPr="0044152B">
        <w:t>设</w:t>
      </w:r>
    </w:p>
    <w:p w14:paraId="436F98BF" w14:textId="2011CE2A" w:rsidR="0044152B" w:rsidRPr="0044152B" w:rsidRDefault="008813FB"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2B43A64A" w14:textId="66C7CE99" w:rsidR="0044152B" w:rsidRPr="0044152B" w:rsidRDefault="0044152B" w:rsidP="0044152B">
      <w:pPr>
        <w:ind w:firstLine="480"/>
      </w:pPr>
      <w:r w:rsidRPr="0044152B">
        <w:t>对于输入差分</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和输出差分</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w:t>
      </w:r>
      <w:r w:rsidRPr="0044152B">
        <w:t>DDT</w:t>
      </w:r>
      <w:r w:rsidRPr="0044152B">
        <w:t>定义为</w:t>
      </w:r>
    </w:p>
    <w:p w14:paraId="5D4F229F" w14:textId="59F79CDB" w:rsidR="0044152B" w:rsidRPr="0044152B" w:rsidRDefault="008813FB" w:rsidP="0044152B">
      <w:pPr>
        <w:ind w:firstLine="480"/>
      </w:pPr>
      <m:oMathPara>
        <m:oMath>
          <m:r>
            <w:rPr>
              <w:rFonts w:ascii="Cambria Math" w:hAnsi="Cambria Math"/>
            </w:rPr>
            <m:t>DDT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 ⊕a</m:t>
              </m:r>
            </m:e>
          </m:d>
          <m:r>
            <w:rPr>
              <w:rFonts w:ascii="Cambria Math" w:hAnsi="Cambria Math"/>
            </w:rPr>
            <m:t>=b</m:t>
          </m:r>
          <m:r>
            <m:rPr>
              <m:lit/>
            </m:rPr>
            <w:rPr>
              <w:rFonts w:ascii="Cambria Math" w:hAnsi="Cambria Math"/>
            </w:rPr>
            <m:t>}</m:t>
          </m:r>
        </m:oMath>
      </m:oMathPara>
    </w:p>
    <w:p w14:paraId="3FF02160" w14:textId="767EEACB" w:rsidR="0044152B" w:rsidRPr="0044152B" w:rsidRDefault="0044152B" w:rsidP="0044152B">
      <w:pPr>
        <w:ind w:firstLine="480"/>
      </w:pPr>
      <w:r w:rsidRPr="0044152B">
        <w:t>其中</w:t>
      </w:r>
      <w:r w:rsidRPr="0044152B">
        <w:t xml:space="preserve"> </w:t>
      </w:r>
      <m:oMath>
        <m:r>
          <m:rPr>
            <m:lit/>
          </m:rPr>
          <w:rPr>
            <w:rFonts w:ascii="Cambria Math" w:hAnsi="Cambria Math"/>
          </w:rPr>
          <m:t>#</m:t>
        </m:r>
      </m:oMath>
      <w:r w:rsidRPr="0044152B">
        <w:t xml:space="preserve"> </w:t>
      </w:r>
      <w:r w:rsidRPr="0044152B">
        <w:t>表示满足条件的输入个数。</w:t>
      </w:r>
    </w:p>
    <w:p w14:paraId="7A3D4420" w14:textId="06D4F40F" w:rsidR="0044152B" w:rsidRPr="0044152B" w:rsidRDefault="0044152B" w:rsidP="0044152B">
      <w:pPr>
        <w:ind w:firstLine="480"/>
      </w:pPr>
      <w:r w:rsidRPr="0044152B">
        <w:t>当</w:t>
      </w:r>
      <w:r w:rsidRPr="0044152B">
        <w:t xml:space="preserve"> </w:t>
      </w:r>
      <m:oMath>
        <m:r>
          <w:rPr>
            <w:rFonts w:ascii="Cambria Math" w:hAnsi="Cambria Math"/>
          </w:rPr>
          <m:t>a=0</m:t>
        </m:r>
      </m:oMath>
      <w:r w:rsidRPr="0044152B">
        <w:t xml:space="preserve"> </w:t>
      </w:r>
      <w:r w:rsidRPr="0044152B">
        <w:t>时，有</w:t>
      </w:r>
    </w:p>
    <w:p w14:paraId="1B6B812E" w14:textId="7AAF8157" w:rsidR="0044152B" w:rsidRPr="0044152B" w:rsidRDefault="008813FB" w:rsidP="0044152B">
      <w:pPr>
        <w:ind w:firstLine="480"/>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 ⊕0</m:t>
              </m:r>
            </m:e>
          </m:d>
          <m:r>
            <w:rPr>
              <w:rFonts w:ascii="Cambria Math" w:hAnsi="Cambria Math"/>
            </w:rPr>
            <m:t>=0</m:t>
          </m:r>
        </m:oMath>
      </m:oMathPara>
    </w:p>
    <w:p w14:paraId="06477770" w14:textId="0D3377F2" w:rsidR="0044152B" w:rsidRPr="0044152B" w:rsidRDefault="0044152B" w:rsidP="0044152B">
      <w:pPr>
        <w:ind w:firstLine="480"/>
      </w:pPr>
      <w:r w:rsidRPr="0044152B">
        <w:t>因此</w:t>
      </w:r>
      <w:r w:rsidRPr="0044152B">
        <w:t>DDT</w:t>
      </w:r>
      <w:r w:rsidRPr="0044152B">
        <w:t>的第</w:t>
      </w:r>
      <w:r w:rsidRPr="0044152B">
        <w:t>0</w:t>
      </w:r>
      <w:r w:rsidRPr="0044152B">
        <w:t>行通常为</w:t>
      </w:r>
      <w:r w:rsidRPr="0044152B">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,0,0,…,0</m:t>
            </m:r>
          </m:e>
        </m:d>
      </m:oMath>
      <w:r w:rsidRPr="0044152B">
        <w:t>。在评价差分安全性时，主要关注</w:t>
      </w:r>
      <w:r w:rsidRPr="0044152B">
        <w:t xml:space="preserve"> </w:t>
      </w:r>
      <m:oMath>
        <m:r>
          <w:rPr>
            <w:rFonts w:ascii="Cambria Math" w:hAnsi="Cambria Math"/>
          </w:rPr>
          <m:t>a≠0</m:t>
        </m:r>
      </m:oMath>
      <w:r w:rsidRPr="0044152B">
        <w:t xml:space="preserve"> </w:t>
      </w:r>
      <w:proofErr w:type="gramStart"/>
      <w:r w:rsidRPr="0044152B">
        <w:t>的非零输入</w:t>
      </w:r>
      <w:proofErr w:type="gramEnd"/>
      <w:r w:rsidRPr="0044152B">
        <w:t>差分。</w:t>
      </w:r>
    </w:p>
    <w:p w14:paraId="7EBDC03A" w14:textId="77777777" w:rsidR="0044152B" w:rsidRPr="0044152B" w:rsidRDefault="0044152B" w:rsidP="0044152B">
      <w:pPr>
        <w:ind w:firstLine="480"/>
      </w:pPr>
      <w:r w:rsidRPr="0044152B">
        <w:t>S</w:t>
      </w:r>
      <w:r w:rsidRPr="0044152B">
        <w:t>盒的差分均匀性定义为</w:t>
      </w:r>
    </w:p>
    <w:p w14:paraId="50846848" w14:textId="4424AD81" w:rsidR="0044152B" w:rsidRPr="0044152B" w:rsidRDefault="008813FB" w:rsidP="0044152B">
      <w:pPr>
        <w:ind w:firstLine="480"/>
      </w:pPr>
      <m:oMathPara>
        <m:oMath>
          <m:r>
            <w:rPr>
              <w:rFonts w:ascii="Cambria Math" w:hAnsi="Cambria Math"/>
            </w:rPr>
            <m:t>δ(S)=ma</m:t>
          </m:r>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a ≠0,b</m:t>
                  </m:r>
                </m:e>
              </m:d>
            </m:sub>
          </m:sSub>
          <m:r>
            <w:rPr>
              <w:rFonts w:ascii="Cambria Math" w:hAnsi="Cambria Math"/>
            </w:rPr>
            <m:t xml:space="preserve"> DDT(a,b)</m:t>
          </m:r>
        </m:oMath>
      </m:oMathPara>
    </w:p>
    <w:p w14:paraId="02A16BB3" w14:textId="77777777" w:rsidR="0044152B" w:rsidRPr="0044152B" w:rsidRDefault="0044152B" w:rsidP="0044152B">
      <w:pPr>
        <w:ind w:firstLine="480"/>
      </w:pPr>
      <w:r w:rsidRPr="0044152B">
        <w:t>差分均匀性越小，说明输入差分传播到输出差分的分布越均匀，攻击者越难找到高概率差分路径。</w:t>
      </w:r>
    </w:p>
    <w:p w14:paraId="05AD67D4" w14:textId="1E313F4B" w:rsidR="0044152B" w:rsidRPr="0044152B" w:rsidRDefault="0044152B" w:rsidP="0044152B">
      <w:pPr>
        <w:ind w:firstLine="480"/>
      </w:pPr>
      <w:r w:rsidRPr="0044152B">
        <w:t>对于</w:t>
      </w:r>
      <w:r w:rsidRPr="0044152B">
        <w:t>3bit</w:t>
      </w:r>
      <w:r w:rsidRPr="0044152B">
        <w:t>双射</w:t>
      </w:r>
      <w:r w:rsidRPr="0044152B">
        <w:t>S</w:t>
      </w:r>
      <w:r w:rsidRPr="0044152B">
        <w:t>盒，差分均匀性最优值为</w:t>
      </w:r>
      <w:r w:rsidRPr="0044152B">
        <w:t>2</w:t>
      </w:r>
      <w:r w:rsidRPr="0044152B">
        <w:t>。当</w:t>
      </w:r>
      <w:r w:rsidRPr="0044152B">
        <w:t xml:space="preserve"> </w:t>
      </w:r>
      <m:oMath>
        <m:r>
          <w:rPr>
            <w:rFonts w:ascii="Cambria Math" w:hAnsi="Cambria Math"/>
          </w:rPr>
          <m:t>δ=2</m:t>
        </m:r>
      </m:oMath>
      <w:r w:rsidRPr="0044152B">
        <w:t xml:space="preserve"> </w:t>
      </w:r>
      <w:r w:rsidRPr="0044152B">
        <w:t>时，</w:t>
      </w:r>
      <w:r w:rsidRPr="0044152B">
        <w:t>S</w:t>
      </w:r>
      <w:proofErr w:type="gramStart"/>
      <w:r w:rsidRPr="0044152B">
        <w:t>盒达到</w:t>
      </w:r>
      <w:proofErr w:type="gramEnd"/>
      <w:r w:rsidRPr="0044152B">
        <w:t>APN</w:t>
      </w:r>
      <w:r w:rsidRPr="0044152B">
        <w:t>性质，表示</w:t>
      </w:r>
      <w:proofErr w:type="gramStart"/>
      <w:r w:rsidRPr="0044152B">
        <w:t>任意非零输入</w:t>
      </w:r>
      <w:proofErr w:type="gramEnd"/>
      <w:r w:rsidRPr="0044152B">
        <w:t>差分对应任意输出差分的解数最多为</w:t>
      </w:r>
      <w:r w:rsidRPr="0044152B">
        <w:t>2</w:t>
      </w:r>
      <w:r w:rsidRPr="0044152B">
        <w:t>。</w:t>
      </w:r>
    </w:p>
    <w:p w14:paraId="6874F387" w14:textId="25B6368A" w:rsidR="0044152B" w:rsidRPr="0044152B" w:rsidRDefault="0044152B" w:rsidP="0044152B">
      <w:pPr>
        <w:ind w:firstLine="480"/>
      </w:pPr>
      <w:r w:rsidRPr="0044152B">
        <w:lastRenderedPageBreak/>
        <w:t>对于</w:t>
      </w:r>
      <w:r w:rsidRPr="0044152B">
        <w:t>4bit</w:t>
      </w:r>
      <w:r w:rsidRPr="0044152B">
        <w:t>双射</w:t>
      </w:r>
      <w:r w:rsidRPr="0044152B">
        <w:t>S</w:t>
      </w:r>
      <w:r w:rsidRPr="0044152B">
        <w:t>盒，不存在差分均匀性为</w:t>
      </w:r>
      <w:r w:rsidRPr="0044152B">
        <w:t>2</w:t>
      </w:r>
      <w:r w:rsidRPr="0044152B">
        <w:t>产生</w:t>
      </w:r>
      <w:r w:rsidRPr="0044152B">
        <w:t>APN</w:t>
      </w:r>
      <w:r w:rsidRPr="0044152B">
        <w:t>双射</w:t>
      </w:r>
      <w:r w:rsidRPr="0044152B">
        <w:t>S</w:t>
      </w:r>
      <w:r w:rsidRPr="0044152B">
        <w:t>盒，因此</w:t>
      </w:r>
      <w:r w:rsidRPr="0044152B">
        <w:t xml:space="preserve"> </w:t>
      </w:r>
      <m:oMath>
        <m:r>
          <w:rPr>
            <w:rFonts w:ascii="Cambria Math" w:hAnsi="Cambria Math"/>
          </w:rPr>
          <m:t>δ=4</m:t>
        </m:r>
      </m:oMath>
      <w:r w:rsidRPr="0044152B">
        <w:t xml:space="preserve"> </w:t>
      </w:r>
      <w:r w:rsidRPr="0044152B">
        <w:t>通常被视为可达到的较优差分水平。</w:t>
      </w:r>
      <w:r w:rsidRPr="0044152B">
        <w:t>PRESENT</w:t>
      </w:r>
      <w:r w:rsidRPr="0044152B">
        <w:t>和</w:t>
      </w:r>
      <w:r w:rsidRPr="0044152B">
        <w:t>Midori S</w:t>
      </w:r>
      <w:r w:rsidRPr="0044152B">
        <w:t>盒的差分均匀性均为</w:t>
      </w:r>
      <w:r w:rsidRPr="0044152B">
        <w:t>4</w:t>
      </w:r>
      <w:r w:rsidRPr="0044152B">
        <w:t>，而</w:t>
      </w:r>
      <w:r w:rsidRPr="0044152B">
        <w:t>GIFT S</w:t>
      </w:r>
      <w:r w:rsidRPr="0044152B">
        <w:t>盒的差分均匀性为</w:t>
      </w:r>
      <w:r w:rsidRPr="0044152B">
        <w:t>6</w:t>
      </w:r>
      <w:r w:rsidRPr="0044152B">
        <w:t>，说明三者在差分性能上存在差别。</w:t>
      </w:r>
    </w:p>
    <w:p w14:paraId="69AF65C3" w14:textId="77777777" w:rsidR="0044152B" w:rsidRPr="0044152B" w:rsidRDefault="0044152B" w:rsidP="0044152B">
      <w:pPr>
        <w:ind w:firstLine="480"/>
      </w:pPr>
      <w:r w:rsidRPr="0044152B">
        <w:t>在本文实验中，</w:t>
      </w:r>
      <w:r w:rsidRPr="0044152B">
        <w:t>DDT</w:t>
      </w:r>
      <w:r w:rsidRPr="0044152B">
        <w:t>用于完成以下任务：</w:t>
      </w:r>
    </w:p>
    <w:p w14:paraId="08DFD1B2" w14:textId="77777777" w:rsidR="0044152B" w:rsidRPr="0044152B" w:rsidRDefault="0044152B" w:rsidP="0044152B">
      <w:pPr>
        <w:numPr>
          <w:ilvl w:val="0"/>
          <w:numId w:val="15"/>
        </w:numPr>
        <w:ind w:firstLine="480"/>
      </w:pPr>
      <w:r w:rsidRPr="0044152B">
        <w:t>判断单个</w:t>
      </w:r>
      <w:r w:rsidRPr="0044152B">
        <w:t>S</w:t>
      </w:r>
      <w:r w:rsidRPr="0044152B">
        <w:t>盒的差分均匀性；</w:t>
      </w:r>
    </w:p>
    <w:p w14:paraId="0D7C43B4" w14:textId="77777777" w:rsidR="0044152B" w:rsidRPr="0044152B" w:rsidRDefault="0044152B" w:rsidP="0044152B">
      <w:pPr>
        <w:numPr>
          <w:ilvl w:val="0"/>
          <w:numId w:val="15"/>
        </w:numPr>
        <w:ind w:firstLine="480"/>
      </w:pPr>
      <w:r w:rsidRPr="0044152B">
        <w:t>比较弱</w:t>
      </w:r>
      <w:r w:rsidRPr="0044152B">
        <w:t>S</w:t>
      </w:r>
      <w:r w:rsidRPr="0044152B">
        <w:t>盒和最优</w:t>
      </w:r>
      <w:r w:rsidRPr="0044152B">
        <w:t>S</w:t>
      </w:r>
      <w:r w:rsidRPr="0044152B">
        <w:t>盒的差分性能差异；</w:t>
      </w:r>
    </w:p>
    <w:p w14:paraId="733E000B" w14:textId="77777777" w:rsidR="0044152B" w:rsidRPr="0044152B" w:rsidRDefault="0044152B" w:rsidP="0044152B">
      <w:pPr>
        <w:numPr>
          <w:ilvl w:val="0"/>
          <w:numId w:val="15"/>
        </w:numPr>
        <w:ind w:firstLine="480"/>
      </w:pPr>
      <w:r w:rsidRPr="0044152B">
        <w:t>分析</w:t>
      </w:r>
      <w:r w:rsidRPr="0044152B">
        <w:t>3bit</w:t>
      </w:r>
      <w:r w:rsidRPr="0044152B">
        <w:t>双射</w:t>
      </w:r>
      <w:r w:rsidRPr="0044152B">
        <w:t>S</w:t>
      </w:r>
      <w:r w:rsidRPr="0044152B">
        <w:t>盒中不同差分均匀性取值的数量分布；</w:t>
      </w:r>
    </w:p>
    <w:p w14:paraId="5AFB63D4" w14:textId="084A8560" w:rsidR="0044152B" w:rsidRPr="0044152B" w:rsidRDefault="0044152B" w:rsidP="00607D80">
      <w:pPr>
        <w:numPr>
          <w:ilvl w:val="0"/>
          <w:numId w:val="15"/>
        </w:numPr>
        <w:ind w:firstLine="480"/>
      </w:pPr>
      <w:r w:rsidRPr="0044152B">
        <w:t>比较</w:t>
      </w:r>
      <w:r w:rsidRPr="0044152B">
        <w:t>PRESENT</w:t>
      </w:r>
      <w:r w:rsidRPr="0044152B">
        <w:t>、</w:t>
      </w:r>
      <w:r w:rsidRPr="0044152B">
        <w:t>GIFT</w:t>
      </w:r>
      <w:r w:rsidRPr="0044152B">
        <w:t>和</w:t>
      </w:r>
      <w:r w:rsidRPr="0044152B">
        <w:t>Midori</w:t>
      </w:r>
      <w:r w:rsidRPr="0044152B">
        <w:t>的差分性能取舍。</w:t>
      </w:r>
    </w:p>
    <w:p w14:paraId="7931A476" w14:textId="51BDC37C" w:rsidR="0044152B" w:rsidRPr="0044152B" w:rsidRDefault="0044152B" w:rsidP="00607D80">
      <w:pPr>
        <w:pStyle w:val="2"/>
      </w:pPr>
      <w:r w:rsidRPr="0044152B">
        <w:t>线性分布表与线性攻击原理</w:t>
      </w:r>
    </w:p>
    <w:p w14:paraId="007F4B04" w14:textId="77777777" w:rsidR="0044152B" w:rsidRPr="0044152B" w:rsidRDefault="0044152B" w:rsidP="0044152B">
      <w:pPr>
        <w:ind w:firstLine="480"/>
      </w:pPr>
      <w:r w:rsidRPr="0044152B">
        <w:t>线性分布表（</w:t>
      </w:r>
      <w:r w:rsidRPr="0044152B">
        <w:t>Linear Approximation Table</w:t>
      </w:r>
      <w:r w:rsidRPr="0044152B">
        <w:t>，</w:t>
      </w:r>
      <w:r w:rsidRPr="0044152B">
        <w:t>LAT</w:t>
      </w:r>
      <w:r w:rsidRPr="0044152B">
        <w:t>）用于刻画</w:t>
      </w:r>
      <w:r w:rsidRPr="0044152B">
        <w:t>S</w:t>
      </w:r>
      <w:r w:rsidRPr="0044152B">
        <w:t>盒输入掩码和输出掩码之间的线性相关性，是线性密码分析中的核心工具。</w:t>
      </w:r>
    </w:p>
    <w:p w14:paraId="2E6D8D94" w14:textId="77777777" w:rsidR="0044152B" w:rsidRPr="0044152B" w:rsidRDefault="0044152B" w:rsidP="0044152B">
      <w:pPr>
        <w:ind w:firstLine="480"/>
      </w:pPr>
      <w:r w:rsidRPr="0044152B">
        <w:t>设</w:t>
      </w:r>
    </w:p>
    <w:p w14:paraId="3BDD384A" w14:textId="51BACB58" w:rsidR="0044152B" w:rsidRPr="0044152B" w:rsidRDefault="00607D80"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30C545D7" w14:textId="734C1E0A" w:rsidR="0044152B" w:rsidRPr="0044152B" w:rsidRDefault="0044152B" w:rsidP="0044152B">
      <w:pPr>
        <w:ind w:firstLine="480"/>
      </w:pPr>
      <w:r w:rsidRPr="0044152B">
        <w:t>对于输入掩码</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和输出掩码</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，考虑线性关系</w:t>
      </w:r>
    </w:p>
    <w:p w14:paraId="1B1507E6" w14:textId="51A015D3" w:rsidR="0044152B" w:rsidRPr="0044152B" w:rsidRDefault="00607D80" w:rsidP="0044152B">
      <w:pPr>
        <w:ind w:firstLine="480"/>
      </w:pPr>
      <m:oMathPara>
        <m:oMath>
          <m:r>
            <w:rPr>
              <w:rFonts w:ascii="Cambria Math" w:hAnsi="Cambria Math"/>
            </w:rPr>
            <m:t>a ⋅x=b ⋅S</m:t>
          </m:r>
          <m:d>
            <m:dPr>
              <m:ctrlPr>
                <w:rPr>
                  <w:rFonts w:ascii="Cambria Math" w:hAnsi="Cambria Math"/>
                  <w:i/>
                </w:rPr>
              </m:ctrlPr>
            </m:dPr>
            <m:e>
              <m:r>
                <w:rPr>
                  <w:rFonts w:ascii="Cambria Math" w:hAnsi="Cambria Math"/>
                </w:rPr>
                <m:t>x</m:t>
              </m:r>
            </m:e>
          </m:d>
        </m:oMath>
      </m:oMathPara>
    </w:p>
    <w:p w14:paraId="10DCBE47" w14:textId="267AB7A9" w:rsidR="0044152B" w:rsidRPr="0044152B" w:rsidRDefault="0044152B" w:rsidP="0044152B">
      <w:pPr>
        <w:ind w:firstLine="480"/>
      </w:pPr>
      <w:r w:rsidRPr="0044152B">
        <w:t>在随机情况下，该等式大约对一半输入成立，即成立次数期望为</w:t>
      </w:r>
      <w:r w:rsidRPr="0044152B">
        <w:t xml:space="preserve"> </w:t>
      </w:r>
      <m:oMath>
        <m:r>
          <w:rPr>
            <w:rFonts w:ascii="Cambria Math" w:hAnsi="Cambria Math"/>
          </w:rPr>
          <m:t>2^{n-1}</m:t>
        </m:r>
      </m:oMath>
      <w:r w:rsidRPr="0044152B">
        <w:t>。</w:t>
      </w:r>
      <w:r w:rsidRPr="0044152B">
        <w:t>LAT</w:t>
      </w:r>
      <w:r w:rsidRPr="0044152B">
        <w:t>定义为实际成立次数与随机期望之间的差值：</w:t>
      </w:r>
    </w:p>
    <w:p w14:paraId="7F7C5459" w14:textId="07D8426C" w:rsidR="0044152B" w:rsidRPr="0044152B" w:rsidRDefault="00607D80" w:rsidP="0044152B">
      <w:pPr>
        <w:ind w:firstLine="480"/>
      </w:pPr>
      <m:oMathPara>
        <m:oMath>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∣a⋅x=b⋅S</m:t>
          </m:r>
          <m:d>
            <m:dPr>
              <m:ctrlPr>
                <w:rPr>
                  <w:rFonts w:ascii="Cambria Math" w:hAnsi="Cambria Math"/>
                  <w:i/>
                </w:rPr>
              </m:ctrlPr>
            </m:dPr>
            <m:e>
              <m:r>
                <w:rPr>
                  <w:rFonts w:ascii="Cambria Math" w:hAnsi="Cambria Math"/>
                </w:rPr>
                <m:t>x</m:t>
              </m:r>
            </m:e>
          </m:d>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oMath>
      </m:oMathPara>
    </w:p>
    <w:p w14:paraId="5FBCE120" w14:textId="639ACB25" w:rsidR="0044152B" w:rsidRPr="0044152B" w:rsidRDefault="0044152B" w:rsidP="0044152B">
      <w:pPr>
        <w:ind w:firstLine="480"/>
      </w:pPr>
      <w:r w:rsidRPr="0044152B">
        <w:t>若</w:t>
      </w:r>
      <w:r w:rsidRPr="0044152B">
        <w:t xml:space="preserve"> </w:t>
      </w:r>
      <m:oMath>
        <m:r>
          <w:rPr>
            <w:rFonts w:ascii="Cambria Math" w:hAnsi="Cambria Math"/>
          </w:rPr>
          <m:t>LAT(a,b)&gt;0</m:t>
        </m:r>
      </m:oMath>
      <w:r w:rsidRPr="0044152B">
        <w:t>，说明该线性关系成立概率高于</w:t>
      </w:r>
      <w:r w:rsidRPr="0044152B">
        <w:t xml:space="preserve"> </w:t>
      </w:r>
      <m:oMath>
        <m:r>
          <w:rPr>
            <w:rFonts w:ascii="Cambria Math" w:hAnsi="Cambria Math"/>
          </w:rPr>
          <m:t>1/2</m:t>
        </m:r>
      </m:oMath>
      <w:r w:rsidRPr="0044152B">
        <w:t>；若</w:t>
      </w:r>
      <w:r w:rsidRPr="0044152B">
        <w:t xml:space="preserve"> </w:t>
      </w:r>
      <m:oMath>
        <m:r>
          <w:rPr>
            <w:rFonts w:ascii="Cambria Math" w:hAnsi="Cambria Math"/>
          </w:rPr>
          <m:t>LAT(a,b)&lt;0</m:t>
        </m:r>
      </m:oMath>
      <w:r w:rsidRPr="0044152B">
        <w:t>，说明该线性关系成立概率低于</w:t>
      </w:r>
      <w:r w:rsidRPr="0044152B">
        <w:t xml:space="preserve"> </w:t>
      </w:r>
      <m:oMath>
        <m:r>
          <w:rPr>
            <w:rFonts w:ascii="Cambria Math" w:hAnsi="Cambria Math"/>
          </w:rPr>
          <m:t>1/2</m:t>
        </m:r>
      </m:oMath>
      <w:r w:rsidRPr="0044152B">
        <w:t>，但其取</w:t>
      </w:r>
      <w:proofErr w:type="gramStart"/>
      <w:r w:rsidRPr="0044152B">
        <w:t>反关系</w:t>
      </w:r>
      <w:proofErr w:type="gramEnd"/>
      <w:r w:rsidRPr="0044152B">
        <w:t>具有相同强度的偏差。通常使用绝对值</w:t>
      </w:r>
      <w:r w:rsidRPr="0044152B">
        <w:t xml:space="preserve"> </w:t>
      </w:r>
      <m:oMath>
        <m:r>
          <w:rPr>
            <w:rFonts w:ascii="Cambria Math" w:hAnsi="Cambria Math"/>
          </w:rPr>
          <m:t>|LAT(a,b)|</m:t>
        </m:r>
      </m:oMath>
      <w:r w:rsidRPr="0044152B">
        <w:t xml:space="preserve"> </w:t>
      </w:r>
      <w:r w:rsidRPr="0044152B">
        <w:t>衡量线性相关强度。</w:t>
      </w:r>
    </w:p>
    <w:p w14:paraId="6C158022" w14:textId="77777777" w:rsidR="0044152B" w:rsidRPr="0044152B" w:rsidRDefault="0044152B" w:rsidP="0044152B">
      <w:pPr>
        <w:ind w:firstLine="480"/>
      </w:pPr>
      <w:r w:rsidRPr="0044152B">
        <w:t>对应的成立概率为</w:t>
      </w:r>
    </w:p>
    <w:p w14:paraId="07DC15F7" w14:textId="0ED76D49" w:rsidR="00607D80" w:rsidRPr="0044152B" w:rsidRDefault="00607D80" w:rsidP="00607D80">
      <w:pPr>
        <w:pStyle w:val="12"/>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sSup>
                <m:sSupPr>
                  <m:ctrlPr>
                    <w:rPr>
                      <w:rFonts w:ascii="Cambria Math" w:hAnsi="Cambria Math"/>
                      <w:i/>
                    </w:rPr>
                  </m:ctrlPr>
                </m:sSupPr>
                <m:e>
                  <m:r>
                    <w:rPr>
                      <w:rFonts w:ascii="Cambria Math" w:hAnsi="Cambria Math"/>
                    </w:rPr>
                    <m:t>2</m:t>
                  </m:r>
                </m:e>
                <m:sup>
                  <m:d>
                    <m:dPr>
                      <m:begChr m:val="{"/>
                      <m:endChr m:val="}"/>
                      <m:ctrlPr>
                        <w:rPr>
                          <w:rFonts w:ascii="Cambria Math" w:hAnsi="Cambria Math"/>
                          <w:i/>
                        </w:rPr>
                      </m:ctrlPr>
                    </m:dPr>
                    <m:e>
                      <m:r>
                        <w:rPr>
                          <w:rFonts w:ascii="Cambria Math" w:hAnsi="Cambria Math"/>
                        </w:rPr>
                        <m:t>n-1</m:t>
                      </m:r>
                    </m:e>
                  </m:d>
                </m:sup>
              </m:sSup>
            </m:num>
            <m:den>
              <m:sSup>
                <m:sSupPr>
                  <m:ctrlPr>
                    <w:rPr>
                      <w:rFonts w:ascii="Cambria Math" w:hAnsi="Cambria Math"/>
                      <w:i/>
                    </w:rPr>
                  </m:ctrlPr>
                </m:sSupPr>
                <m:e>
                  <m:r>
                    <w:rPr>
                      <w:rFonts w:ascii="Cambria Math" w:hAnsi="Cambria Math"/>
                    </w:rPr>
                    <m:t>2</m:t>
                  </m:r>
                </m:e>
                <m:sup>
                  <m:r>
                    <w:rPr>
                      <w:rFonts w:ascii="Cambria Math" w:hAnsi="Cambria Math"/>
                    </w:rPr>
                    <m:t>n</m:t>
                  </m:r>
                </m:sup>
              </m:sSup>
            </m:den>
          </m:f>
        </m:oMath>
      </m:oMathPara>
    </w:p>
    <w:p w14:paraId="5B058429" w14:textId="77777777" w:rsidR="0044152B" w:rsidRPr="0044152B" w:rsidRDefault="0044152B" w:rsidP="0044152B">
      <w:pPr>
        <w:ind w:firstLine="480"/>
      </w:pPr>
      <w:r w:rsidRPr="0044152B">
        <w:t>线性偏差定义为</w:t>
      </w:r>
    </w:p>
    <w:p w14:paraId="7DABEFF5" w14:textId="714F0314" w:rsidR="0044152B" w:rsidRPr="0044152B" w:rsidRDefault="00607D80" w:rsidP="00607D80">
      <w:pPr>
        <w:pStyle w:val="12"/>
      </w:pPr>
      <m:oMathPara>
        <m:oMath>
          <m:r>
            <w:rPr>
              <w:rFonts w:ascii="Cambria Math" w:hAnsi="Cambria Math"/>
            </w:rPr>
            <m:t>bias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f>
            <m:fPr>
              <m:ctrlPr>
                <w:rPr>
                  <w:rFonts w:ascii="Cambria Math" w:hAnsi="Cambria Math"/>
                </w:rPr>
              </m:ctrlPr>
            </m:fPr>
            <m:num>
              <m:r>
                <w:rPr>
                  <w:rFonts w:ascii="Cambria Math" w:hAnsi="Cambria Math"/>
                </w:rPr>
                <m:t>LAT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d>
                    <m:dPr>
                      <m:begChr m:val="{"/>
                      <m:endChr m:val="}"/>
                      <m:ctrlPr>
                        <w:rPr>
                          <w:rFonts w:ascii="Cambria Math" w:hAnsi="Cambria Math"/>
                        </w:rPr>
                      </m:ctrlPr>
                    </m:dPr>
                    <m:e>
                      <m:r>
                        <w:rPr>
                          <w:rFonts w:ascii="Cambria Math" w:hAnsi="Cambria Math"/>
                        </w:rPr>
                        <m:t>n</m:t>
                      </m:r>
                      <m:r>
                        <m:rPr>
                          <m:sty m:val="p"/>
                        </m:rPr>
                        <w:rPr>
                          <w:rFonts w:ascii="Cambria Math" w:hAnsi="Cambria Math"/>
                        </w:rPr>
                        <m:t>-1</m:t>
                      </m:r>
                    </m:e>
                  </m:d>
                </m:sup>
              </m:sSup>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oMath>
      </m:oMathPara>
    </w:p>
    <w:p w14:paraId="071B21A5" w14:textId="0EFBE47E" w:rsidR="0044152B" w:rsidRPr="0044152B" w:rsidRDefault="0044152B" w:rsidP="004E4F05">
      <w:pPr>
        <w:pStyle w:val="12"/>
      </w:pPr>
      <w:r w:rsidRPr="0044152B">
        <w:t>对于</w:t>
      </w:r>
      <w:r w:rsidRPr="0044152B">
        <w:t>3bit S</w:t>
      </w:r>
      <w:r w:rsidRPr="0044152B">
        <w:t>盒，若</w:t>
      </w:r>
      <w:r w:rsidRPr="0044152B">
        <w:t xml:space="preserve"> </w:t>
      </w:r>
      <m:oMath>
        <m:r>
          <w:rPr>
            <w:rFonts w:ascii="Cambria Math" w:hAnsi="Cambria Math"/>
          </w:rPr>
          <m:t>|LAT|=4</m:t>
        </m:r>
      </m:oMath>
      <w:r w:rsidRPr="0044152B">
        <w:t>，则偏差为</w:t>
      </w: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8</m:t>
            </m:r>
          </m:den>
        </m:f>
        <m:r>
          <m:rPr>
            <m:sty m:val="p"/>
          </m:rPr>
          <w:rPr>
            <w:rFonts w:ascii="Cambria Math" w:hAnsi="Cambria Math"/>
          </w:rPr>
          <m:t>=0.5</m:t>
        </m:r>
      </m:oMath>
      <w:r w:rsidR="004E4F05">
        <w:rPr>
          <w:rFonts w:hint="eastAsia"/>
        </w:rPr>
        <w:t>，</w:t>
      </w:r>
      <w:r w:rsidRPr="0044152B">
        <w:t>意味着线性关系以概率</w:t>
      </w:r>
      <w:r w:rsidRPr="0044152B">
        <w:t>1</w:t>
      </w:r>
      <w:r w:rsidRPr="0044152B">
        <w:t>或</w:t>
      </w:r>
      <w:r w:rsidRPr="0044152B">
        <w:t>0</w:t>
      </w:r>
      <w:r w:rsidRPr="0044152B">
        <w:t>成立，即存在完美线性关系。若</w:t>
      </w:r>
      <w:r w:rsidRPr="0044152B">
        <w:t xml:space="preserve"> </w:t>
      </w:r>
      <m:oMath>
        <m:r>
          <w:rPr>
            <w:rFonts w:ascii="Cambria Math" w:hAnsi="Cambria Math"/>
          </w:rPr>
          <m:t>|LAT|=2</m:t>
        </m:r>
      </m:oMath>
      <w:r w:rsidRPr="0044152B">
        <w:t>，则偏差为</w:t>
      </w:r>
      <w:r w:rsidRPr="0044152B">
        <w:t>0.25</w:t>
      </w:r>
      <w:r w:rsidRPr="0044152B">
        <w:t>，对应概率</w:t>
      </w:r>
      <w:r w:rsidRPr="0044152B">
        <w:t>0.75</w:t>
      </w:r>
      <w:r w:rsidRPr="0044152B">
        <w:t>或</w:t>
      </w:r>
      <w:r w:rsidRPr="0044152B">
        <w:t>0.25</w:t>
      </w:r>
      <w:r w:rsidRPr="0044152B">
        <w:t>。</w:t>
      </w:r>
    </w:p>
    <w:p w14:paraId="36E6676C" w14:textId="60D4A003" w:rsidR="0044152B" w:rsidRPr="0044152B" w:rsidRDefault="0044152B" w:rsidP="0044152B">
      <w:pPr>
        <w:ind w:firstLine="480"/>
      </w:pPr>
      <w:r w:rsidRPr="0044152B">
        <w:t>对于</w:t>
      </w:r>
      <w:r w:rsidRPr="0044152B">
        <w:t>4bit S</w:t>
      </w:r>
      <w:r w:rsidRPr="0044152B">
        <w:t>盒，若</w:t>
      </w:r>
      <w:r w:rsidRPr="0044152B">
        <w:t xml:space="preserve"> </w:t>
      </w:r>
      <m:oMath>
        <m:r>
          <w:rPr>
            <w:rFonts w:ascii="Cambria Math" w:hAnsi="Cambria Math"/>
          </w:rPr>
          <m:t>|LAT|=8</m:t>
        </m:r>
      </m:oMath>
      <w:r w:rsidRPr="0044152B">
        <w:t>，则偏差为</w:t>
      </w:r>
      <w:r w:rsidRPr="0044152B">
        <w:t>0.5</w:t>
      </w:r>
      <w:r w:rsidRPr="0044152B">
        <w:t>，表示完美线性关系；若</w:t>
      </w:r>
      <w:r w:rsidRPr="0044152B">
        <w:t xml:space="preserve"> </w:t>
      </w:r>
      <m:oMath>
        <m:r>
          <w:rPr>
            <w:rFonts w:ascii="Cambria Math" w:hAnsi="Cambria Math"/>
          </w:rPr>
          <m:t>|LAT|=4</m:t>
        </m:r>
      </m:oMath>
      <w:r w:rsidRPr="0044152B">
        <w:t>，则偏差为</w:t>
      </w:r>
      <w:r w:rsidRPr="0044152B">
        <w:t>0.25</w:t>
      </w:r>
      <w:r w:rsidRPr="0044152B">
        <w:t>，对应概率</w:t>
      </w:r>
      <w:r w:rsidRPr="0044152B">
        <w:t>0.75</w:t>
      </w:r>
      <w:r w:rsidRPr="0044152B">
        <w:t>或</w:t>
      </w:r>
      <w:r w:rsidRPr="0044152B">
        <w:t>0.25</w:t>
      </w:r>
      <w:r w:rsidRPr="0044152B">
        <w:t>。</w:t>
      </w:r>
    </w:p>
    <w:p w14:paraId="4F238E42" w14:textId="7CA22F9A" w:rsidR="0044152B" w:rsidRPr="0044152B" w:rsidRDefault="0044152B" w:rsidP="004E4F05">
      <w:pPr>
        <w:ind w:firstLine="480"/>
      </w:pPr>
      <w:r w:rsidRPr="0044152B">
        <w:t>LAT</w:t>
      </w:r>
      <w:r w:rsidRPr="0044152B">
        <w:t>与非线性度之间存在密切联系。</w:t>
      </w:r>
      <w:r w:rsidRPr="0044152B">
        <w:t>S</w:t>
      </w:r>
      <w:r w:rsidRPr="0044152B">
        <w:t>盒的最大</w:t>
      </w:r>
      <w:r w:rsidRPr="0044152B">
        <w:t>LAT</w:t>
      </w:r>
      <w:r w:rsidRPr="0044152B">
        <w:t>绝对值越小，其非线性度通常越高，抗线性攻击能力越强。在线性攻击中，攻击者通常选择</w:t>
      </w:r>
      <w:r w:rsidRPr="0044152B">
        <w:t>LAT</w:t>
      </w:r>
      <w:r w:rsidRPr="0044152B">
        <w:t>中绝对值较大的线性逼近作为攻击路径，并利用该偏差对候选密钥进行统计评分。</w:t>
      </w:r>
    </w:p>
    <w:p w14:paraId="22155F95" w14:textId="75090F9E" w:rsidR="0044152B" w:rsidRPr="0044152B" w:rsidRDefault="0044152B" w:rsidP="004E4F05">
      <w:pPr>
        <w:pStyle w:val="2"/>
      </w:pPr>
      <w:r w:rsidRPr="0044152B">
        <w:lastRenderedPageBreak/>
        <w:t>简化线性攻击实验方法</w:t>
      </w:r>
    </w:p>
    <w:p w14:paraId="169299CF" w14:textId="209A4896" w:rsidR="0044152B" w:rsidRPr="0044152B" w:rsidRDefault="0044152B" w:rsidP="004E4F05">
      <w:pPr>
        <w:ind w:firstLine="480"/>
      </w:pPr>
      <w:r w:rsidRPr="0044152B">
        <w:t>为了将</w:t>
      </w:r>
      <w:r w:rsidRPr="0044152B">
        <w:t>LAT</w:t>
      </w:r>
      <w:r w:rsidRPr="0044152B">
        <w:t>指标与实际攻击思想联系起来，本文设计了单轮简化线性攻击实验。实验结构为</w:t>
      </w:r>
      <m:oMath>
        <m:r>
          <w:rPr>
            <w:rFonts w:ascii="Cambria Math" w:hAnsi="Cambria Math"/>
          </w:rPr>
          <m:t>C=S</m:t>
        </m:r>
        <m:d>
          <m:dPr>
            <m:ctrlPr>
              <w:rPr>
                <w:rFonts w:ascii="Cambria Math" w:hAnsi="Cambria Math"/>
                <w:i/>
              </w:rPr>
            </m:ctrlPr>
          </m:dPr>
          <m:e>
            <m:r>
              <w:rPr>
                <w:rFonts w:ascii="Cambria Math" w:hAnsi="Cambria Math"/>
              </w:rPr>
              <m:t>P ⊕K</m:t>
            </m:r>
          </m:e>
        </m:d>
      </m:oMath>
    </w:p>
    <w:p w14:paraId="11235685" w14:textId="77777777" w:rsidR="0044152B" w:rsidRPr="0044152B" w:rsidRDefault="0044152B" w:rsidP="0044152B">
      <w:pPr>
        <w:ind w:firstLine="480"/>
      </w:pPr>
      <w:r w:rsidRPr="0044152B">
        <w:t>其中：</w:t>
      </w:r>
    </w:p>
    <w:p w14:paraId="13BAE843" w14:textId="68FE33F4" w:rsidR="0044152B" w:rsidRPr="0044152B" w:rsidRDefault="00F2110F" w:rsidP="0044152B">
      <w:pPr>
        <w:numPr>
          <w:ilvl w:val="0"/>
          <w:numId w:val="16"/>
        </w:numPr>
        <w:ind w:firstLine="480"/>
      </w:pPr>
      <m:oMath>
        <m:r>
          <w:rPr>
            <w:rFonts w:ascii="Cambria Math" w:hAnsi="Cambria Math"/>
          </w:rPr>
          <m:t>P</m:t>
        </m:r>
      </m:oMath>
      <w:r w:rsidR="0044152B" w:rsidRPr="0044152B">
        <w:t xml:space="preserve"> </w:t>
      </w:r>
      <w:r w:rsidR="0044152B" w:rsidRPr="0044152B">
        <w:t>表示明文；</w:t>
      </w:r>
    </w:p>
    <w:p w14:paraId="046D11CF" w14:textId="52D13A15" w:rsidR="0044152B" w:rsidRPr="0044152B" w:rsidRDefault="00F2110F" w:rsidP="0044152B">
      <w:pPr>
        <w:numPr>
          <w:ilvl w:val="0"/>
          <w:numId w:val="16"/>
        </w:numPr>
        <w:ind w:firstLine="480"/>
      </w:pPr>
      <m:oMath>
        <m:r>
          <w:rPr>
            <w:rFonts w:ascii="Cambria Math" w:hAnsi="Cambria Math"/>
          </w:rPr>
          <m:t>K</m:t>
        </m:r>
      </m:oMath>
      <w:r w:rsidR="0044152B" w:rsidRPr="0044152B">
        <w:t xml:space="preserve"> </w:t>
      </w:r>
      <w:r w:rsidR="0044152B" w:rsidRPr="0044152B">
        <w:t>表示密钥；</w:t>
      </w:r>
    </w:p>
    <w:p w14:paraId="6750DFE7" w14:textId="3C68C52D" w:rsidR="0044152B" w:rsidRPr="0044152B" w:rsidRDefault="00F2110F" w:rsidP="0044152B">
      <w:pPr>
        <w:numPr>
          <w:ilvl w:val="0"/>
          <w:numId w:val="16"/>
        </w:numPr>
        <w:ind w:firstLine="480"/>
      </w:pPr>
      <m:oMath>
        <m:r>
          <w:rPr>
            <w:rFonts w:ascii="Cambria Math" w:hAnsi="Cambria Math"/>
          </w:rPr>
          <m:t>S</m:t>
        </m:r>
      </m:oMath>
      <w:r w:rsidR="0044152B" w:rsidRPr="0044152B">
        <w:t xml:space="preserve"> </w:t>
      </w:r>
      <w:r w:rsidR="0044152B" w:rsidRPr="0044152B">
        <w:t>表示被分析的</w:t>
      </w:r>
      <w:r w:rsidR="0044152B" w:rsidRPr="0044152B">
        <w:t>S</w:t>
      </w:r>
      <w:r w:rsidR="0044152B" w:rsidRPr="0044152B">
        <w:t>盒；</w:t>
      </w:r>
    </w:p>
    <w:p w14:paraId="24AA997B" w14:textId="7B94629A" w:rsidR="0044152B" w:rsidRPr="0044152B" w:rsidRDefault="00F2110F" w:rsidP="0044152B">
      <w:pPr>
        <w:numPr>
          <w:ilvl w:val="0"/>
          <w:numId w:val="16"/>
        </w:numPr>
        <w:ind w:firstLine="480"/>
      </w:pPr>
      <m:oMath>
        <m:r>
          <w:rPr>
            <w:rFonts w:ascii="Cambria Math" w:hAnsi="Cambria Math"/>
          </w:rPr>
          <m:t>C</m:t>
        </m:r>
      </m:oMath>
      <w:r w:rsidR="0044152B" w:rsidRPr="0044152B">
        <w:t xml:space="preserve"> </w:t>
      </w:r>
      <w:r w:rsidR="0044152B" w:rsidRPr="0044152B">
        <w:t>表示密文。</w:t>
      </w:r>
    </w:p>
    <w:p w14:paraId="3FCEC120" w14:textId="0B491A88" w:rsidR="0044152B" w:rsidRPr="0044152B" w:rsidRDefault="0044152B" w:rsidP="0044152B">
      <w:pPr>
        <w:ind w:firstLine="480"/>
      </w:pPr>
      <w:r w:rsidRPr="0044152B">
        <w:t>攻击者已知</w:t>
      </w:r>
      <w:proofErr w:type="gramStart"/>
      <w:r w:rsidRPr="0044152B">
        <w:t>若干明密文</w:t>
      </w:r>
      <w:proofErr w:type="gramEnd"/>
      <w:r w:rsidRPr="0044152B">
        <w:t>对</w:t>
      </w:r>
      <w:r w:rsidRPr="0044152B">
        <w:t xml:space="preserve"> </w:t>
      </w:r>
      <m:oMath>
        <m:r>
          <w:rPr>
            <w:rFonts w:ascii="Cambria Math" w:hAnsi="Cambria Math"/>
          </w:rPr>
          <m:t>(P,C)</m:t>
        </m:r>
      </m:oMath>
      <w:r w:rsidRPr="0044152B">
        <w:t>，并尝试枚举候选密钥</w:t>
      </w:r>
      <w:r w:rsidRPr="0044152B">
        <w:t xml:space="preserve"> </w:t>
      </w:r>
      <m:oMath>
        <m:r>
          <w:rPr>
            <w:rFonts w:ascii="Cambria Math" w:hAnsi="Cambria Math"/>
          </w:rPr>
          <m:t>K'</m:t>
        </m:r>
      </m:oMath>
      <w:r w:rsidRPr="0044152B">
        <w:t>。对每个候选密钥，计算</w:t>
      </w:r>
    </w:p>
    <w:p w14:paraId="79D3C05D" w14:textId="213978C8" w:rsidR="0044152B" w:rsidRPr="0044152B" w:rsidRDefault="004E4F05" w:rsidP="0044152B">
      <w:pPr>
        <w:ind w:firstLine="480"/>
      </w:pPr>
      <m:oMathPara>
        <m:oMath>
          <m:r>
            <w:rPr>
              <w:rFonts w:ascii="Cambria Math" w:hAnsi="Cambria Math"/>
            </w:rPr>
            <m:t>X=P ⊕</m:t>
          </m:r>
          <m:sSup>
            <m:sSupPr>
              <m:ctrlPr>
                <w:rPr>
                  <w:rFonts w:ascii="Cambria Math" w:hAnsi="Cambria Math"/>
                  <w:i/>
                </w:rPr>
              </m:ctrlPr>
            </m:sSupPr>
            <m:e>
              <m:r>
                <w:rPr>
                  <w:rFonts w:ascii="Cambria Math" w:hAnsi="Cambria Math"/>
                </w:rPr>
                <m:t>K</m:t>
              </m:r>
            </m:e>
            <m:sup>
              <m:r>
                <w:rPr>
                  <w:rFonts w:ascii="Cambria Math" w:hAnsi="Cambria Math"/>
                </w:rPr>
                <m:t>'</m:t>
              </m:r>
            </m:sup>
          </m:sSup>
        </m:oMath>
      </m:oMathPara>
    </w:p>
    <w:p w14:paraId="4B87A486" w14:textId="77777777" w:rsidR="0044152B" w:rsidRPr="0044152B" w:rsidRDefault="0044152B" w:rsidP="0044152B">
      <w:pPr>
        <w:ind w:firstLine="480"/>
      </w:pPr>
      <w:r w:rsidRPr="0044152B">
        <w:t>然后根据</w:t>
      </w:r>
      <w:r w:rsidRPr="0044152B">
        <w:t>S</w:t>
      </w:r>
      <w:r w:rsidRPr="0044152B">
        <w:t>盒</w:t>
      </w:r>
      <w:r w:rsidRPr="0044152B">
        <w:t>LAT</w:t>
      </w:r>
      <w:r w:rsidRPr="0044152B">
        <w:t>中选定的高偏差线性关系</w:t>
      </w:r>
    </w:p>
    <w:p w14:paraId="2DBF8285" w14:textId="4EA2290D" w:rsidR="0044152B" w:rsidRPr="0044152B" w:rsidRDefault="004E4F05" w:rsidP="0044152B">
      <w:pPr>
        <w:ind w:firstLine="480"/>
      </w:pPr>
      <m:oMathPara>
        <m:oMath>
          <m:r>
            <w:rPr>
              <w:rFonts w:ascii="Cambria Math" w:hAnsi="Cambria Math"/>
            </w:rPr>
            <m:t>a ⋅X=b ⋅C</m:t>
          </m:r>
        </m:oMath>
      </m:oMathPara>
    </w:p>
    <w:p w14:paraId="26FEF9FD" w14:textId="77777777" w:rsidR="0044152B" w:rsidRPr="0044152B" w:rsidRDefault="0044152B" w:rsidP="0044152B">
      <w:pPr>
        <w:ind w:firstLine="480"/>
      </w:pPr>
      <w:r w:rsidRPr="0044152B">
        <w:t>统计等式成立次数。若某个候选密钥对应的统计偏差较大，则该候选密钥在排序中更靠前。</w:t>
      </w:r>
    </w:p>
    <w:p w14:paraId="1EC9384D" w14:textId="77777777" w:rsidR="0044152B" w:rsidRPr="0044152B" w:rsidRDefault="0044152B" w:rsidP="0044152B">
      <w:pPr>
        <w:ind w:firstLine="480"/>
      </w:pPr>
      <w:r w:rsidRPr="0044152B">
        <w:t>本文实验流程如下：</w:t>
      </w:r>
    </w:p>
    <w:p w14:paraId="2881B033" w14:textId="77777777" w:rsidR="0044152B" w:rsidRPr="0044152B" w:rsidRDefault="0044152B" w:rsidP="0044152B">
      <w:pPr>
        <w:numPr>
          <w:ilvl w:val="0"/>
          <w:numId w:val="17"/>
        </w:numPr>
        <w:ind w:firstLine="480"/>
      </w:pPr>
      <w:r w:rsidRPr="0044152B">
        <w:t>计算目标</w:t>
      </w:r>
      <w:r w:rsidRPr="0044152B">
        <w:t>S</w:t>
      </w:r>
      <w:r w:rsidRPr="0044152B">
        <w:t>盒的</w:t>
      </w:r>
      <w:r w:rsidRPr="0044152B">
        <w:t>LAT</w:t>
      </w:r>
      <w:r w:rsidRPr="0044152B">
        <w:t>；</w:t>
      </w:r>
    </w:p>
    <w:p w14:paraId="12516048" w14:textId="7E4FB7BA" w:rsidR="0044152B" w:rsidRPr="0044152B" w:rsidRDefault="0044152B" w:rsidP="0044152B">
      <w:pPr>
        <w:numPr>
          <w:ilvl w:val="0"/>
          <w:numId w:val="17"/>
        </w:numPr>
        <w:ind w:firstLine="480"/>
      </w:pPr>
      <w:r w:rsidRPr="0044152B">
        <w:t>选取</w:t>
      </w:r>
      <w:r w:rsidRPr="0044152B">
        <w:t xml:space="preserve"> </w:t>
      </w:r>
      <m:oMath>
        <m:r>
          <w:rPr>
            <w:rFonts w:ascii="Cambria Math" w:hAnsi="Cambria Math"/>
          </w:rPr>
          <m:t>|LAT(a,b)|</m:t>
        </m:r>
      </m:oMath>
      <w:r w:rsidRPr="0044152B">
        <w:t xml:space="preserve"> </w:t>
      </w:r>
      <w:r w:rsidRPr="0044152B">
        <w:t>最大的非平凡线性逼近；</w:t>
      </w:r>
    </w:p>
    <w:p w14:paraId="56E77622" w14:textId="17AEC56D" w:rsidR="0044152B" w:rsidRPr="0044152B" w:rsidRDefault="0044152B" w:rsidP="0044152B">
      <w:pPr>
        <w:numPr>
          <w:ilvl w:val="0"/>
          <w:numId w:val="17"/>
        </w:numPr>
        <w:ind w:firstLine="480"/>
      </w:pPr>
      <w:r w:rsidRPr="0044152B">
        <w:t>枚举所有可能密钥</w:t>
      </w:r>
      <w:r w:rsidRPr="0044152B">
        <w:t xml:space="preserve"> </w:t>
      </w:r>
      <m:oMath>
        <m:r>
          <w:rPr>
            <w:rFonts w:ascii="Cambria Math" w:hAnsi="Cambria Math"/>
          </w:rPr>
          <m:t>K'</m:t>
        </m:r>
      </m:oMath>
      <w:r w:rsidRPr="0044152B">
        <w:t>；</w:t>
      </w:r>
    </w:p>
    <w:p w14:paraId="08ABD73D" w14:textId="77777777" w:rsidR="0044152B" w:rsidRPr="0044152B" w:rsidRDefault="0044152B" w:rsidP="0044152B">
      <w:pPr>
        <w:numPr>
          <w:ilvl w:val="0"/>
          <w:numId w:val="17"/>
        </w:numPr>
        <w:ind w:firstLine="480"/>
      </w:pPr>
      <w:r w:rsidRPr="0044152B">
        <w:t>对每个候选密钥统计线性表达式成立次数；</w:t>
      </w:r>
    </w:p>
    <w:p w14:paraId="436CED51" w14:textId="77777777" w:rsidR="0044152B" w:rsidRPr="0044152B" w:rsidRDefault="0044152B" w:rsidP="0044152B">
      <w:pPr>
        <w:numPr>
          <w:ilvl w:val="0"/>
          <w:numId w:val="17"/>
        </w:numPr>
        <w:ind w:firstLine="480"/>
      </w:pPr>
      <w:r w:rsidRPr="0044152B">
        <w:t>计算候选密钥偏差并排序；</w:t>
      </w:r>
    </w:p>
    <w:p w14:paraId="44D91212" w14:textId="77777777" w:rsidR="0044152B" w:rsidRPr="0044152B" w:rsidRDefault="0044152B" w:rsidP="0044152B">
      <w:pPr>
        <w:numPr>
          <w:ilvl w:val="0"/>
          <w:numId w:val="17"/>
        </w:numPr>
        <w:ind w:firstLine="480"/>
      </w:pPr>
      <w:r w:rsidRPr="0044152B">
        <w:t>记录真实密钥排名第</w:t>
      </w:r>
      <w:r w:rsidRPr="0044152B">
        <w:t>1</w:t>
      </w:r>
      <w:r w:rsidRPr="0044152B">
        <w:t>和排名前</w:t>
      </w:r>
      <w:r w:rsidRPr="0044152B">
        <w:t>3</w:t>
      </w:r>
      <w:r w:rsidRPr="0044152B">
        <w:t>的次数。</w:t>
      </w:r>
    </w:p>
    <w:p w14:paraId="5697079E" w14:textId="77777777" w:rsidR="0044152B" w:rsidRPr="0044152B" w:rsidRDefault="0044152B" w:rsidP="0044152B">
      <w:pPr>
        <w:ind w:firstLine="480"/>
      </w:pPr>
      <w:r w:rsidRPr="0044152B">
        <w:t>需要说明的是，本文的简化线性攻击实验只用于展示线性攻击的基本原理，并不等同于完整分组密码的线性攻击。完整线性攻击通常需要以下条件：</w:t>
      </w:r>
    </w:p>
    <w:p w14:paraId="7B0C1262" w14:textId="77777777" w:rsidR="0044152B" w:rsidRPr="0044152B" w:rsidRDefault="0044152B" w:rsidP="0044152B">
      <w:pPr>
        <w:numPr>
          <w:ilvl w:val="0"/>
          <w:numId w:val="18"/>
        </w:numPr>
        <w:ind w:firstLine="480"/>
      </w:pPr>
      <w:r w:rsidRPr="0044152B">
        <w:t>多轮</w:t>
      </w:r>
      <w:r w:rsidRPr="0044152B">
        <w:t>SPN</w:t>
      </w:r>
      <w:r w:rsidRPr="0044152B">
        <w:t>结构；</w:t>
      </w:r>
    </w:p>
    <w:p w14:paraId="192A3F93" w14:textId="77777777" w:rsidR="0044152B" w:rsidRPr="0044152B" w:rsidRDefault="0044152B" w:rsidP="0044152B">
      <w:pPr>
        <w:numPr>
          <w:ilvl w:val="0"/>
          <w:numId w:val="18"/>
        </w:numPr>
        <w:ind w:firstLine="480"/>
      </w:pPr>
      <w:r w:rsidRPr="0044152B">
        <w:t>可传播的线性掩码路径；</w:t>
      </w:r>
    </w:p>
    <w:p w14:paraId="04D5BB8E" w14:textId="77777777" w:rsidR="0044152B" w:rsidRPr="0044152B" w:rsidRDefault="0044152B" w:rsidP="0044152B">
      <w:pPr>
        <w:numPr>
          <w:ilvl w:val="0"/>
          <w:numId w:val="18"/>
        </w:numPr>
        <w:ind w:firstLine="480"/>
      </w:pPr>
      <w:r w:rsidRPr="0044152B">
        <w:t>多个活跃</w:t>
      </w:r>
      <w:r w:rsidRPr="0044152B">
        <w:t>S</w:t>
      </w:r>
      <w:r w:rsidRPr="0044152B">
        <w:t>盒的偏差累积；</w:t>
      </w:r>
    </w:p>
    <w:p w14:paraId="1688DF33" w14:textId="77777777" w:rsidR="0044152B" w:rsidRPr="0044152B" w:rsidRDefault="0044152B" w:rsidP="0044152B">
      <w:pPr>
        <w:numPr>
          <w:ilvl w:val="0"/>
          <w:numId w:val="18"/>
        </w:numPr>
        <w:ind w:firstLine="480"/>
      </w:pPr>
      <w:r w:rsidRPr="0044152B">
        <w:t>充足的明密文样本；</w:t>
      </w:r>
    </w:p>
    <w:p w14:paraId="1BE76C3D" w14:textId="77777777" w:rsidR="0044152B" w:rsidRPr="0044152B" w:rsidRDefault="0044152B" w:rsidP="0044152B">
      <w:pPr>
        <w:numPr>
          <w:ilvl w:val="0"/>
          <w:numId w:val="18"/>
        </w:numPr>
        <w:ind w:firstLine="480"/>
      </w:pPr>
      <w:r w:rsidRPr="0044152B">
        <w:t>对最后一轮或若干轮子密钥的部分猜测。</w:t>
      </w:r>
    </w:p>
    <w:p w14:paraId="1830294B" w14:textId="77777777" w:rsidR="0044152B" w:rsidRPr="0044152B" w:rsidRDefault="0044152B" w:rsidP="0044152B">
      <w:pPr>
        <w:ind w:firstLine="480"/>
      </w:pPr>
      <w:r w:rsidRPr="0044152B">
        <w:t>本文实验只含一个</w:t>
      </w:r>
      <w:r w:rsidRPr="0044152B">
        <w:t>S</w:t>
      </w:r>
      <w:r w:rsidRPr="0044152B">
        <w:t>盒和一轮密钥加法，缺少线性层和多轮扩散。因此，实验结果不能表述为</w:t>
      </w:r>
      <w:r w:rsidRPr="0044152B">
        <w:t>“</w:t>
      </w:r>
      <w:r w:rsidRPr="0044152B">
        <w:t>成功恢复密钥</w:t>
      </w:r>
      <w:r w:rsidRPr="0044152B">
        <w:t>”</w:t>
      </w:r>
      <w:r w:rsidRPr="0044152B">
        <w:t>，而应表述为</w:t>
      </w:r>
      <w:r w:rsidRPr="0044152B">
        <w:t>“</w:t>
      </w:r>
      <w:r w:rsidRPr="0044152B">
        <w:t>展示</w:t>
      </w:r>
      <w:r w:rsidRPr="0044152B">
        <w:t>LAT</w:t>
      </w:r>
      <w:r w:rsidRPr="0044152B">
        <w:t>高偏差项如何转化为候选密钥评分依据</w:t>
      </w:r>
      <w:r w:rsidRPr="0044152B">
        <w:t>”</w:t>
      </w:r>
      <w:r w:rsidRPr="0044152B">
        <w:t>。这一实验的价值在于将抽象的</w:t>
      </w:r>
      <w:r w:rsidRPr="0044152B">
        <w:t>LAT</w:t>
      </w:r>
      <w:r w:rsidRPr="0044152B">
        <w:t>指标与线性攻击中的实际统计过程联系起来。</w:t>
      </w:r>
    </w:p>
    <w:p w14:paraId="252DD942" w14:textId="36C5A25D" w:rsidR="0044152B" w:rsidRPr="0044152B" w:rsidRDefault="0044152B" w:rsidP="004E4F05">
      <w:pPr>
        <w:ind w:firstLine="480"/>
      </w:pPr>
      <w:r w:rsidRPr="0044152B">
        <w:t>在第</w:t>
      </w:r>
      <w:r w:rsidRPr="0044152B">
        <w:t>3</w:t>
      </w:r>
      <w:r w:rsidRPr="0044152B">
        <w:t>章中，本文分别对弱</w:t>
      </w:r>
      <w:r w:rsidRPr="0044152B">
        <w:t>3bit S</w:t>
      </w:r>
      <w:r w:rsidRPr="0044152B">
        <w:t>盒和最优</w:t>
      </w:r>
      <w:r w:rsidRPr="0044152B">
        <w:t>3bit S</w:t>
      </w:r>
      <w:r w:rsidRPr="0044152B">
        <w:t>盒进行简化线性攻击实验；在第</w:t>
      </w:r>
      <w:r w:rsidRPr="0044152B">
        <w:t>4</w:t>
      </w:r>
      <w:r w:rsidRPr="0044152B">
        <w:t>章中，本文对</w:t>
      </w:r>
      <w:r w:rsidRPr="0044152B">
        <w:t>PRESENT</w:t>
      </w:r>
      <w:r w:rsidRPr="0044152B">
        <w:t>、</w:t>
      </w:r>
      <w:r w:rsidRPr="0044152B">
        <w:t>GIFT</w:t>
      </w:r>
      <w:r w:rsidRPr="0044152B">
        <w:t>和</w:t>
      </w:r>
      <w:r w:rsidRPr="0044152B">
        <w:t>Midori</w:t>
      </w:r>
      <w:r w:rsidRPr="0044152B">
        <w:t>三个</w:t>
      </w:r>
      <w:r w:rsidRPr="0044152B">
        <w:t>4bit S</w:t>
      </w:r>
      <w:r w:rsidRPr="0044152B">
        <w:t>盒进行简化线性攻击实验。</w:t>
      </w:r>
    </w:p>
    <w:p w14:paraId="6AF48062" w14:textId="4590BD57" w:rsidR="0044152B" w:rsidRPr="0044152B" w:rsidRDefault="0044152B" w:rsidP="004E4F05">
      <w:pPr>
        <w:pStyle w:val="2"/>
      </w:pPr>
      <w:r w:rsidRPr="0044152B">
        <w:lastRenderedPageBreak/>
        <w:t>实验对象与评价指标</w:t>
      </w:r>
    </w:p>
    <w:p w14:paraId="40EE0D69" w14:textId="77777777" w:rsidR="0044152B" w:rsidRPr="0044152B" w:rsidRDefault="0044152B" w:rsidP="0044152B">
      <w:pPr>
        <w:ind w:firstLine="480"/>
      </w:pPr>
      <w:r w:rsidRPr="0044152B">
        <w:t>本文实验对象主要包括三类。</w:t>
      </w:r>
    </w:p>
    <w:p w14:paraId="22954FCE" w14:textId="5CBC7B0F" w:rsidR="0044152B" w:rsidRPr="0044152B" w:rsidRDefault="0044152B" w:rsidP="004E4F05">
      <w:pPr>
        <w:ind w:firstLine="480"/>
      </w:pPr>
      <w:r w:rsidRPr="0044152B">
        <w:t>第一类是全部</w:t>
      </w:r>
      <w:r w:rsidRPr="0044152B">
        <w:t>3bit</w:t>
      </w:r>
      <w:r w:rsidRPr="0044152B">
        <w:t>双射</w:t>
      </w:r>
      <w:r w:rsidRPr="0044152B">
        <w:t>S</w:t>
      </w:r>
      <w:r w:rsidRPr="0044152B">
        <w:t>盒。</w:t>
      </w:r>
      <w:r w:rsidRPr="0044152B">
        <w:t>3bit</w:t>
      </w:r>
      <w:r w:rsidRPr="0044152B">
        <w:t>双射</w:t>
      </w:r>
      <w:r w:rsidRPr="0044152B">
        <w:t>S</w:t>
      </w:r>
      <w:r w:rsidRPr="0044152B">
        <w:t>盒总数为</w:t>
      </w:r>
      <w:r w:rsidRPr="0044152B">
        <w:t>8!=40320</w:t>
      </w:r>
    </w:p>
    <w:p w14:paraId="55234D8E" w14:textId="77777777" w:rsidR="0044152B" w:rsidRPr="0044152B" w:rsidRDefault="0044152B" w:rsidP="0044152B">
      <w:pPr>
        <w:ind w:firstLine="480"/>
      </w:pPr>
      <w:r w:rsidRPr="0044152B">
        <w:t>本文对这</w:t>
      </w:r>
      <w:r w:rsidRPr="0044152B">
        <w:t>40320</w:t>
      </w:r>
      <w:r w:rsidRPr="0044152B">
        <w:t>个</w:t>
      </w:r>
      <w:r w:rsidRPr="0044152B">
        <w:t>S</w:t>
      </w:r>
      <w:r w:rsidRPr="0044152B">
        <w:t>盒进行完整枚举，统计其非线性度、差分均匀性、代数次数、</w:t>
      </w:r>
      <w:r w:rsidRPr="0044152B">
        <w:t>LAT</w:t>
      </w:r>
      <w:r w:rsidRPr="0044152B">
        <w:t>最大绝对值、不动点数量以及隐式方程类别。</w:t>
      </w:r>
    </w:p>
    <w:p w14:paraId="1E3A9FC7" w14:textId="70EF512E" w:rsidR="0044152B" w:rsidRPr="0044152B" w:rsidRDefault="0044152B" w:rsidP="004E4F05">
      <w:pPr>
        <w:ind w:firstLine="480"/>
      </w:pPr>
      <w:r w:rsidRPr="0044152B">
        <w:t>第二类是两个典型</w:t>
      </w:r>
      <w:r w:rsidRPr="0044152B">
        <w:t>3bit S</w:t>
      </w:r>
      <w:proofErr w:type="gramStart"/>
      <w:r w:rsidRPr="0044152B">
        <w:t>盒样例</w:t>
      </w:r>
      <w:proofErr w:type="gramEnd"/>
      <w:r w:rsidRPr="0044152B">
        <w:t>。弱</w:t>
      </w:r>
      <w:r w:rsidRPr="0044152B">
        <w:t>S</w:t>
      </w:r>
      <w:r w:rsidRPr="0044152B">
        <w:t>盒为</w:t>
      </w:r>
      <w:r w:rsidRPr="0044152B">
        <w:t>[5,3,6,1,0,7,2,4]</w:t>
      </w:r>
      <w:r w:rsidR="004E4F05">
        <w:rPr>
          <w:rFonts w:hint="eastAsia"/>
        </w:rPr>
        <w:t>；</w:t>
      </w:r>
      <w:r w:rsidRPr="0044152B">
        <w:t>最优样例为</w:t>
      </w:r>
      <w:r w:rsidRPr="0044152B">
        <w:t>[0,1,3,6,7,4,5,2]</w:t>
      </w:r>
      <w:r w:rsidR="004E4F05">
        <w:rPr>
          <w:rFonts w:hint="eastAsia"/>
        </w:rPr>
        <w:t>。</w:t>
      </w:r>
      <w:r w:rsidRPr="0044152B">
        <w:t>通过对这两个样例进行对比，可以直观说明</w:t>
      </w:r>
      <w:r w:rsidRPr="0044152B">
        <w:t>ANF</w:t>
      </w:r>
      <w:r w:rsidRPr="0044152B">
        <w:t>结构、</w:t>
      </w:r>
      <w:r w:rsidRPr="0044152B">
        <w:t>DDT</w:t>
      </w:r>
      <w:r w:rsidRPr="0044152B">
        <w:t>、</w:t>
      </w:r>
      <w:r w:rsidRPr="0044152B">
        <w:t>LAT</w:t>
      </w:r>
      <w:r w:rsidRPr="0044152B">
        <w:t>和线性攻击实验结果之间的关系。</w:t>
      </w:r>
    </w:p>
    <w:p w14:paraId="4A105E0C" w14:textId="77777777" w:rsidR="0044152B" w:rsidRPr="0044152B" w:rsidRDefault="0044152B" w:rsidP="004E4F05">
      <w:pPr>
        <w:ind w:firstLine="480"/>
      </w:pPr>
      <w:r w:rsidRPr="0044152B">
        <w:t>第三类是典型</w:t>
      </w:r>
      <w:r w:rsidRPr="0044152B">
        <w:t>4bit</w:t>
      </w:r>
      <w:r w:rsidRPr="0044152B">
        <w:t>轻量级密码</w:t>
      </w:r>
      <w:r w:rsidRPr="0044152B">
        <w:t>S</w:t>
      </w:r>
      <w:r w:rsidRPr="0044152B">
        <w:t>盒，包括</w:t>
      </w:r>
      <w:r w:rsidRPr="0044152B">
        <w:t>PRESENT</w:t>
      </w:r>
      <w:r w:rsidRPr="0044152B">
        <w:t>、</w:t>
      </w:r>
      <w:r w:rsidRPr="0044152B">
        <w:t>GIFT</w:t>
      </w:r>
      <w:r w:rsidRPr="0044152B">
        <w:t>和</w:t>
      </w:r>
      <w:r w:rsidRPr="0044152B">
        <w:t>Midori</w:t>
      </w:r>
      <w:r w:rsidRPr="0044152B">
        <w:t>。三者真值表分别为：</w:t>
      </w:r>
    </w:p>
    <w:p w14:paraId="70F4DA82" w14:textId="707769F0"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d>
            <m:dPr>
              <m:begChr m:val="["/>
              <m:endChr m:val="]"/>
              <m:ctrlPr>
                <w:rPr>
                  <w:rFonts w:ascii="Cambria Math" w:hAnsi="Cambria Math"/>
                  <w:i/>
                </w:rPr>
              </m:ctrlPr>
            </m:dPr>
            <m:e>
              <m:r>
                <w:rPr>
                  <w:rFonts w:ascii="Cambria Math" w:hAnsi="Cambria Math"/>
                </w:rPr>
                <m:t>12,5,6,11,9,0,10,13,3,14,15,8,4,7,1,2</m:t>
              </m:r>
            </m:e>
          </m:d>
        </m:oMath>
      </m:oMathPara>
    </w:p>
    <w:p w14:paraId="7C6F997F" w14:textId="30349975"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G</m:t>
              </m:r>
            </m:sub>
          </m:sSub>
          <m:r>
            <w:rPr>
              <w:rFonts w:ascii="Cambria Math" w:hAnsi="Cambria Math"/>
            </w:rPr>
            <m:t>=</m:t>
          </m:r>
          <m:d>
            <m:dPr>
              <m:begChr m:val="["/>
              <m:endChr m:val="]"/>
              <m:ctrlPr>
                <w:rPr>
                  <w:rFonts w:ascii="Cambria Math" w:hAnsi="Cambria Math"/>
                  <w:i/>
                </w:rPr>
              </m:ctrlPr>
            </m:dPr>
            <m:e>
              <m:r>
                <w:rPr>
                  <w:rFonts w:ascii="Cambria Math" w:hAnsi="Cambria Math"/>
                </w:rPr>
                <m:t>1,10,4,12,6,15,3,9,2,13,11,7,5,0,8,14</m:t>
              </m:r>
            </m:e>
          </m:d>
        </m:oMath>
      </m:oMathPara>
    </w:p>
    <w:p w14:paraId="6060891B" w14:textId="5144D86D"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d>
            <m:dPr>
              <m:begChr m:val="["/>
              <m:endChr m:val="]"/>
              <m:ctrlPr>
                <w:rPr>
                  <w:rFonts w:ascii="Cambria Math" w:hAnsi="Cambria Math"/>
                  <w:i/>
                </w:rPr>
              </m:ctrlPr>
            </m:dPr>
            <m:e>
              <m:r>
                <w:rPr>
                  <w:rFonts w:ascii="Cambria Math" w:hAnsi="Cambria Math"/>
                </w:rPr>
                <m:t>12,10,13,3,14,11,15,7,8,9,1,5,0,2,4,6</m:t>
              </m:r>
            </m:e>
          </m:d>
        </m:oMath>
      </m:oMathPara>
    </w:p>
    <w:p w14:paraId="4AB8FC71" w14:textId="77777777" w:rsidR="004E4F05" w:rsidRDefault="0044152B" w:rsidP="004E4F05">
      <w:pPr>
        <w:ind w:firstLine="480"/>
      </w:pPr>
      <w:r w:rsidRPr="0044152B">
        <w:t>本文采用的评价指标如下。</w:t>
      </w:r>
    </w:p>
    <w:p w14:paraId="2503FAA3" w14:textId="6A3EDF58" w:rsidR="004E4F05" w:rsidRPr="004E4F05" w:rsidRDefault="004E4F05" w:rsidP="004E4F05">
      <w:pPr>
        <w:ind w:firstLine="480"/>
      </w:pPr>
      <w:r w:rsidRPr="004E4F05">
        <w:t>（</w:t>
      </w:r>
      <w:r w:rsidRPr="004E4F05">
        <w:rPr>
          <w:rFonts w:hint="eastAsia"/>
        </w:rPr>
        <w:t>1</w:t>
      </w:r>
      <w:r w:rsidRPr="004E4F05">
        <w:t>）</w:t>
      </w:r>
      <w:r w:rsidR="0044152B" w:rsidRPr="004E4F05">
        <w:t>非线性度</w:t>
      </w:r>
      <w:r w:rsidR="0044152B" w:rsidRPr="004E4F05">
        <w:t>NL</w:t>
      </w:r>
      <w:r>
        <w:rPr>
          <w:rFonts w:hint="eastAsia"/>
        </w:rPr>
        <w:t>：</w:t>
      </w:r>
      <w:r w:rsidR="0044152B" w:rsidRPr="004E4F05">
        <w:t>非线性</w:t>
      </w:r>
      <w:proofErr w:type="gramStart"/>
      <w:r w:rsidR="0044152B" w:rsidRPr="004E4F05">
        <w:t>度用于</w:t>
      </w:r>
      <w:proofErr w:type="gramEnd"/>
      <w:r w:rsidR="0044152B" w:rsidRPr="004E4F05">
        <w:t>衡量</w:t>
      </w:r>
      <w:r w:rsidR="0044152B" w:rsidRPr="004E4F05">
        <w:t>S</w:t>
      </w:r>
      <w:r w:rsidR="0044152B" w:rsidRPr="004E4F05">
        <w:t>盒抵抗线性逼近的能力。数值越高，说明</w:t>
      </w:r>
      <w:r w:rsidR="0044152B" w:rsidRPr="004E4F05">
        <w:t>S</w:t>
      </w:r>
      <w:proofErr w:type="gramStart"/>
      <w:r w:rsidR="0044152B" w:rsidRPr="004E4F05">
        <w:t>盒距离</w:t>
      </w:r>
      <w:proofErr w:type="gramEnd"/>
      <w:r w:rsidR="0044152B" w:rsidRPr="004E4F05">
        <w:t>所有仿射函数越远。</w:t>
      </w:r>
    </w:p>
    <w:p w14:paraId="6F5CB269" w14:textId="069DAE93" w:rsidR="004E4F05" w:rsidRPr="004E4F05" w:rsidRDefault="004E4F05" w:rsidP="004E4F05">
      <w:pPr>
        <w:ind w:firstLine="480"/>
      </w:pPr>
      <w:r w:rsidRPr="004E4F05">
        <w:rPr>
          <w:rFonts w:hint="eastAsia"/>
        </w:rPr>
        <w:t>（</w:t>
      </w:r>
      <w:r w:rsidRPr="004E4F05">
        <w:rPr>
          <w:rFonts w:hint="eastAsia"/>
        </w:rPr>
        <w:t>2</w:t>
      </w:r>
      <w:r w:rsidRPr="004E4F05">
        <w:rPr>
          <w:rFonts w:hint="eastAsia"/>
        </w:rPr>
        <w:t>）</w:t>
      </w:r>
      <w:r w:rsidR="0044152B" w:rsidRPr="004E4F05">
        <w:t>差分均匀性</w:t>
      </w:r>
      <w:r w:rsidR="0044152B" w:rsidRPr="004E4F05">
        <w:t xml:space="preserve"> </w:t>
      </w:r>
      <m:oMath>
        <m:r>
          <w:rPr>
            <w:rFonts w:ascii="Cambria Math" w:hAnsi="Cambria Math"/>
          </w:rPr>
          <m:t>δ</m:t>
        </m:r>
      </m:oMath>
      <w:r>
        <w:rPr>
          <w:rFonts w:hint="eastAsia"/>
        </w:rPr>
        <w:t>：</w:t>
      </w:r>
      <w:r w:rsidR="0044152B" w:rsidRPr="004E4F05">
        <w:t>差分均匀性用于衡量</w:t>
      </w:r>
      <w:r w:rsidR="0044152B" w:rsidRPr="004E4F05">
        <w:t>S</w:t>
      </w:r>
      <w:r w:rsidR="0044152B" w:rsidRPr="004E4F05">
        <w:t>盒抵抗差分攻击的能力。数值越小，说明差分传播越均匀，高概率差分路径越难形成。</w:t>
      </w:r>
    </w:p>
    <w:p w14:paraId="1D5F6FFC" w14:textId="3D7C5DA5" w:rsidR="004E4F05" w:rsidRPr="004E4F05" w:rsidRDefault="004E4F05" w:rsidP="004E4F05">
      <w:pPr>
        <w:ind w:firstLine="480"/>
      </w:pPr>
      <w:r w:rsidRPr="004E4F05">
        <w:rPr>
          <w:rFonts w:hint="eastAsia"/>
        </w:rPr>
        <w:t>（</w:t>
      </w:r>
      <w:r w:rsidRPr="004E4F05">
        <w:rPr>
          <w:rFonts w:hint="eastAsia"/>
        </w:rPr>
        <w:t>3</w:t>
      </w:r>
      <w:r w:rsidRPr="004E4F05">
        <w:rPr>
          <w:rFonts w:hint="eastAsia"/>
        </w:rPr>
        <w:t>）</w:t>
      </w:r>
      <w:r w:rsidR="0044152B" w:rsidRPr="004E4F05">
        <w:t>代数次数</w:t>
      </w:r>
      <w:r w:rsidR="0044152B" w:rsidRPr="004E4F05">
        <w:t>deg</w:t>
      </w:r>
      <w:r>
        <w:rPr>
          <w:rFonts w:hint="eastAsia"/>
        </w:rPr>
        <w:t>：</w:t>
      </w:r>
      <w:r w:rsidR="0044152B" w:rsidRPr="004E4F05">
        <w:t>代数次数反映</w:t>
      </w:r>
      <w:r w:rsidR="0044152B" w:rsidRPr="004E4F05">
        <w:t>S</w:t>
      </w:r>
      <w:r w:rsidR="0044152B" w:rsidRPr="004E4F05">
        <w:t>盒分量函数的最高非线性阶数。较高代数次数通常有助于提升抵抗高阶差分攻击和代数攻击的能力。</w:t>
      </w:r>
    </w:p>
    <w:p w14:paraId="043F0DBF" w14:textId="1721DE47" w:rsidR="0044152B" w:rsidRPr="004E4F05" w:rsidRDefault="004E4F05" w:rsidP="004E4F05">
      <w:pPr>
        <w:ind w:firstLine="480"/>
      </w:pPr>
      <w:r w:rsidRPr="004E4F05">
        <w:rPr>
          <w:rFonts w:hint="eastAsia"/>
        </w:rPr>
        <w:t>（</w:t>
      </w:r>
      <w:r w:rsidRPr="004E4F05">
        <w:rPr>
          <w:rFonts w:hint="eastAsia"/>
        </w:rPr>
        <w:t>4</w:t>
      </w:r>
      <w:r w:rsidRPr="004E4F05">
        <w:rPr>
          <w:rFonts w:hint="eastAsia"/>
        </w:rPr>
        <w:t>）</w:t>
      </w:r>
      <w:r w:rsidR="0044152B" w:rsidRPr="004E4F05">
        <w:t>最大</w:t>
      </w:r>
      <w:r w:rsidR="0044152B" w:rsidRPr="004E4F05">
        <w:t>LAT</w:t>
      </w:r>
      <w:r w:rsidR="0044152B" w:rsidRPr="004E4F05">
        <w:t>绝对值</w:t>
      </w:r>
      <w:r w:rsidR="0044152B" w:rsidRPr="004E4F05">
        <w:t xml:space="preserve"> </w:t>
      </w:r>
      <m:oMath>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max</m:t>
                    </m:r>
                  </m:e>
                </m:d>
              </m:sub>
            </m:sSub>
          </m:e>
        </m:d>
      </m:oMath>
      <w:r>
        <w:rPr>
          <w:rFonts w:hint="eastAsia"/>
        </w:rPr>
        <w:t>：</w:t>
      </w:r>
      <w:r w:rsidR="0044152B" w:rsidRPr="004E4F05">
        <w:t>LAT</w:t>
      </w:r>
      <w:r w:rsidR="0044152B" w:rsidRPr="004E4F05">
        <w:t>绝对值用于衡量</w:t>
      </w:r>
      <w:r w:rsidR="0044152B" w:rsidRPr="004E4F05">
        <w:t>S</w:t>
      </w:r>
      <w:r w:rsidR="0044152B" w:rsidRPr="004E4F05">
        <w:t>盒最强线性逼近的强度。数值越大，说明输入输出之间存在越强的线性相关性。</w:t>
      </w:r>
    </w:p>
    <w:p w14:paraId="5A3EBEDC" w14:textId="7BF0025E" w:rsidR="0044152B" w:rsidRPr="004E4F05" w:rsidRDefault="004E4F05" w:rsidP="004E4F05">
      <w:pPr>
        <w:ind w:firstLine="480"/>
      </w:pPr>
      <w:r w:rsidRPr="004E4F05">
        <w:rPr>
          <w:rFonts w:hint="eastAsia"/>
        </w:rPr>
        <w:t>（</w:t>
      </w:r>
      <w:r w:rsidRPr="004E4F05">
        <w:rPr>
          <w:rFonts w:hint="eastAsia"/>
        </w:rPr>
        <w:t>5</w:t>
      </w:r>
      <w:r w:rsidRPr="004E4F05">
        <w:rPr>
          <w:rFonts w:hint="eastAsia"/>
        </w:rPr>
        <w:t>）</w:t>
      </w:r>
      <w:r w:rsidR="0044152B" w:rsidRPr="004E4F05">
        <w:t>不动点数量</w:t>
      </w:r>
      <w:r w:rsidR="0044152B" w:rsidRPr="004E4F05">
        <w:t>FP</w:t>
      </w:r>
      <w:r w:rsidRPr="004E4F05">
        <w:rPr>
          <w:rFonts w:hint="eastAsia"/>
        </w:rPr>
        <w:t>：</w:t>
      </w:r>
      <w:r w:rsidR="0044152B" w:rsidRPr="004E4F05">
        <w:t>若某个输入满足</w:t>
      </w: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=x</m:t>
        </m:r>
      </m:oMath>
      <w:r w:rsidRPr="004E4F05">
        <w:rPr>
          <w:rFonts w:hint="eastAsia"/>
        </w:rPr>
        <w:t>，</w:t>
      </w:r>
      <w:r w:rsidR="0044152B" w:rsidRPr="004E4F05">
        <w:t>则称其为不动点。不动点过多可能带来额外结构特征，在某些应用中需要避免。</w:t>
      </w:r>
    </w:p>
    <w:p w14:paraId="0F6FB55D" w14:textId="04FC402F" w:rsidR="0044152B" w:rsidRPr="004E4F05" w:rsidRDefault="004E4F05" w:rsidP="004E4F05">
      <w:pPr>
        <w:ind w:firstLine="480"/>
      </w:pPr>
      <w:r w:rsidRPr="004E4F05">
        <w:rPr>
          <w:rFonts w:hint="eastAsia"/>
        </w:rPr>
        <w:t>（</w:t>
      </w:r>
      <w:r w:rsidRPr="004E4F05">
        <w:rPr>
          <w:rFonts w:hint="eastAsia"/>
        </w:rPr>
        <w:t>6</w:t>
      </w:r>
      <w:r w:rsidRPr="004E4F05">
        <w:rPr>
          <w:rFonts w:hint="eastAsia"/>
        </w:rPr>
        <w:t>）</w:t>
      </w:r>
      <w:r w:rsidR="0044152B" w:rsidRPr="004E4F05">
        <w:t>对合性</w:t>
      </w:r>
      <w:r w:rsidRPr="004E4F05">
        <w:rPr>
          <w:rFonts w:hint="eastAsia"/>
        </w:rPr>
        <w:t>：</w:t>
      </w:r>
      <w:r w:rsidR="0044152B" w:rsidRPr="004E4F05">
        <w:t>若</w:t>
      </w:r>
      <w:r w:rsidR="0044152B" w:rsidRPr="004E4F05">
        <w:t>S</w:t>
      </w:r>
      <w:proofErr w:type="gramStart"/>
      <w:r w:rsidR="0044152B" w:rsidRPr="004E4F05">
        <w:t>盒满足</w:t>
      </w:r>
      <w:proofErr w:type="gramEnd"/>
      <m:oMath>
        <m:r>
          <w:rPr>
            <w:rFonts w:ascii="Cambria Math" w:hAnsi="Cambria Math"/>
          </w:rPr>
          <m:t>S</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e>
        </m:d>
        <m:r>
          <w:rPr>
            <w:rFonts w:ascii="Cambria Math" w:hAnsi="Cambria Math"/>
          </w:rPr>
          <m:t>=x</m:t>
        </m:r>
      </m:oMath>
      <w:r w:rsidRPr="004E4F05">
        <w:rPr>
          <w:rFonts w:hint="eastAsia"/>
        </w:rPr>
        <w:t>，</w:t>
      </w:r>
      <w:r w:rsidR="0044152B" w:rsidRPr="004E4F05">
        <w:t>则称其为对合</w:t>
      </w:r>
      <w:r w:rsidR="0044152B" w:rsidRPr="004E4F05">
        <w:t>S</w:t>
      </w:r>
      <w:r w:rsidR="0044152B" w:rsidRPr="004E4F05">
        <w:t>盒。对合</w:t>
      </w:r>
      <w:r w:rsidR="0044152B" w:rsidRPr="004E4F05">
        <w:t>S</w:t>
      </w:r>
      <w:r w:rsidR="0044152B" w:rsidRPr="004E4F05">
        <w:t>盒可以使加密和解密共用同一套</w:t>
      </w:r>
      <w:r w:rsidR="0044152B" w:rsidRPr="004E4F05">
        <w:t>S</w:t>
      </w:r>
      <w:r w:rsidR="0044152B" w:rsidRPr="004E4F05">
        <w:t>盒电路，有利于降低硬件实现代价，但可能与不动点数量等性质存在取舍。</w:t>
      </w:r>
    </w:p>
    <w:p w14:paraId="02BEE66A" w14:textId="0EDD2A94" w:rsidR="0044152B" w:rsidRPr="0044152B" w:rsidRDefault="004E4F05" w:rsidP="004545B2">
      <w:pPr>
        <w:ind w:firstLine="480"/>
      </w:pPr>
      <w:r w:rsidRPr="004E4F05">
        <w:rPr>
          <w:rFonts w:hint="eastAsia"/>
        </w:rPr>
        <w:t>（</w:t>
      </w:r>
      <w:r w:rsidRPr="004E4F05">
        <w:rPr>
          <w:rFonts w:hint="eastAsia"/>
        </w:rPr>
        <w:t>7</w:t>
      </w:r>
      <w:r w:rsidRPr="004E4F05">
        <w:rPr>
          <w:rFonts w:hint="eastAsia"/>
        </w:rPr>
        <w:t>）</w:t>
      </w:r>
      <w:r w:rsidR="0044152B" w:rsidRPr="004E4F05">
        <w:t>平均雪崩效应</w:t>
      </w:r>
      <w:r w:rsidR="004545B2">
        <w:rPr>
          <w:rFonts w:hint="eastAsia"/>
        </w:rPr>
        <w:t>：</w:t>
      </w:r>
      <w:r w:rsidR="0044152B" w:rsidRPr="004E4F05">
        <w:t>雪崩效应用于衡量输入单比特翻转对输出比特变化的影响。理想情况下，输入一位变化应使每个输出比特以约</w:t>
      </w:r>
      <w:r w:rsidR="0044152B" w:rsidRPr="004E4F05">
        <w:t xml:space="preserve"> </w:t>
      </w:r>
      <m:oMath>
        <m:r>
          <w:rPr>
            <w:rFonts w:ascii="Cambria Math" w:hAnsi="Cambria Math"/>
          </w:rPr>
          <m:t>1/2</m:t>
        </m:r>
      </m:oMath>
      <w:r w:rsidR="0044152B" w:rsidRPr="004E4F05">
        <w:t xml:space="preserve"> </w:t>
      </w:r>
      <w:r w:rsidR="0044152B" w:rsidRPr="004E4F05">
        <w:t>的概率发生变化。本文将平均雪崩效应用作辅助评价指标。</w:t>
      </w:r>
    </w:p>
    <w:p w14:paraId="709A27A7" w14:textId="5E111C3B" w:rsidR="0044152B" w:rsidRPr="0044152B" w:rsidRDefault="0044152B" w:rsidP="004545B2">
      <w:pPr>
        <w:pStyle w:val="2"/>
      </w:pPr>
      <w:r w:rsidRPr="0044152B">
        <w:t>本章小结</w:t>
      </w:r>
    </w:p>
    <w:p w14:paraId="64F025E2" w14:textId="77777777" w:rsidR="0044152B" w:rsidRPr="0044152B" w:rsidRDefault="0044152B" w:rsidP="0044152B">
      <w:pPr>
        <w:ind w:firstLine="480"/>
      </w:pPr>
      <w:r w:rsidRPr="0044152B">
        <w:t>本章介绍了本文研究所需的理论基础与实验方法。首先，给出了</w:t>
      </w:r>
      <w:r w:rsidRPr="0044152B">
        <w:t>S</w:t>
      </w:r>
      <w:r w:rsidRPr="0044152B">
        <w:t>盒的数学定义，并说明</w:t>
      </w:r>
      <w:r w:rsidRPr="0044152B">
        <w:t>S</w:t>
      </w:r>
      <w:r w:rsidRPr="0044152B">
        <w:t>盒可以拆分为多个布尔函数进行分析。其次，介绍了代数正规型</w:t>
      </w:r>
      <w:r w:rsidRPr="0044152B">
        <w:t>ANF</w:t>
      </w:r>
      <w:r w:rsidRPr="0044152B">
        <w:t>及其由真值表</w:t>
      </w:r>
      <w:r w:rsidRPr="0044152B">
        <w:lastRenderedPageBreak/>
        <w:t>求解的方法，说明</w:t>
      </w:r>
      <w:r w:rsidRPr="0044152B">
        <w:t>ANF</w:t>
      </w:r>
      <w:r w:rsidRPr="0044152B">
        <w:t>能够直接反映</w:t>
      </w:r>
      <w:r w:rsidRPr="0044152B">
        <w:t>S</w:t>
      </w:r>
      <w:r w:rsidRPr="0044152B">
        <w:t>盒分量函数的代数次数和非线性结构。随后，引入隐式代数方程表示，用于从输入输出整体约束角度分析</w:t>
      </w:r>
      <w:r w:rsidRPr="0044152B">
        <w:t>S</w:t>
      </w:r>
      <w:r w:rsidRPr="0044152B">
        <w:t>盒</w:t>
      </w:r>
      <w:proofErr w:type="gramStart"/>
      <w:r w:rsidRPr="0044152B">
        <w:t>的低次代数</w:t>
      </w:r>
      <w:proofErr w:type="gramEnd"/>
      <w:r w:rsidRPr="0044152B">
        <w:t>结构。</w:t>
      </w:r>
    </w:p>
    <w:p w14:paraId="6BEA3560" w14:textId="77777777" w:rsidR="0044152B" w:rsidRPr="0044152B" w:rsidRDefault="0044152B" w:rsidP="0044152B">
      <w:pPr>
        <w:ind w:firstLine="480"/>
      </w:pPr>
      <w:r w:rsidRPr="0044152B">
        <w:t>在密码学指标方面，本章介绍了非线性度、</w:t>
      </w:r>
      <w:r w:rsidRPr="0044152B">
        <w:t>Walsh-Hadamard</w:t>
      </w:r>
      <w:r w:rsidRPr="0044152B">
        <w:t>变换、差分分布表</w:t>
      </w:r>
      <w:r w:rsidRPr="0044152B">
        <w:t>DDT</w:t>
      </w:r>
      <w:r w:rsidRPr="0044152B">
        <w:t>、差分均匀性、线性分布表</w:t>
      </w:r>
      <w:r w:rsidRPr="0044152B">
        <w:t>LAT</w:t>
      </w:r>
      <w:r w:rsidRPr="0044152B">
        <w:t>和线性偏差等概念。其中，非线性度和</w:t>
      </w:r>
      <w:r w:rsidRPr="0044152B">
        <w:t>LAT</w:t>
      </w:r>
      <w:r w:rsidRPr="0044152B">
        <w:t>主要反映</w:t>
      </w:r>
      <w:r w:rsidRPr="0044152B">
        <w:t>S</w:t>
      </w:r>
      <w:r w:rsidRPr="0044152B">
        <w:t>盒抵抗线性攻击的能力，</w:t>
      </w:r>
      <w:r w:rsidRPr="0044152B">
        <w:t>DDT</w:t>
      </w:r>
      <w:r w:rsidRPr="0044152B">
        <w:t>和差分均匀性主要反映</w:t>
      </w:r>
      <w:r w:rsidRPr="0044152B">
        <w:t>S</w:t>
      </w:r>
      <w:r w:rsidRPr="0044152B">
        <w:t>盒抵抗差分攻击的能力，代数次数则用于刻画</w:t>
      </w:r>
      <w:r w:rsidRPr="0044152B">
        <w:t>S</w:t>
      </w:r>
      <w:r w:rsidRPr="0044152B">
        <w:t>盒的代数复杂度。</w:t>
      </w:r>
    </w:p>
    <w:p w14:paraId="130EA1C2" w14:textId="47769C0D" w:rsidR="0044152B" w:rsidRPr="0044152B" w:rsidRDefault="0044152B" w:rsidP="0044152B">
      <w:pPr>
        <w:ind w:firstLine="480"/>
      </w:pPr>
      <w:r w:rsidRPr="0044152B">
        <w:t>最后，本章给出了本文采用的简化线性攻击实验方法。该实验基于单轮结构</w:t>
      </w:r>
      <w:r w:rsidRPr="0044152B">
        <w:t xml:space="preserve"> </w:t>
      </w:r>
      <m:oMath>
        <m:r>
          <w:rPr>
            <w:rFonts w:ascii="Cambria Math" w:hAnsi="Cambria Math"/>
          </w:rPr>
          <m:t>C=S</m:t>
        </m:r>
        <m:d>
          <m:dPr>
            <m:ctrlPr>
              <w:rPr>
                <w:rFonts w:ascii="Cambria Math" w:hAnsi="Cambria Math"/>
                <w:i/>
              </w:rPr>
            </m:ctrlPr>
          </m:dPr>
          <m:e>
            <m:r>
              <w:rPr>
                <w:rFonts w:ascii="Cambria Math" w:hAnsi="Cambria Math"/>
              </w:rPr>
              <m:t>P⊕ K</m:t>
            </m:r>
          </m:e>
        </m:d>
      </m:oMath>
      <w:r w:rsidRPr="0044152B">
        <w:t>，利用</w:t>
      </w:r>
      <w:r w:rsidRPr="0044152B">
        <w:t>LAT</w:t>
      </w:r>
      <w:r w:rsidRPr="0044152B">
        <w:t>中最大偏差的线性逼近对候选密钥进行统计评分。需要强调的是，该</w:t>
      </w:r>
      <w:proofErr w:type="gramStart"/>
      <w:r w:rsidRPr="0044152B">
        <w:t>实验仅</w:t>
      </w:r>
      <w:proofErr w:type="gramEnd"/>
      <w:r w:rsidRPr="0044152B">
        <w:t>用于说明线性攻击原理，不能等同于完整多轮分组密码攻击。基于本章建立的理论和方法，第</w:t>
      </w:r>
      <w:r w:rsidRPr="0044152B">
        <w:t>3</w:t>
      </w:r>
      <w:r w:rsidRPr="0044152B">
        <w:t>章将对</w:t>
      </w:r>
      <w:r w:rsidRPr="0044152B">
        <w:t>3bit S</w:t>
      </w:r>
      <w:r w:rsidRPr="0044152B">
        <w:t>盒进行系统实验分析，第</w:t>
      </w:r>
      <w:r w:rsidRPr="0044152B">
        <w:t>4</w:t>
      </w:r>
      <w:r w:rsidRPr="0044152B">
        <w:t>章将进一步分析</w:t>
      </w:r>
      <w:r w:rsidRPr="0044152B">
        <w:t>PRESENT</w:t>
      </w:r>
      <w:r w:rsidRPr="0044152B">
        <w:t>、</w:t>
      </w:r>
      <w:r w:rsidRPr="0044152B">
        <w:t>GIFT</w:t>
      </w:r>
      <w:r w:rsidRPr="0044152B">
        <w:t>和</w:t>
      </w:r>
      <w:r w:rsidRPr="0044152B">
        <w:t>Midori</w:t>
      </w:r>
      <w:r w:rsidRPr="0044152B">
        <w:t>三个典型</w:t>
      </w:r>
      <w:r w:rsidRPr="0044152B">
        <w:t>4bit S</w:t>
      </w:r>
      <w:r w:rsidRPr="0044152B">
        <w:t>盒。</w:t>
      </w:r>
    </w:p>
    <w:p w14:paraId="64D53665" w14:textId="77777777" w:rsidR="0044152B" w:rsidRPr="0044152B" w:rsidRDefault="0044152B" w:rsidP="0044152B">
      <w:pPr>
        <w:ind w:firstLine="480"/>
      </w:pPr>
    </w:p>
    <w:p w14:paraId="69CCF6B4" w14:textId="3990ECEC" w:rsidR="003E39EF" w:rsidRDefault="003E39EF" w:rsidP="00133D5F">
      <w:pPr>
        <w:pStyle w:val="1"/>
        <w:spacing w:before="480" w:after="480"/>
      </w:pPr>
      <w:r w:rsidRPr="003E39EF">
        <w:rPr>
          <w:rFonts w:hint="eastAsia"/>
        </w:rPr>
        <w:lastRenderedPageBreak/>
        <w:t>3bit S</w:t>
      </w:r>
      <w:r w:rsidRPr="003E39EF">
        <w:rPr>
          <w:rFonts w:hint="eastAsia"/>
        </w:rPr>
        <w:t>盒的代数表示与实验分析</w:t>
      </w:r>
    </w:p>
    <w:p w14:paraId="77215471" w14:textId="125B5B30" w:rsidR="003E39EF" w:rsidRPr="00975889" w:rsidRDefault="003E39EF" w:rsidP="00975889">
      <w:pPr>
        <w:pStyle w:val="2"/>
      </w:pPr>
      <w:r w:rsidRPr="00975889">
        <w:t>S</w:t>
      </w:r>
      <w:r w:rsidRPr="00975889">
        <w:t>盒到布尔函数组的拆分方法</w:t>
      </w:r>
    </w:p>
    <w:p w14:paraId="45BDB8DA" w14:textId="77777777" w:rsidR="003E39EF" w:rsidRDefault="003E39EF" w:rsidP="00975889">
      <w:pPr>
        <w:ind w:firstLine="480"/>
      </w:pPr>
      <w:r w:rsidRPr="003E39EF">
        <w:rPr>
          <w:rFonts w:hint="eastAsia"/>
        </w:rPr>
        <w:t>3bit S</w:t>
      </w:r>
      <w:r w:rsidRPr="003E39EF">
        <w:rPr>
          <w:rFonts w:hint="eastAsia"/>
        </w:rPr>
        <w:t>盒是指从三维二元向量空间到自身的映射，通常记为</w:t>
      </w:r>
      <m:oMath>
        <m:r>
          <w:rPr>
            <w:rFonts w:ascii="Cambria Math" w:hAnsi="Cambria Math" w:hint="eastAsia"/>
          </w:rPr>
          <m:t>S:</m:t>
        </m:r>
        <m:sSubSup>
          <m:sSubSupPr>
            <m:ctrlPr>
              <w:rPr>
                <w:rFonts w:ascii="Cambria Math" w:hAnsi="Cambria Math"/>
                <w:i/>
              </w:rPr>
            </m:ctrlPr>
          </m:sSubSupPr>
          <m:e>
            <m:r>
              <w:rPr>
                <w:rFonts w:ascii="Cambria Math" w:hAnsi="Cambria Math" w:hint="eastAsia"/>
              </w:rPr>
              <m:t>F</m:t>
            </m:r>
          </m:e>
          <m:sub>
            <m:r>
              <w:rPr>
                <w:rFonts w:ascii="Cambria Math" w:hAnsi="Cambria Math" w:hint="eastAsia"/>
              </w:rPr>
              <m:t>2</m:t>
            </m:r>
          </m:sub>
          <m:sup>
            <m:r>
              <w:rPr>
                <w:rFonts w:ascii="Cambria Math" w:hAnsi="Cambria Math" w:hint="eastAsia"/>
              </w:rPr>
              <m:t>3</m:t>
            </m:r>
          </m:sup>
        </m:sSubSup>
        <m:r>
          <w:rPr>
            <w:rFonts w:ascii="Cambria Math" w:hAnsi="Cambria Math"/>
          </w:rPr>
          <m:t>→</m:t>
        </m:r>
        <m:sSubSup>
          <m:sSubSupPr>
            <m:ctrlPr>
              <w:rPr>
                <w:rFonts w:ascii="Cambria Math" w:hAnsi="Cambria Math"/>
                <w:i/>
              </w:rPr>
            </m:ctrlPr>
          </m:sSubSupPr>
          <m:e>
            <m:r>
              <w:rPr>
                <w:rFonts w:ascii="Cambria Math" w:hAnsi="Cambria Math" w:hint="eastAsia"/>
              </w:rPr>
              <m:t>F</m:t>
            </m:r>
          </m:e>
          <m:sub>
            <m:r>
              <w:rPr>
                <w:rFonts w:ascii="Cambria Math" w:hAnsi="Cambria Math" w:hint="eastAsia"/>
              </w:rPr>
              <m:t>2</m:t>
            </m:r>
          </m:sub>
          <m:sup>
            <m:r>
              <w:rPr>
                <w:rFonts w:ascii="Cambria Math" w:hAnsi="Cambria Math" w:hint="eastAsia"/>
              </w:rPr>
              <m:t>3</m:t>
            </m:r>
          </m:sup>
        </m:sSubSup>
      </m:oMath>
      <w:r>
        <w:rPr>
          <w:rFonts w:hint="eastAsia"/>
        </w:rPr>
        <w:t>，</w:t>
      </w:r>
      <w:r w:rsidRPr="003E39EF">
        <w:rPr>
          <w:rFonts w:hint="eastAsia"/>
        </w:rPr>
        <w:t>若该映射为双射，则每一个</w:t>
      </w:r>
      <w:r w:rsidRPr="003E39EF">
        <w:rPr>
          <w:rFonts w:hint="eastAsia"/>
        </w:rPr>
        <w:t>3bit</w:t>
      </w:r>
      <w:r w:rsidRPr="003E39EF">
        <w:rPr>
          <w:rFonts w:hint="eastAsia"/>
        </w:rPr>
        <w:t>输入均对应唯一的</w:t>
      </w:r>
      <w:r w:rsidRPr="003E39EF">
        <w:rPr>
          <w:rFonts w:hint="eastAsia"/>
        </w:rPr>
        <w:t>3bit</w:t>
      </w:r>
      <w:r w:rsidRPr="003E39EF">
        <w:rPr>
          <w:rFonts w:hint="eastAsia"/>
        </w:rPr>
        <w:t>输出，且全部</w:t>
      </w:r>
      <w:r w:rsidRPr="003E39EF">
        <w:rPr>
          <w:rFonts w:hint="eastAsia"/>
        </w:rPr>
        <w:t>8</w:t>
      </w:r>
      <w:r w:rsidRPr="003E39EF">
        <w:rPr>
          <w:rFonts w:hint="eastAsia"/>
        </w:rPr>
        <w:t>个输出值互不重复。本文研究的</w:t>
      </w:r>
      <w:r w:rsidRPr="003E39EF">
        <w:rPr>
          <w:rFonts w:hint="eastAsia"/>
        </w:rPr>
        <w:t>3bit S</w:t>
      </w:r>
      <w:r w:rsidRPr="003E39EF">
        <w:rPr>
          <w:rFonts w:hint="eastAsia"/>
        </w:rPr>
        <w:t>盒均为双射</w:t>
      </w:r>
      <w:r w:rsidRPr="003E39EF">
        <w:rPr>
          <w:rFonts w:hint="eastAsia"/>
        </w:rPr>
        <w:t>S</w:t>
      </w:r>
      <w:r w:rsidRPr="003E39EF">
        <w:rPr>
          <w:rFonts w:hint="eastAsia"/>
        </w:rPr>
        <w:t>盒，因此其真值表可以用长度为</w:t>
      </w:r>
      <w:r w:rsidRPr="003E39EF">
        <w:rPr>
          <w:rFonts w:hint="eastAsia"/>
        </w:rPr>
        <w:t>8</w:t>
      </w:r>
      <w:r w:rsidRPr="003E39EF">
        <w:rPr>
          <w:rFonts w:hint="eastAsia"/>
        </w:rPr>
        <w:t>的排列表示。例如，真值表</w:t>
      </w:r>
      <m:oMath>
        <m:d>
          <m:dPr>
            <m:begChr m:val="["/>
            <m:endChr m:val="]"/>
            <m:ctrlPr>
              <w:rPr>
                <w:rFonts w:ascii="Cambria Math" w:hAnsi="Cambria Math"/>
                <w:i/>
              </w:rPr>
            </m:ctrlPr>
          </m:dPr>
          <m:e>
            <m:r>
              <w:rPr>
                <w:rFonts w:ascii="Cambria Math" w:hAnsi="Cambria Math"/>
              </w:rPr>
              <m:t>0,1,3,6,7,4,5,2</m:t>
            </m:r>
          </m:e>
        </m:d>
      </m:oMath>
      <w:r>
        <w:rPr>
          <w:rFonts w:hint="eastAsia"/>
        </w:rPr>
        <w:t>表示输入</w:t>
      </w:r>
      <w:r>
        <w:rPr>
          <w:rFonts w:hint="eastAsia"/>
        </w:rPr>
        <w:t>0</w:t>
      </w:r>
      <w:r>
        <w:rPr>
          <w:rFonts w:hint="eastAsia"/>
        </w:rPr>
        <w:t>到</w:t>
      </w:r>
      <w:r>
        <w:rPr>
          <w:rFonts w:hint="eastAsia"/>
        </w:rPr>
        <w:t>7</w:t>
      </w:r>
      <w:r>
        <w:rPr>
          <w:rFonts w:hint="eastAsia"/>
        </w:rPr>
        <w:t>分别被映射为</w:t>
      </w:r>
      <w:r>
        <w:rPr>
          <w:rFonts w:hint="eastAsia"/>
        </w:rPr>
        <w:t>0</w:t>
      </w:r>
      <w:r>
        <w:rPr>
          <w:rFonts w:hint="eastAsia"/>
        </w:rPr>
        <w:t>、</w:t>
      </w:r>
      <w:r>
        <w:rPr>
          <w:rFonts w:hint="eastAsia"/>
        </w:rPr>
        <w:t>1</w:t>
      </w:r>
      <w:r>
        <w:rPr>
          <w:rFonts w:hint="eastAsia"/>
        </w:rPr>
        <w:t>、</w:t>
      </w:r>
      <w:r>
        <w:rPr>
          <w:rFonts w:hint="eastAsia"/>
        </w:rPr>
        <w:t>3</w:t>
      </w:r>
      <w:r>
        <w:rPr>
          <w:rFonts w:hint="eastAsia"/>
        </w:rPr>
        <w:t>、</w:t>
      </w:r>
      <w:r>
        <w:rPr>
          <w:rFonts w:hint="eastAsia"/>
        </w:rPr>
        <w:t>6</w:t>
      </w:r>
      <w:r>
        <w:rPr>
          <w:rFonts w:hint="eastAsia"/>
        </w:rPr>
        <w:t>、</w:t>
      </w:r>
      <w:r>
        <w:rPr>
          <w:rFonts w:hint="eastAsia"/>
        </w:rPr>
        <w:t>7</w:t>
      </w:r>
      <w:r>
        <w:rPr>
          <w:rFonts w:hint="eastAsia"/>
        </w:rPr>
        <w:t>、</w:t>
      </w:r>
      <w:r>
        <w:rPr>
          <w:rFonts w:hint="eastAsia"/>
        </w:rPr>
        <w:t>4</w:t>
      </w:r>
      <w:r>
        <w:rPr>
          <w:rFonts w:hint="eastAsia"/>
        </w:rPr>
        <w:t>、</w:t>
      </w:r>
      <w:r>
        <w:rPr>
          <w:rFonts w:hint="eastAsia"/>
        </w:rPr>
        <w:t>5</w:t>
      </w:r>
      <w:r>
        <w:rPr>
          <w:rFonts w:hint="eastAsia"/>
        </w:rPr>
        <w:t>、</w:t>
      </w:r>
      <w:r>
        <w:rPr>
          <w:rFonts w:hint="eastAsia"/>
        </w:rPr>
        <w:t>2</w:t>
      </w:r>
      <w:r>
        <w:rPr>
          <w:rFonts w:hint="eastAsia"/>
        </w:rPr>
        <w:t>。</w:t>
      </w:r>
    </w:p>
    <w:p w14:paraId="2C24182F" w14:textId="7276212E" w:rsidR="003E39EF" w:rsidRPr="003E39EF" w:rsidRDefault="003E39EF" w:rsidP="00975889">
      <w:pPr>
        <w:ind w:firstLine="480"/>
      </w:pPr>
      <w:r>
        <w:rPr>
          <w:rFonts w:hint="eastAsia"/>
        </w:rPr>
        <w:t>为了从代数角度分析</w:t>
      </w:r>
      <w:r>
        <w:rPr>
          <w:rFonts w:hint="eastAsia"/>
        </w:rPr>
        <w:t>S</w:t>
      </w:r>
      <w:r>
        <w:rPr>
          <w:rFonts w:hint="eastAsia"/>
        </w:rPr>
        <w:t>盒，需要将向量映射拆分为若干个布尔函数。设输入变量为</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t>,</w:t>
      </w:r>
      <w:r>
        <w:rPr>
          <w:rFonts w:hint="eastAsia"/>
        </w:rPr>
        <w:t>输出变量为</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t>,</w:t>
      </w:r>
      <w:r>
        <w:rPr>
          <w:rFonts w:hint="eastAsia"/>
        </w:rPr>
        <w:t>则一个</w:t>
      </w:r>
      <w:r>
        <w:rPr>
          <w:rFonts w:hint="eastAsia"/>
        </w:rPr>
        <w:t>3bit S</w:t>
      </w:r>
      <w:r>
        <w:rPr>
          <w:rFonts w:hint="eastAsia"/>
        </w:rPr>
        <w:t>盒可以写成三个三元布尔函数组成的向量函数：</w:t>
      </w:r>
    </w:p>
    <w:p w14:paraId="5E8698E3" w14:textId="44752EE6" w:rsidR="003E39EF" w:rsidRDefault="003E39EF" w:rsidP="00975889">
      <w:pPr>
        <w:pStyle w:val="12"/>
      </w:pPr>
      <m:oMathPara>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0</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e>
          </m:d>
        </m:oMath>
      </m:oMathPara>
    </w:p>
    <w:p w14:paraId="03FE87D1" w14:textId="77777777" w:rsidR="00975889" w:rsidRDefault="003E39EF" w:rsidP="00975889">
      <w:pPr>
        <w:ind w:firstLine="480"/>
      </w:pPr>
      <w:r>
        <w:rPr>
          <w:rFonts w:hint="eastAsia"/>
        </w:rPr>
        <w:t>其中</w:t>
      </w:r>
      <m:oMath>
        <m:sSub>
          <m:sSubPr>
            <m:ctrlPr>
              <w:rPr>
                <w:rFonts w:ascii="Cambria Math" w:hAnsi="Cambria Math"/>
              </w:rPr>
            </m:ctrlPr>
          </m:sSubPr>
          <m:e>
            <m:r>
              <w:rPr>
                <w:rFonts w:ascii="Cambria Math" w:hAnsi="Cambria Math" w:hint="eastAsia"/>
              </w:rPr>
              <m:t>y</m:t>
            </m:r>
            <m:ctrlPr>
              <w:rPr>
                <w:rFonts w:ascii="Cambria Math" w:hAnsi="Cambria Math" w:hint="eastAsia"/>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i</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e>
            </m:d>
          </m:sub>
        </m:sSub>
        <m:r>
          <m:rPr>
            <m:sty m:val="p"/>
          </m:rPr>
          <w:rPr>
            <w:rFonts w:ascii="Cambria Math" w:hAnsi="Cambria Math"/>
          </w:rPr>
          <m:t xml:space="preserve"> </m:t>
        </m:r>
        <m:r>
          <m:rPr>
            <m:sty m:val="p"/>
          </m:rPr>
          <w:rPr>
            <w:rFonts w:ascii="Cambria Math" w:hAnsi="Cambria Math" w:hint="eastAsia"/>
          </w:rPr>
          <m:t xml:space="preserve">, </m:t>
        </m:r>
        <m:r>
          <w:rPr>
            <w:rFonts w:ascii="Cambria Math" w:hAnsi="Cambria Math" w:hint="eastAsia"/>
          </w:rPr>
          <m:t>i</m:t>
        </m:r>
        <m:r>
          <m:rPr>
            <m:sty m:val="p"/>
          </m:rPr>
          <w:rPr>
            <w:rFonts w:ascii="Cambria Math" w:hAnsi="Cambria Math" w:hint="eastAsia"/>
          </w:rPr>
          <m:t>=0,1,2</m:t>
        </m:r>
      </m:oMath>
      <w:r>
        <w:rPr>
          <w:rFonts w:hint="eastAsia"/>
        </w:rPr>
        <w:t>。</w:t>
      </w:r>
    </w:p>
    <w:p w14:paraId="7A30A18A" w14:textId="0AD76306" w:rsidR="003E39EF" w:rsidRDefault="003E39EF" w:rsidP="00975889">
      <w:pPr>
        <w:ind w:firstLine="480"/>
      </w:pPr>
      <w:r>
        <w:rPr>
          <w:rFonts w:hint="eastAsia"/>
        </w:rPr>
        <w:t>每个分量布尔函数均可表示为代数正规型（</w:t>
      </w:r>
      <w:r>
        <w:rPr>
          <w:rFonts w:hint="eastAsia"/>
        </w:rPr>
        <w:t>Algebraic Normal Form</w:t>
      </w:r>
      <w:r>
        <w:rPr>
          <w:rFonts w:hint="eastAsia"/>
        </w:rPr>
        <w:t>，</w:t>
      </w:r>
      <w:r>
        <w:rPr>
          <w:rFonts w:hint="eastAsia"/>
        </w:rPr>
        <w:t>ANF</w:t>
      </w:r>
      <w:r>
        <w:rPr>
          <w:rFonts w:hint="eastAsia"/>
        </w:rPr>
        <w:t>）：</w:t>
      </w:r>
    </w:p>
    <w:p w14:paraId="13466FC1" w14:textId="1C7AE13E" w:rsidR="00975889" w:rsidRDefault="00975889" w:rsidP="00975889">
      <w:pPr>
        <w:pStyle w:val="12"/>
      </w:pPr>
      <m:oMathPara>
        <m:oMath>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0</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1</m:t>
              </m:r>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4</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5</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6</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7</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oMath>
      </m:oMathPara>
    </w:p>
    <w:p w14:paraId="6138D6E3" w14:textId="311FC75D" w:rsidR="003E39EF" w:rsidRDefault="003E39EF" w:rsidP="00975889">
      <w:pPr>
        <w:ind w:firstLine="480"/>
      </w:pPr>
      <w:r>
        <w:rPr>
          <w:rFonts w:hint="eastAsia"/>
        </w:rPr>
        <w:t>对于</w:t>
      </w:r>
      <w:r>
        <w:rPr>
          <w:rFonts w:hint="eastAsia"/>
        </w:rPr>
        <w:t>3bit</w:t>
      </w:r>
      <w:r>
        <w:rPr>
          <w:rFonts w:hint="eastAsia"/>
        </w:rPr>
        <w:t>双射</w:t>
      </w:r>
      <w:r>
        <w:rPr>
          <w:rFonts w:hint="eastAsia"/>
        </w:rPr>
        <w:t>S</w:t>
      </w:r>
      <w:r>
        <w:rPr>
          <w:rFonts w:hint="eastAsia"/>
        </w:rPr>
        <w:t>盒，由于各输出分量必须保持平衡，分量函数的最高有效代数次数通常不超过</w:t>
      </w:r>
      <w:r>
        <w:rPr>
          <w:rFonts w:hint="eastAsia"/>
        </w:rPr>
        <w:t>2</w:t>
      </w:r>
      <w:r>
        <w:rPr>
          <w:rFonts w:hint="eastAsia"/>
        </w:rPr>
        <w:t>。因此，若一个</w:t>
      </w:r>
      <w:r>
        <w:rPr>
          <w:rFonts w:hint="eastAsia"/>
        </w:rPr>
        <w:t>S</w:t>
      </w:r>
      <w:r>
        <w:rPr>
          <w:rFonts w:hint="eastAsia"/>
        </w:rPr>
        <w:t>盒的多个分量函数均为一次函数，则说明该</w:t>
      </w:r>
      <w:r>
        <w:rPr>
          <w:rFonts w:hint="eastAsia"/>
        </w:rPr>
        <w:t>S</w:t>
      </w:r>
      <w:r>
        <w:rPr>
          <w:rFonts w:hint="eastAsia"/>
        </w:rPr>
        <w:t>盒中存在明显的线性结构；若三个分量函数均含有二次项，则说明其代数结构相对更复杂。</w:t>
      </w:r>
    </w:p>
    <w:p w14:paraId="07B37324" w14:textId="62AB3D80" w:rsidR="003E39EF" w:rsidRDefault="003E39EF" w:rsidP="00975889">
      <w:pPr>
        <w:ind w:firstLine="480"/>
      </w:pPr>
      <w:proofErr w:type="gramStart"/>
      <w:r>
        <w:rPr>
          <w:rFonts w:hint="eastAsia"/>
        </w:rPr>
        <w:t>除显式</w:t>
      </w:r>
      <w:proofErr w:type="gramEnd"/>
      <w:r>
        <w:rPr>
          <w:rFonts w:hint="eastAsia"/>
        </w:rPr>
        <w:t>ANF</w:t>
      </w:r>
      <w:r>
        <w:rPr>
          <w:rFonts w:hint="eastAsia"/>
        </w:rPr>
        <w:t>表示外，本文还采用隐式方程表示来刻画</w:t>
      </w:r>
      <w:r>
        <w:rPr>
          <w:rFonts w:hint="eastAsia"/>
        </w:rPr>
        <w:t>S</w:t>
      </w:r>
      <w:r>
        <w:rPr>
          <w:rFonts w:hint="eastAsia"/>
        </w:rPr>
        <w:t>盒结构。显式表示关注从输入到输出的映射关系，即</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f</m:t>
            </m:r>
          </m:e>
          <m:sub>
            <m:r>
              <w:rPr>
                <w:rFonts w:ascii="Cambria Math" w:hAnsi="Cambria Math" w:hint="eastAsia"/>
              </w:rPr>
              <m:t>i</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e>
            </m:d>
          </m:sub>
        </m:sSub>
      </m:oMath>
      <w:r>
        <w:rPr>
          <w:rFonts w:hint="eastAsia"/>
        </w:rPr>
        <w:t>。而隐式表示则将输入变量和输出变量共同放入方程中，通过</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=0</m:t>
        </m:r>
      </m:oMath>
      <w:r w:rsidR="00975889">
        <w:rPr>
          <w:rFonts w:hint="eastAsia"/>
        </w:rPr>
        <w:t>。</w:t>
      </w:r>
      <w:r>
        <w:rPr>
          <w:rFonts w:hint="eastAsia"/>
        </w:rPr>
        <w:t>描述合法输入输出对所满足的代数约束。隐式方程中的一次项和二次项可以反映</w:t>
      </w:r>
      <w:r>
        <w:rPr>
          <w:rFonts w:hint="eastAsia"/>
        </w:rPr>
        <w:t>S</w:t>
      </w:r>
      <w:r>
        <w:rPr>
          <w:rFonts w:hint="eastAsia"/>
        </w:rPr>
        <w:t>盒的代数结构特征。若隐式方程中出现形如</w:t>
      </w:r>
      <m:oMath>
        <m:r>
          <w:rPr>
            <w:rFonts w:ascii="Cambria Math" w:hAnsi="Cambria Math" w:hint="eastAsia"/>
          </w:rPr>
          <m:t xml:space="preserve"> </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hint="eastAsia"/>
                  </w:rPr>
                  <m:t>j</m:t>
                </m:r>
              </m:sub>
            </m:sSub>
            <m:r>
              <w:rPr>
                <w:rFonts w:ascii="Cambria Math" w:hAnsi="Cambria Math" w:hint="eastAsia"/>
              </w:rPr>
              <m:t>=0</m:t>
            </m:r>
          </m:e>
        </m:d>
      </m:oMath>
      <w:r>
        <w:rPr>
          <w:rFonts w:hint="eastAsia"/>
        </w:rPr>
        <w:t xml:space="preserve"> </w:t>
      </w:r>
      <w:r>
        <w:rPr>
          <w:rFonts w:hint="eastAsia"/>
        </w:rPr>
        <w:t>的关系，说明输入某一比特与输出某一比特之间存在直接线性联系，这类结构通常不利于抵抗线性密码分析。</w:t>
      </w:r>
    </w:p>
    <w:p w14:paraId="66B9B863" w14:textId="0A54ED45" w:rsidR="003E39EF" w:rsidRDefault="003E39EF" w:rsidP="00975889">
      <w:pPr>
        <w:ind w:firstLine="480"/>
      </w:pPr>
      <w:r>
        <w:rPr>
          <w:rFonts w:hint="eastAsia"/>
        </w:rPr>
        <w:t>本章选取两个典型</w:t>
      </w:r>
      <w:r>
        <w:rPr>
          <w:rFonts w:hint="eastAsia"/>
        </w:rPr>
        <w:t>3bit</w:t>
      </w:r>
      <w:r>
        <w:rPr>
          <w:rFonts w:hint="eastAsia"/>
        </w:rPr>
        <w:t>双射</w:t>
      </w:r>
      <w:r>
        <w:rPr>
          <w:rFonts w:hint="eastAsia"/>
        </w:rPr>
        <w:t>S</w:t>
      </w:r>
      <w:r>
        <w:rPr>
          <w:rFonts w:hint="eastAsia"/>
        </w:rPr>
        <w:t>盒进行对比分析：一个为弱</w:t>
      </w:r>
      <w:r>
        <w:rPr>
          <w:rFonts w:hint="eastAsia"/>
        </w:rPr>
        <w:t>S</w:t>
      </w:r>
      <w:r>
        <w:rPr>
          <w:rFonts w:hint="eastAsia"/>
        </w:rPr>
        <w:t>盒，一个为综合指标较优的</w:t>
      </w:r>
      <w:r>
        <w:rPr>
          <w:rFonts w:hint="eastAsia"/>
        </w:rPr>
        <w:t>S</w:t>
      </w:r>
      <w:r>
        <w:rPr>
          <w:rFonts w:hint="eastAsia"/>
        </w:rPr>
        <w:t>盒。随后，对全部</w:t>
      </w:r>
      <w:r>
        <w:rPr>
          <w:rFonts w:hint="eastAsia"/>
        </w:rPr>
        <w:t>40320</w:t>
      </w:r>
      <w:r>
        <w:rPr>
          <w:rFonts w:hint="eastAsia"/>
        </w:rPr>
        <w:t>个</w:t>
      </w:r>
      <w:r>
        <w:rPr>
          <w:rFonts w:hint="eastAsia"/>
        </w:rPr>
        <w:t>3bit</w:t>
      </w:r>
      <w:r>
        <w:rPr>
          <w:rFonts w:hint="eastAsia"/>
        </w:rPr>
        <w:t>双射</w:t>
      </w:r>
      <w:r>
        <w:rPr>
          <w:rFonts w:hint="eastAsia"/>
        </w:rPr>
        <w:t>S</w:t>
      </w:r>
      <w:r>
        <w:rPr>
          <w:rFonts w:hint="eastAsia"/>
        </w:rPr>
        <w:t>盒进行统计分析，从非线性度、差分均匀性、代数次数、线性分布表和简化线性攻击实验等角度说明</w:t>
      </w:r>
      <w:r>
        <w:rPr>
          <w:rFonts w:hint="eastAsia"/>
        </w:rPr>
        <w:t>3bit S</w:t>
      </w:r>
      <w:r>
        <w:rPr>
          <w:rFonts w:hint="eastAsia"/>
        </w:rPr>
        <w:t>盒的性能差异。</w:t>
      </w:r>
    </w:p>
    <w:p w14:paraId="1D2A2B7A" w14:textId="30617520" w:rsidR="00975889" w:rsidRDefault="00975889" w:rsidP="00975889">
      <w:pPr>
        <w:pStyle w:val="2"/>
      </w:pPr>
      <w:r w:rsidRPr="00975889">
        <w:rPr>
          <w:rFonts w:hint="eastAsia"/>
        </w:rPr>
        <w:t>两个典型</w:t>
      </w:r>
      <w:r w:rsidRPr="00975889">
        <w:rPr>
          <w:rFonts w:hint="eastAsia"/>
        </w:rPr>
        <w:t>3bit S</w:t>
      </w:r>
      <w:r w:rsidRPr="00975889">
        <w:rPr>
          <w:rFonts w:hint="eastAsia"/>
        </w:rPr>
        <w:t>盒的</w:t>
      </w:r>
      <w:r w:rsidRPr="00975889">
        <w:rPr>
          <w:rFonts w:hint="eastAsia"/>
        </w:rPr>
        <w:t>ANF</w:t>
      </w:r>
      <w:r w:rsidRPr="00975889">
        <w:rPr>
          <w:rFonts w:hint="eastAsia"/>
        </w:rPr>
        <w:t>对比</w:t>
      </w:r>
    </w:p>
    <w:p w14:paraId="0ABF46FD" w14:textId="71F341F0" w:rsidR="00975889" w:rsidRDefault="00975889" w:rsidP="00975889">
      <w:pPr>
        <w:ind w:firstLine="480"/>
      </w:pPr>
      <w:r>
        <w:rPr>
          <w:rFonts w:hint="eastAsia"/>
        </w:rPr>
        <w:t>为了直观说明不同</w:t>
      </w:r>
      <w:r>
        <w:rPr>
          <w:rFonts w:hint="eastAsia"/>
        </w:rPr>
        <w:t>3bit S</w:t>
      </w:r>
      <w:proofErr w:type="gramStart"/>
      <w:r>
        <w:rPr>
          <w:rFonts w:hint="eastAsia"/>
        </w:rPr>
        <w:t>盒之间</w:t>
      </w:r>
      <w:proofErr w:type="gramEnd"/>
      <w:r>
        <w:rPr>
          <w:rFonts w:hint="eastAsia"/>
        </w:rPr>
        <w:t>的代数结构差异，本文选取两个具有代表性的</w:t>
      </w:r>
      <w:r>
        <w:rPr>
          <w:rFonts w:hint="eastAsia"/>
        </w:rPr>
        <w:t>S</w:t>
      </w:r>
      <w:r>
        <w:rPr>
          <w:rFonts w:hint="eastAsia"/>
        </w:rPr>
        <w:t>盒进行对比。第一个</w:t>
      </w:r>
      <w:r>
        <w:rPr>
          <w:rFonts w:hint="eastAsia"/>
        </w:rPr>
        <w:t>S</w:t>
      </w:r>
      <w:r>
        <w:rPr>
          <w:rFonts w:hint="eastAsia"/>
        </w:rPr>
        <w:t>盒记为</w:t>
      </w:r>
      <w:r>
        <w:rPr>
          <w:rFonts w:hint="eastAsia"/>
        </w:rPr>
        <w:t xml:space="preserve">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w</m:t>
            </m:r>
          </m:sub>
        </m:sSub>
      </m:oMath>
      <w:r>
        <w:rPr>
          <w:rFonts w:hint="eastAsia"/>
        </w:rPr>
        <w:t>)</w:t>
      </w:r>
      <w:r>
        <w:rPr>
          <w:rFonts w:hint="eastAsia"/>
        </w:rPr>
        <w:t>，真值表为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w</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5,3,6,1,0,7,2,4</m:t>
            </m:r>
          </m:e>
        </m:d>
      </m:oMath>
      <w:r>
        <w:rPr>
          <w:rFonts w:hint="eastAsia"/>
        </w:rPr>
        <w:t>。该</w:t>
      </w:r>
      <w:r>
        <w:rPr>
          <w:rFonts w:hint="eastAsia"/>
        </w:rPr>
        <w:t>S</w:t>
      </w:r>
      <w:r>
        <w:rPr>
          <w:rFonts w:hint="eastAsia"/>
        </w:rPr>
        <w:t>盒在后续实验中表现出较弱的密码学性质，因此作为弱</w:t>
      </w:r>
      <w:r>
        <w:rPr>
          <w:rFonts w:hint="eastAsia"/>
        </w:rPr>
        <w:t>S</w:t>
      </w:r>
      <w:proofErr w:type="gramStart"/>
      <w:r>
        <w:rPr>
          <w:rFonts w:hint="eastAsia"/>
        </w:rPr>
        <w:t>盒样例</w:t>
      </w:r>
      <w:proofErr w:type="gramEnd"/>
      <w:r>
        <w:rPr>
          <w:rFonts w:hint="eastAsia"/>
        </w:rPr>
        <w:t>。第二个</w:t>
      </w:r>
      <w:r>
        <w:rPr>
          <w:rFonts w:hint="eastAsia"/>
        </w:rPr>
        <w:t>S</w:t>
      </w:r>
      <w:r>
        <w:rPr>
          <w:rFonts w:hint="eastAsia"/>
        </w:rPr>
        <w:t>盒记为</w:t>
      </w:r>
      <w:r>
        <w:rPr>
          <w:rFonts w:hint="eastAsia"/>
        </w:rPr>
        <w:t xml:space="preserve"> (</w:t>
      </w:r>
      <m:oMath>
        <m:r>
          <w:rPr>
            <w:rFonts w:ascii="Cambria Math" w:hAnsi="Cambria Math" w:hint="eastAsia"/>
          </w:rPr>
          <m:t>S_o</m:t>
        </m:r>
      </m:oMath>
      <w:r>
        <w:rPr>
          <w:rFonts w:hint="eastAsia"/>
        </w:rPr>
        <w:t>)</w:t>
      </w:r>
      <w:r>
        <w:rPr>
          <w:rFonts w:hint="eastAsia"/>
        </w:rPr>
        <w:t>，真值表为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o</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0,1,3,6,7,4,5,2</m:t>
            </m:r>
          </m:e>
        </m:d>
      </m:oMath>
      <w:r>
        <w:rPr>
          <w:rFonts w:hint="eastAsia"/>
        </w:rPr>
        <w:t>。该</w:t>
      </w:r>
      <w:r>
        <w:rPr>
          <w:rFonts w:hint="eastAsia"/>
        </w:rPr>
        <w:t>S</w:t>
      </w:r>
      <w:r>
        <w:rPr>
          <w:rFonts w:hint="eastAsia"/>
        </w:rPr>
        <w:t>盒在</w:t>
      </w:r>
      <w:r>
        <w:rPr>
          <w:rFonts w:hint="eastAsia"/>
        </w:rPr>
        <w:t>3bit</w:t>
      </w:r>
      <w:r>
        <w:rPr>
          <w:rFonts w:hint="eastAsia"/>
        </w:rPr>
        <w:t>规模下同时达到较优的非线性度、差分均匀性和代数次数，因此作为最优样例进行分析。</w:t>
      </w:r>
    </w:p>
    <w:p w14:paraId="67130311" w14:textId="77777777" w:rsidR="00975889" w:rsidRDefault="00975889" w:rsidP="00975889">
      <w:pPr>
        <w:ind w:firstLine="480"/>
      </w:pPr>
    </w:p>
    <w:p w14:paraId="7085AABD" w14:textId="1E062795" w:rsidR="00975889" w:rsidRDefault="00975889" w:rsidP="00975889">
      <w:pPr>
        <w:pStyle w:val="3"/>
      </w:pPr>
      <w:r>
        <w:rPr>
          <w:rFonts w:hint="eastAsia"/>
        </w:rPr>
        <w:lastRenderedPageBreak/>
        <w:t>弱</w:t>
      </w:r>
      <w:r>
        <w:rPr>
          <w:rFonts w:hint="eastAsia"/>
        </w:rPr>
        <w:t>S</w:t>
      </w:r>
      <w:r>
        <w:rPr>
          <w:rFonts w:hint="eastAsia"/>
        </w:rPr>
        <w:t>盒的</w:t>
      </w:r>
      <w:r>
        <w:rPr>
          <w:rFonts w:hint="eastAsia"/>
        </w:rPr>
        <w:t>ANF</w:t>
      </w:r>
      <w:r>
        <w:rPr>
          <w:rFonts w:hint="eastAsia"/>
        </w:rPr>
        <w:t>表示</w:t>
      </w:r>
    </w:p>
    <w:p w14:paraId="76980DA3" w14:textId="51DE9201" w:rsidR="00975889" w:rsidRPr="00975889" w:rsidRDefault="00975889" w:rsidP="00975889">
      <w:pPr>
        <w:ind w:firstLine="480"/>
      </w:pPr>
      <w:r>
        <w:rPr>
          <w:rFonts w:hint="eastAsia"/>
        </w:rPr>
        <w:t>对弱</w:t>
      </w:r>
      <w:r>
        <w:rPr>
          <w:rFonts w:hint="eastAsia"/>
        </w:rPr>
        <w:t>S</w:t>
      </w:r>
      <w:r>
        <w:rPr>
          <w:rFonts w:hint="eastAsia"/>
        </w:rPr>
        <w:t>盒</w:t>
      </w:r>
      <w:r>
        <w:rPr>
          <w:rFonts w:hint="eastAsia"/>
        </w:rPr>
        <w:t xml:space="preserve">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w</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5,3,6,1,0,7,2,4</m:t>
            </m:r>
          </m:e>
        </m:d>
      </m:oMath>
      <w:r>
        <w:rPr>
          <w:rFonts w:hint="eastAsia"/>
        </w:rPr>
        <w:t xml:space="preserve">) </w:t>
      </w:r>
      <w:r>
        <w:rPr>
          <w:rFonts w:hint="eastAsia"/>
        </w:rPr>
        <w:t>进行分量拆分，并利用</w:t>
      </w:r>
      <w:r>
        <w:rPr>
          <w:rFonts w:hint="eastAsia"/>
        </w:rPr>
        <w:t>Möbius</w:t>
      </w:r>
      <w:r>
        <w:rPr>
          <w:rFonts w:hint="eastAsia"/>
        </w:rPr>
        <w:t>变换求得其三个输出分量的</w:t>
      </w:r>
      <w:r>
        <w:rPr>
          <w:rFonts w:hint="eastAsia"/>
        </w:rPr>
        <w:t>ANF</w:t>
      </w:r>
      <w:r>
        <w:rPr>
          <w:rFonts w:hint="eastAsia"/>
        </w:rPr>
        <w:t>如下：</w:t>
      </w:r>
    </w:p>
    <w:p w14:paraId="7FF4B431" w14:textId="64DF7E82" w:rsidR="00975889" w:rsidRPr="00BC3443" w:rsidRDefault="00000000" w:rsidP="00BC3443">
      <w:pPr>
        <w:ind w:firstLine="480"/>
      </w:pP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00975889">
        <w:t>,</w:t>
      </w:r>
      <w:r w:rsidR="00975889">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oMath>
      <w:r w:rsidR="00975889">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2</m:t>
            </m:r>
          </m:sub>
        </m:sSub>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r>
              <w:rPr>
                <w:rFonts w:ascii="Cambria Math" w:hAnsi="Cambria Math" w:hint="eastAsia"/>
              </w:rPr>
              <m:t>。</m:t>
            </m:r>
          </m:sub>
        </m:sSub>
      </m:oMath>
    </w:p>
    <w:p w14:paraId="48F32932" w14:textId="244B84CE" w:rsidR="00975889" w:rsidRDefault="00975889" w:rsidP="00975889">
      <w:pPr>
        <w:ind w:firstLine="480"/>
      </w:pPr>
      <w:r>
        <w:rPr>
          <w:rFonts w:hint="eastAsia"/>
        </w:rPr>
        <w:t>可以看出，</w:t>
      </w:r>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0</m:t>
            </m:r>
          </m:sub>
        </m:sSub>
      </m:oMath>
      <w:r>
        <w:rPr>
          <w:rFonts w:hint="eastAsia"/>
        </w:rPr>
        <w:t xml:space="preserve">) </w:t>
      </w:r>
      <w:r>
        <w:rPr>
          <w:rFonts w:hint="eastAsia"/>
        </w:rPr>
        <w:t>和</w:t>
      </w:r>
      <w:r>
        <w:rPr>
          <w:rFonts w:hint="eastAsia"/>
        </w:rPr>
        <w:t xml:space="preserve"> </w:t>
      </w:r>
      <m:oMath>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oMath>
      <w:r>
        <w:rPr>
          <w:rFonts w:hint="eastAsia"/>
        </w:rPr>
        <w:t xml:space="preserve">) </w:t>
      </w:r>
      <w:r>
        <w:rPr>
          <w:rFonts w:hint="eastAsia"/>
        </w:rPr>
        <w:t>均为一次函数，只有</w:t>
      </w:r>
      <w:r>
        <w:rPr>
          <w:rFonts w:hint="eastAsia"/>
        </w:rPr>
        <w:t xml:space="preserve"> (</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2</m:t>
            </m:r>
          </m:sub>
        </m:sSub>
      </m:oMath>
      <w:r>
        <w:rPr>
          <w:rFonts w:hint="eastAsia"/>
        </w:rPr>
        <w:t xml:space="preserve">) </w:t>
      </w:r>
      <w:r>
        <w:rPr>
          <w:rFonts w:hint="eastAsia"/>
        </w:rPr>
        <w:t>含有二次项。也就是说，该</w:t>
      </w:r>
      <w:r>
        <w:rPr>
          <w:rFonts w:hint="eastAsia"/>
        </w:rPr>
        <w:t>S</w:t>
      </w:r>
      <w:proofErr w:type="gramStart"/>
      <w:r>
        <w:rPr>
          <w:rFonts w:hint="eastAsia"/>
        </w:rPr>
        <w:t>盒虽然</w:t>
      </w:r>
      <w:proofErr w:type="gramEnd"/>
      <w:r>
        <w:rPr>
          <w:rFonts w:hint="eastAsia"/>
        </w:rPr>
        <w:t>整体上是一个双射映射，但其中两个输出分量可以被线性函数完全表示。这种结构会导致</w:t>
      </w:r>
      <w:r>
        <w:rPr>
          <w:rFonts w:hint="eastAsia"/>
        </w:rPr>
        <w:t>S</w:t>
      </w:r>
      <w:proofErr w:type="gramStart"/>
      <w:r>
        <w:rPr>
          <w:rFonts w:hint="eastAsia"/>
        </w:rPr>
        <w:t>盒存在</w:t>
      </w:r>
      <w:proofErr w:type="gramEnd"/>
      <w:r>
        <w:rPr>
          <w:rFonts w:hint="eastAsia"/>
        </w:rPr>
        <w:t>完美线性逼近，使攻击者能够通过线性关系直接获得部分输入输出信息。</w:t>
      </w:r>
      <w:r w:rsidR="00BC3443" w:rsidRPr="00BC3443">
        <w:rPr>
          <w:rFonts w:hint="eastAsia"/>
        </w:rPr>
        <w:t>表</w:t>
      </w:r>
      <w:r w:rsidR="00BC3443" w:rsidRPr="00BC3443">
        <w:rPr>
          <w:rFonts w:hint="eastAsia"/>
        </w:rPr>
        <w:t>3-1</w:t>
      </w:r>
      <w:r w:rsidR="00BC3443" w:rsidRPr="00BC3443">
        <w:rPr>
          <w:rFonts w:hint="eastAsia"/>
        </w:rPr>
        <w:t>给出了弱</w:t>
      </w:r>
      <w:r w:rsidR="00BC3443" w:rsidRPr="00BC3443">
        <w:rPr>
          <w:rFonts w:hint="eastAsia"/>
        </w:rPr>
        <w:t>S</w:t>
      </w:r>
      <w:r w:rsidR="00BC3443" w:rsidRPr="00BC3443">
        <w:rPr>
          <w:rFonts w:hint="eastAsia"/>
        </w:rPr>
        <w:t>盒三个分量函数的代数次数。</w:t>
      </w:r>
    </w:p>
    <w:p w14:paraId="51970EB6" w14:textId="3CB6BA4E" w:rsidR="00BC3443" w:rsidRDefault="00BC3443" w:rsidP="00BC3443">
      <w:pPr>
        <w:pStyle w:val="14"/>
        <w:rPr>
          <w:rFonts w:hint="eastAsia"/>
        </w:rPr>
      </w:pPr>
      <w:r w:rsidRPr="00BC3443">
        <w:t>表3-1 弱3bit S盒的分量ANF与代数次数</w:t>
      </w:r>
    </w:p>
    <w:tbl>
      <w:tblPr>
        <w:tblW w:w="9512" w:type="dxa"/>
        <w:tblCellSpacing w:w="15" w:type="dxa"/>
        <w:tblCellMar>
          <w:left w:w="0" w:type="dxa"/>
          <w:right w:w="0" w:type="dxa"/>
        </w:tblCellMar>
        <w:tblLook w:val="04A0" w:firstRow="1" w:lastRow="0" w:firstColumn="1" w:lastColumn="0" w:noHBand="0" w:noVBand="1"/>
      </w:tblPr>
      <w:tblGrid>
        <w:gridCol w:w="1752"/>
        <w:gridCol w:w="5572"/>
        <w:gridCol w:w="2188"/>
      </w:tblGrid>
      <w:tr w:rsidR="002201D3" w:rsidRPr="00E835C5" w14:paraId="5D558AF7" w14:textId="77777777" w:rsidTr="00E835C5">
        <w:trPr>
          <w:trHeight w:val="81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FA65D" w14:textId="77777777" w:rsidR="00E835C5" w:rsidRPr="00E835C5" w:rsidRDefault="00E835C5" w:rsidP="00E835C5">
            <w:pPr>
              <w:ind w:firstLine="480"/>
            </w:pPr>
            <w:r w:rsidRPr="00E835C5">
              <w:t>分量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6E13E1" w14:textId="77777777" w:rsidR="00E835C5" w:rsidRPr="00E835C5" w:rsidRDefault="00E835C5" w:rsidP="00E835C5">
            <w:pPr>
              <w:ind w:firstLine="480"/>
            </w:pPr>
            <w:r w:rsidRPr="00E835C5">
              <w:t>ANF</w:t>
            </w:r>
            <w:r w:rsidRPr="00E835C5">
              <w:t>表达式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FD6D43" w14:textId="77777777" w:rsidR="00E835C5" w:rsidRPr="00E835C5" w:rsidRDefault="00E835C5" w:rsidP="00E835C5">
            <w:pPr>
              <w:ind w:firstLine="480"/>
            </w:pPr>
            <w:r w:rsidRPr="00E835C5">
              <w:t>代数次数</w:t>
            </w:r>
          </w:p>
        </w:tc>
      </w:tr>
      <w:tr w:rsidR="002201D3" w:rsidRPr="00E835C5" w14:paraId="08D7CF27" w14:textId="77777777" w:rsidTr="00E835C5">
        <w:trPr>
          <w:trHeight w:val="81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10796" w14:textId="1F8DF4F2"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CE7DF" w14:textId="58F60B24" w:rsidR="00E835C5" w:rsidRPr="00E835C5" w:rsidRDefault="002201D3" w:rsidP="00E835C5">
            <w:pPr>
              <w:ind w:firstLine="480"/>
            </w:pPr>
            <m:oMathPara>
              <m:oMath>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842CF" w14:textId="77777777" w:rsidR="00E835C5" w:rsidRPr="00E835C5" w:rsidRDefault="00E835C5" w:rsidP="00E835C5">
            <w:pPr>
              <w:ind w:firstLine="480"/>
            </w:pPr>
            <w:r w:rsidRPr="00E835C5">
              <w:t>1</w:t>
            </w:r>
          </w:p>
        </w:tc>
      </w:tr>
      <w:tr w:rsidR="002201D3" w:rsidRPr="00E835C5" w14:paraId="5C307927" w14:textId="77777777" w:rsidTr="00E835C5">
        <w:trPr>
          <w:trHeight w:val="81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32B760" w14:textId="25AAA3B3"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1BE28" w14:textId="15039502" w:rsidR="00E835C5" w:rsidRPr="00E835C5" w:rsidRDefault="00000000" w:rsidP="00E835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D8EE08" w14:textId="77777777" w:rsidR="00E835C5" w:rsidRPr="00E835C5" w:rsidRDefault="00E835C5" w:rsidP="00E835C5">
            <w:pPr>
              <w:ind w:firstLine="480"/>
            </w:pPr>
            <w:r w:rsidRPr="00E835C5">
              <w:t>1</w:t>
            </w:r>
          </w:p>
        </w:tc>
      </w:tr>
      <w:tr w:rsidR="002201D3" w:rsidRPr="00E835C5" w14:paraId="377E3667" w14:textId="77777777" w:rsidTr="00E835C5">
        <w:trPr>
          <w:trHeight w:val="80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4BB9D" w14:textId="3890569A"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E45D6" w14:textId="2AB3A1C4" w:rsidR="00E835C5" w:rsidRPr="00E835C5" w:rsidRDefault="002201D3" w:rsidP="00E835C5">
            <w:pPr>
              <w:ind w:firstLine="480"/>
            </w:pPr>
            <m:oMathPara>
              <m:oMath>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2</m:t>
                        </m:r>
                      </m:sub>
                    </m:sSub>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9E761" w14:textId="77777777" w:rsidR="00E835C5" w:rsidRPr="00E835C5" w:rsidRDefault="00E835C5" w:rsidP="00E835C5">
            <w:pPr>
              <w:ind w:firstLine="480"/>
            </w:pPr>
            <w:r w:rsidRPr="00E835C5">
              <w:t>2</w:t>
            </w:r>
          </w:p>
        </w:tc>
      </w:tr>
    </w:tbl>
    <w:p w14:paraId="256807BE" w14:textId="77777777" w:rsidR="00BC3443" w:rsidRDefault="00BC3443" w:rsidP="00BC3443">
      <w:pPr>
        <w:pStyle w:val="14"/>
        <w:rPr>
          <w:rFonts w:hint="eastAsia"/>
        </w:rPr>
      </w:pPr>
    </w:p>
    <w:p w14:paraId="7254A439" w14:textId="32054698" w:rsidR="00BC3443" w:rsidRDefault="00BC3443" w:rsidP="00BC3443">
      <w:pPr>
        <w:ind w:firstLine="480"/>
        <w:rPr>
          <w:rStyle w:val="vlist-t"/>
        </w:rPr>
      </w:pPr>
      <w:r w:rsidRPr="00BC3443">
        <w:rPr>
          <w:rStyle w:val="vlist-t"/>
          <w:rFonts w:hint="eastAsia"/>
        </w:rPr>
        <w:t>从表</w:t>
      </w:r>
      <w:r w:rsidRPr="00BC3443">
        <w:rPr>
          <w:rStyle w:val="vlist-t"/>
          <w:rFonts w:hint="eastAsia"/>
        </w:rPr>
        <w:t>3-1</w:t>
      </w:r>
      <w:r w:rsidRPr="00BC3443">
        <w:rPr>
          <w:rStyle w:val="vlist-t"/>
          <w:rFonts w:hint="eastAsia"/>
        </w:rPr>
        <w:t>可见，该</w:t>
      </w:r>
      <w:r w:rsidRPr="00BC3443">
        <w:rPr>
          <w:rStyle w:val="vlist-t"/>
          <w:rFonts w:hint="eastAsia"/>
        </w:rPr>
        <w:t>S</w:t>
      </w:r>
      <w:r w:rsidRPr="00BC3443">
        <w:rPr>
          <w:rStyle w:val="vlist-t"/>
          <w:rFonts w:hint="eastAsia"/>
        </w:rPr>
        <w:t>盒的整体代数次数虽然为</w:t>
      </w:r>
      <w:r w:rsidRPr="00BC3443">
        <w:rPr>
          <w:rStyle w:val="vlist-t"/>
          <w:rFonts w:hint="eastAsia"/>
        </w:rPr>
        <w:t>2</w:t>
      </w:r>
      <w:r w:rsidRPr="00BC3443">
        <w:rPr>
          <w:rStyle w:val="vlist-t"/>
          <w:rFonts w:hint="eastAsia"/>
        </w:rPr>
        <w:t>，但非线性结构仅集中在一个输出分量上，代数复杂度分布不均衡。</w:t>
      </w:r>
    </w:p>
    <w:p w14:paraId="3D560AE2" w14:textId="38E255E5" w:rsidR="00E835C5" w:rsidRDefault="00E835C5" w:rsidP="00E835C5">
      <w:pPr>
        <w:pStyle w:val="3"/>
      </w:pPr>
      <w:r w:rsidRPr="00E835C5">
        <w:t>优</w:t>
      </w:r>
      <w:r w:rsidRPr="00E835C5">
        <w:t>S</w:t>
      </w:r>
      <w:r w:rsidRPr="00E835C5">
        <w:t>盒的</w:t>
      </w:r>
      <w:r w:rsidRPr="00E835C5">
        <w:t>ANF</w:t>
      </w:r>
      <w:r w:rsidRPr="00E835C5">
        <w:t>表示</w:t>
      </w:r>
    </w:p>
    <w:p w14:paraId="77E6A425" w14:textId="65A04081" w:rsidR="00E835C5" w:rsidRDefault="00E835C5" w:rsidP="00E835C5">
      <w:pPr>
        <w:ind w:firstLine="480"/>
      </w:pPr>
      <w:r w:rsidRPr="00E835C5">
        <w:rPr>
          <w:rFonts w:hint="eastAsia"/>
        </w:rPr>
        <w:t>对最优样例</w:t>
      </w:r>
      <w:r w:rsidRPr="00E835C5">
        <w:rPr>
          <w:rFonts w:hint="eastAsia"/>
        </w:rPr>
        <w:t xml:space="preserve"> </w:t>
      </w:r>
      <m:oMath>
        <m:r>
          <w:rPr>
            <w:rFonts w:ascii="Cambria Math" w:hAnsi="Cambria Math"/>
          </w:rPr>
          <m:t>S_o=[0,1,3,6,7,4,5,2]</m:t>
        </m:r>
      </m:oMath>
      <w:r w:rsidRPr="00E835C5">
        <w:rPr>
          <w:rFonts w:hint="eastAsia"/>
        </w:rPr>
        <w:t xml:space="preserve"> </w:t>
      </w:r>
      <w:r w:rsidRPr="00E835C5">
        <w:rPr>
          <w:rFonts w:hint="eastAsia"/>
        </w:rPr>
        <w:t>进行相同计算，得到三个输出分量的</w:t>
      </w:r>
      <w:r w:rsidRPr="00E835C5">
        <w:rPr>
          <w:rFonts w:hint="eastAsia"/>
        </w:rPr>
        <w:t>ANF</w:t>
      </w:r>
      <w:r w:rsidRPr="00E835C5">
        <w:rPr>
          <w:rFonts w:hint="eastAsia"/>
        </w:rPr>
        <w:t>如下：</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p>
    <w:p w14:paraId="757B939E" w14:textId="09B1472B" w:rsid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m:t>
          </m:r>
        </m:oMath>
      </m:oMathPara>
    </w:p>
    <w:p w14:paraId="0F814BF8" w14:textId="6F170690" w:rsidR="00E835C5" w:rsidRDefault="00000000" w:rsidP="00E835C5">
      <w:pPr>
        <w:ind w:firstLine="480"/>
      </w:pPr>
      <m:oMathPara>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r>
                    <w:rPr>
                      <w:rFonts w:ascii="Cambria Math" w:hAnsi="Cambria Math" w:hint="eastAsia"/>
                    </w:rPr>
                    <m:t>。</m:t>
                  </m:r>
                </m:sub>
              </m:sSub>
            </m:sub>
          </m:sSub>
        </m:oMath>
      </m:oMathPara>
    </w:p>
    <w:p w14:paraId="2B942E5B" w14:textId="45EF09CC" w:rsidR="00E835C5" w:rsidRDefault="00E835C5" w:rsidP="00E835C5">
      <w:pPr>
        <w:ind w:firstLine="480"/>
      </w:pPr>
      <w:r w:rsidRPr="00E835C5">
        <w:rPr>
          <w:rFonts w:hint="eastAsia"/>
        </w:rPr>
        <w:t>与弱</w:t>
      </w:r>
      <w:r w:rsidRPr="00E835C5">
        <w:rPr>
          <w:rFonts w:hint="eastAsia"/>
        </w:rPr>
        <w:t>S</w:t>
      </w:r>
      <w:r w:rsidRPr="00E835C5">
        <w:rPr>
          <w:rFonts w:hint="eastAsia"/>
        </w:rPr>
        <w:t>盒不同，</w:t>
      </w:r>
      <m:oMath>
        <m:r>
          <w:rPr>
            <w:rFonts w:ascii="Cambria Math" w:hAnsi="Cambria Math"/>
          </w:rPr>
          <m:t>S_o</m:t>
        </m:r>
      </m:oMath>
      <w:r w:rsidRPr="00E835C5">
        <w:rPr>
          <w:rFonts w:hint="eastAsia"/>
        </w:rPr>
        <w:t xml:space="preserve"> </w:t>
      </w:r>
      <w:r w:rsidRPr="00E835C5">
        <w:rPr>
          <w:rFonts w:hint="eastAsia"/>
        </w:rPr>
        <w:t>的三个输出分量均含有二次项，且三个分量函数的代数次数均为</w:t>
      </w:r>
      <w:r w:rsidRPr="00E835C5">
        <w:rPr>
          <w:rFonts w:hint="eastAsia"/>
        </w:rPr>
        <w:t>2</w:t>
      </w:r>
      <w:r w:rsidRPr="00E835C5">
        <w:rPr>
          <w:rFonts w:hint="eastAsia"/>
        </w:rPr>
        <w:t>。这说明该</w:t>
      </w:r>
      <w:r w:rsidRPr="00E835C5">
        <w:rPr>
          <w:rFonts w:hint="eastAsia"/>
        </w:rPr>
        <w:t>S</w:t>
      </w:r>
      <w:r w:rsidRPr="00E835C5">
        <w:rPr>
          <w:rFonts w:hint="eastAsia"/>
        </w:rPr>
        <w:t>盒的非线性结构分布更加均衡，没有明显的线性输出分量。</w:t>
      </w:r>
    </w:p>
    <w:p w14:paraId="5B60943C" w14:textId="56707711" w:rsidR="00E835C5" w:rsidRDefault="00E835C5" w:rsidP="00E835C5">
      <w:pPr>
        <w:ind w:firstLine="480"/>
      </w:pPr>
      <w:r w:rsidRPr="00E835C5">
        <w:t>表</w:t>
      </w:r>
      <w:r w:rsidRPr="00E835C5">
        <w:t xml:space="preserve">3-2 </w:t>
      </w:r>
      <w:r w:rsidRPr="00E835C5">
        <w:t>最优</w:t>
      </w:r>
      <w:r w:rsidRPr="00E835C5">
        <w:t>3bit S</w:t>
      </w:r>
      <w:r w:rsidRPr="00E835C5">
        <w:t>盒的分量</w:t>
      </w:r>
      <w:r w:rsidRPr="00E835C5">
        <w:t>ANF</w:t>
      </w:r>
      <w:r w:rsidRPr="00E835C5">
        <w:t>与代数次数</w:t>
      </w:r>
    </w:p>
    <w:tbl>
      <w:tblPr>
        <w:tblW w:w="0" w:type="auto"/>
        <w:tblCellSpacing w:w="15" w:type="dxa"/>
        <w:tblCellMar>
          <w:left w:w="0" w:type="dxa"/>
          <w:right w:w="0" w:type="dxa"/>
        </w:tblCellMar>
        <w:tblLook w:val="04A0" w:firstRow="1" w:lastRow="0" w:firstColumn="1" w:lastColumn="0" w:noHBand="0" w:noVBand="1"/>
      </w:tblPr>
      <w:tblGrid>
        <w:gridCol w:w="1219"/>
        <w:gridCol w:w="2540"/>
        <w:gridCol w:w="1521"/>
      </w:tblGrid>
      <w:tr w:rsidR="00E835C5" w:rsidRPr="00E835C5" w14:paraId="211F4F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A997C" w14:textId="77777777" w:rsidR="00E835C5" w:rsidRPr="00E835C5" w:rsidRDefault="00E835C5" w:rsidP="00E835C5">
            <w:pPr>
              <w:ind w:firstLine="482"/>
            </w:pPr>
            <w:r w:rsidRPr="00E835C5">
              <w:rPr>
                <w:b/>
                <w:bCs/>
              </w:rPr>
              <w:lastRenderedPageBreak/>
              <w:t>分量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2EFCD8" w14:textId="77777777" w:rsidR="00E835C5" w:rsidRPr="00E835C5" w:rsidRDefault="00E835C5" w:rsidP="00E835C5">
            <w:pPr>
              <w:ind w:firstLine="482"/>
            </w:pPr>
            <w:r w:rsidRPr="00E835C5">
              <w:rPr>
                <w:b/>
                <w:bCs/>
              </w:rPr>
              <w:t>ANF</w:t>
            </w:r>
            <w:r w:rsidRPr="00E835C5">
              <w:rPr>
                <w:b/>
                <w:bCs/>
              </w:rPr>
              <w:t>表达式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A6B94C" w14:textId="77777777" w:rsidR="00E835C5" w:rsidRPr="00E835C5" w:rsidRDefault="00E835C5" w:rsidP="00E835C5">
            <w:pPr>
              <w:ind w:firstLine="482"/>
            </w:pPr>
            <w:r w:rsidRPr="00E835C5">
              <w:rPr>
                <w:b/>
                <w:bCs/>
              </w:rPr>
              <w:t>代数次数</w:t>
            </w:r>
          </w:p>
        </w:tc>
      </w:tr>
      <w:tr w:rsidR="00E835C5" w:rsidRPr="00E835C5" w14:paraId="03E34A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533F9" w14:textId="6803304F"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17BB57" w14:textId="22B92432" w:rsidR="00E835C5" w:rsidRPr="00E835C5" w:rsidRDefault="00000000" w:rsidP="00E835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AB0F4" w14:textId="77777777" w:rsidR="00E835C5" w:rsidRPr="00E835C5" w:rsidRDefault="00E835C5" w:rsidP="00E835C5">
            <w:pPr>
              <w:ind w:firstLine="480"/>
            </w:pPr>
            <w:r w:rsidRPr="00E835C5">
              <w:t>2</w:t>
            </w:r>
          </w:p>
        </w:tc>
      </w:tr>
      <w:tr w:rsidR="00E835C5" w:rsidRPr="00E835C5" w14:paraId="7889AD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D0D41" w14:textId="290EDDA4"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25D32" w14:textId="1B63272E" w:rsidR="00E835C5" w:rsidRPr="00E835C5" w:rsidRDefault="00000000" w:rsidP="00E835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ADEDD4" w14:textId="77777777" w:rsidR="00E835C5" w:rsidRPr="00E835C5" w:rsidRDefault="00E835C5" w:rsidP="00E835C5">
            <w:pPr>
              <w:ind w:firstLine="480"/>
            </w:pPr>
            <w:r w:rsidRPr="00E835C5">
              <w:t>2</w:t>
            </w:r>
          </w:p>
        </w:tc>
      </w:tr>
      <w:tr w:rsidR="00E835C5" w:rsidRPr="00E835C5" w14:paraId="1F339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CB056" w14:textId="4D7416E1"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95AE48" w14:textId="45BDB5F6" w:rsidR="00E835C5" w:rsidRPr="00E835C5" w:rsidRDefault="00000000" w:rsidP="00E835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BCE3B" w14:textId="77777777" w:rsidR="00E835C5" w:rsidRPr="00E835C5" w:rsidRDefault="00E835C5" w:rsidP="00E835C5">
            <w:pPr>
              <w:ind w:firstLine="480"/>
            </w:pPr>
            <w:r w:rsidRPr="00E835C5">
              <w:t>2</w:t>
            </w:r>
          </w:p>
        </w:tc>
      </w:tr>
    </w:tbl>
    <w:p w14:paraId="5F1087F9" w14:textId="1A008CBE" w:rsidR="00E835C5" w:rsidRDefault="00E835C5" w:rsidP="00E835C5">
      <w:pPr>
        <w:ind w:firstLine="480"/>
      </w:pPr>
      <w:r w:rsidRPr="00E835C5">
        <w:t>由此可见，仅从</w:t>
      </w:r>
      <w:r w:rsidRPr="00E835C5">
        <w:t>ANF</w:t>
      </w:r>
      <w:r w:rsidRPr="00E835C5">
        <w:t>结构上就可以初步判断两个</w:t>
      </w:r>
      <w:r w:rsidRPr="00E835C5">
        <w:t>S</w:t>
      </w:r>
      <w:r w:rsidRPr="00E835C5">
        <w:t>盒的差异：弱</w:t>
      </w:r>
      <w:r w:rsidRPr="00E835C5">
        <w:t>S</w:t>
      </w:r>
      <w:proofErr w:type="gramStart"/>
      <w:r w:rsidRPr="00E835C5">
        <w:t>盒存在</w:t>
      </w:r>
      <w:proofErr w:type="gramEnd"/>
      <w:r w:rsidRPr="00E835C5">
        <w:t>两个一次分量，容易产生线性泄露；最优</w:t>
      </w:r>
      <w:r w:rsidRPr="00E835C5">
        <w:t>S</w:t>
      </w:r>
      <w:r w:rsidRPr="00E835C5">
        <w:t>盒三个分量均为二次函数，代数结构更适合作为密码算法中的非线性部件。</w:t>
      </w:r>
    </w:p>
    <w:p w14:paraId="62A0EA46" w14:textId="6567F88F" w:rsidR="00E835C5" w:rsidRDefault="00E835C5" w:rsidP="00E835C5">
      <w:pPr>
        <w:pStyle w:val="3"/>
      </w:pPr>
      <w:r w:rsidRPr="00E835C5">
        <w:t>ANF</w:t>
      </w:r>
      <w:r w:rsidRPr="00E835C5">
        <w:t>结构对比分析</w:t>
      </w:r>
    </w:p>
    <w:p w14:paraId="212CDF6A" w14:textId="7B003AC2" w:rsidR="00E835C5" w:rsidRDefault="00E835C5" w:rsidP="00E835C5">
      <w:pPr>
        <w:ind w:firstLine="480"/>
      </w:pPr>
      <w:r w:rsidRPr="00E835C5">
        <w:t>两个</w:t>
      </w:r>
      <w:r w:rsidRPr="00E835C5">
        <w:t>S</w:t>
      </w:r>
      <w:r w:rsidRPr="00E835C5">
        <w:t>盒的</w:t>
      </w:r>
      <w:r w:rsidRPr="00E835C5">
        <w:t>ANF</w:t>
      </w:r>
      <w:r w:rsidRPr="00E835C5">
        <w:t>结构差异可以概括为表</w:t>
      </w:r>
      <w:r w:rsidRPr="00E835C5">
        <w:t>3-3</w:t>
      </w:r>
      <w:r w:rsidRPr="00E835C5">
        <w:t>。</w:t>
      </w:r>
    </w:p>
    <w:p w14:paraId="21325F22" w14:textId="23C35C93" w:rsidR="00E835C5" w:rsidRDefault="00E835C5" w:rsidP="00E835C5">
      <w:pPr>
        <w:ind w:firstLine="480"/>
      </w:pPr>
      <w:r w:rsidRPr="00E835C5">
        <w:t>表</w:t>
      </w:r>
      <w:r w:rsidRPr="00E835C5">
        <w:t xml:space="preserve">3-3 </w:t>
      </w:r>
      <w:r w:rsidRPr="00E835C5">
        <w:t>两个</w:t>
      </w:r>
      <w:r w:rsidRPr="00E835C5">
        <w:t>3bit S</w:t>
      </w:r>
      <w:r w:rsidRPr="00E835C5">
        <w:t>盒的</w:t>
      </w:r>
      <w:r w:rsidRPr="00E835C5">
        <w:t>ANF</w:t>
      </w:r>
      <w:r w:rsidRPr="00E835C5">
        <w:t>结构对比</w:t>
      </w:r>
    </w:p>
    <w:tbl>
      <w:tblPr>
        <w:tblW w:w="0" w:type="auto"/>
        <w:tblCellSpacing w:w="15" w:type="dxa"/>
        <w:tblCellMar>
          <w:left w:w="0" w:type="dxa"/>
          <w:right w:w="0" w:type="dxa"/>
        </w:tblCellMar>
        <w:tblLook w:val="04A0" w:firstRow="1" w:lastRow="0" w:firstColumn="1" w:lastColumn="0" w:noHBand="0" w:noVBand="1"/>
      </w:tblPr>
      <w:tblGrid>
        <w:gridCol w:w="1048"/>
        <w:gridCol w:w="2260"/>
        <w:gridCol w:w="1403"/>
        <w:gridCol w:w="1697"/>
        <w:gridCol w:w="2988"/>
      </w:tblGrid>
      <w:tr w:rsidR="00E835C5" w:rsidRPr="00E835C5" w14:paraId="1B3F54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59176" w14:textId="77777777" w:rsidR="00E835C5" w:rsidRPr="00E835C5" w:rsidRDefault="00E835C5" w:rsidP="00E835C5">
            <w:pPr>
              <w:ind w:firstLine="482"/>
            </w:pPr>
            <w:r w:rsidRPr="00E835C5">
              <w:rPr>
                <w:b/>
                <w:bCs/>
              </w:rPr>
              <w:t>S</w:t>
            </w:r>
            <w:r w:rsidRPr="00E835C5">
              <w:rPr>
                <w:b/>
                <w:bCs/>
              </w:rPr>
              <w:t>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A2AC4" w14:textId="77777777" w:rsidR="00E835C5" w:rsidRPr="00E835C5" w:rsidRDefault="00E835C5" w:rsidP="00E835C5">
            <w:pPr>
              <w:ind w:firstLine="482"/>
            </w:pPr>
            <w:r w:rsidRPr="00E835C5">
              <w:rPr>
                <w:b/>
                <w:bCs/>
              </w:rPr>
              <w:t>真值表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E79C4F" w14:textId="77777777" w:rsidR="00E835C5" w:rsidRPr="00E835C5" w:rsidRDefault="00E835C5" w:rsidP="00E835C5">
            <w:pPr>
              <w:ind w:firstLine="482"/>
            </w:pPr>
            <w:r w:rsidRPr="00E835C5">
              <w:rPr>
                <w:b/>
                <w:bCs/>
              </w:rPr>
              <w:t>分量次数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46D40" w14:textId="77777777" w:rsidR="00E835C5" w:rsidRPr="00E835C5" w:rsidRDefault="00E835C5" w:rsidP="00E835C5">
            <w:pPr>
              <w:ind w:firstLine="482"/>
            </w:pPr>
            <w:r w:rsidRPr="00E835C5">
              <w:rPr>
                <w:b/>
                <w:bCs/>
              </w:rPr>
              <w:t>整体代数次数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BFEEF7" w14:textId="77777777" w:rsidR="00E835C5" w:rsidRPr="00E835C5" w:rsidRDefault="00E835C5" w:rsidP="00E835C5">
            <w:pPr>
              <w:ind w:firstLine="482"/>
            </w:pPr>
            <w:r w:rsidRPr="00E835C5">
              <w:rPr>
                <w:b/>
                <w:bCs/>
              </w:rPr>
              <w:t>结构特点</w:t>
            </w:r>
          </w:p>
        </w:tc>
      </w:tr>
      <w:tr w:rsidR="00E835C5" w:rsidRPr="00E835C5" w14:paraId="0AC5D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A6CE83" w14:textId="2EACEFBE" w:rsidR="00E835C5" w:rsidRPr="00E835C5" w:rsidRDefault="00000000" w:rsidP="00E835C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w</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D74F3" w14:textId="77777777" w:rsidR="00E835C5" w:rsidRPr="00E835C5" w:rsidRDefault="00E835C5" w:rsidP="00E835C5">
            <w:pPr>
              <w:ind w:firstLine="480"/>
            </w:pPr>
            <w:r w:rsidRPr="00E835C5">
              <w:t>[5,3,6,1,0,7,2,4]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C3D56" w14:textId="77777777" w:rsidR="00E835C5" w:rsidRPr="00E835C5" w:rsidRDefault="00E835C5" w:rsidP="00E835C5">
            <w:pPr>
              <w:ind w:firstLine="480"/>
            </w:pPr>
            <w:r w:rsidRPr="00E835C5">
              <w:t>1, 1, 2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9C26B" w14:textId="77777777" w:rsidR="00E835C5" w:rsidRPr="00E835C5" w:rsidRDefault="00E835C5" w:rsidP="00E835C5">
            <w:pPr>
              <w:ind w:firstLine="480"/>
            </w:pPr>
            <w:r w:rsidRPr="00E835C5">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442DC" w14:textId="77777777" w:rsidR="00E835C5" w:rsidRPr="00E835C5" w:rsidRDefault="00E835C5" w:rsidP="00E835C5">
            <w:pPr>
              <w:ind w:firstLine="480"/>
            </w:pPr>
            <w:r w:rsidRPr="00E835C5">
              <w:t>两个分量为一次函数，线性结构明显</w:t>
            </w:r>
          </w:p>
        </w:tc>
      </w:tr>
      <w:tr w:rsidR="00E835C5" w:rsidRPr="00E835C5" w14:paraId="7E0AC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9017E" w14:textId="53EE5BAF" w:rsidR="00E835C5" w:rsidRPr="00E835C5" w:rsidRDefault="00000000" w:rsidP="00E835C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1B2533" w14:textId="77777777" w:rsidR="00E835C5" w:rsidRPr="00E835C5" w:rsidRDefault="00E835C5" w:rsidP="00E835C5">
            <w:pPr>
              <w:ind w:firstLine="480"/>
            </w:pPr>
            <w:r w:rsidRPr="00E835C5">
              <w:t>[0,1,3,6,7,4,5,2]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EFAFA" w14:textId="77777777" w:rsidR="00E835C5" w:rsidRPr="00E835C5" w:rsidRDefault="00E835C5" w:rsidP="00E835C5">
            <w:pPr>
              <w:ind w:firstLine="480"/>
            </w:pPr>
            <w:r w:rsidRPr="00E835C5">
              <w:t>2, 2, 2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F46C6" w14:textId="77777777" w:rsidR="00E835C5" w:rsidRPr="00E835C5" w:rsidRDefault="00E835C5" w:rsidP="00E835C5">
            <w:pPr>
              <w:ind w:firstLine="480"/>
            </w:pPr>
            <w:r w:rsidRPr="00E835C5">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6B00CF" w14:textId="77777777" w:rsidR="00E835C5" w:rsidRPr="00E835C5" w:rsidRDefault="00E835C5" w:rsidP="00E835C5">
            <w:pPr>
              <w:ind w:firstLine="480"/>
            </w:pPr>
            <w:r w:rsidRPr="00E835C5">
              <w:t>三个分量均含二次项，非线性更均衡</w:t>
            </w:r>
          </w:p>
        </w:tc>
      </w:tr>
    </w:tbl>
    <w:p w14:paraId="268DAB0C" w14:textId="6074D75F" w:rsidR="00E835C5" w:rsidRDefault="00E835C5" w:rsidP="00E835C5">
      <w:pPr>
        <w:ind w:firstLine="480"/>
      </w:pPr>
      <w:r w:rsidRPr="00E835C5">
        <w:t>需要注意的是，两个</w:t>
      </w:r>
      <w:r w:rsidRPr="00E835C5">
        <w:t>S</w:t>
      </w:r>
      <w:r w:rsidRPr="00E835C5">
        <w:t>盒的整体代数次数均为</w:t>
      </w:r>
      <w:r w:rsidRPr="00E835C5">
        <w:t>2</w:t>
      </w:r>
      <w:r w:rsidRPr="00E835C5">
        <w:t>，但它们的安全性能并不相同。这</w:t>
      </w:r>
      <w:proofErr w:type="gramStart"/>
      <w:r w:rsidRPr="00E835C5">
        <w:t>说明仅</w:t>
      </w:r>
      <w:proofErr w:type="gramEnd"/>
      <w:r w:rsidRPr="00E835C5">
        <w:t>观察整体代数次数是不充分的，还需要进一步结合非线性度、差分均匀性和线性分布表等指标进行综合评价。</w:t>
      </w:r>
    </w:p>
    <w:p w14:paraId="073CF1E8" w14:textId="5EC3A42D" w:rsidR="00E835C5" w:rsidRDefault="00E835C5" w:rsidP="00E835C5">
      <w:pPr>
        <w:pStyle w:val="2"/>
      </w:pPr>
      <w:r w:rsidRPr="00E835C5">
        <w:t>3bit S</w:t>
      </w:r>
      <w:r w:rsidRPr="00E835C5">
        <w:t>盒的差分分布表与差分性能分析</w:t>
      </w:r>
    </w:p>
    <w:p w14:paraId="2DC83A0D" w14:textId="4B04D783" w:rsidR="00E835C5" w:rsidRPr="00E835C5" w:rsidRDefault="00E835C5" w:rsidP="00E835C5">
      <w:pPr>
        <w:ind w:firstLine="480"/>
      </w:pPr>
      <w:r w:rsidRPr="00E835C5">
        <w:t>差分密码分析关注输入差分经过</w:t>
      </w:r>
      <w:r w:rsidRPr="00E835C5">
        <w:t>S</w:t>
      </w:r>
      <w:r w:rsidRPr="00E835C5">
        <w:t>盒后产生输出差分的分布情况。对于</w:t>
      </w:r>
      <w:r w:rsidRPr="00E835C5">
        <w:t>3bit S</w:t>
      </w:r>
      <w:r w:rsidRPr="00E835C5">
        <w:t>盒</w:t>
      </w:r>
      <w:r w:rsidRPr="00E835C5">
        <w:t xml:space="preserve"> </w:t>
      </w:r>
      <m:oMath>
        <m:r>
          <w:rPr>
            <w:rFonts w:ascii="Cambria Math" w:hAnsi="Cambria Math"/>
          </w:rPr>
          <m:t>S</m:t>
        </m:r>
      </m:oMath>
      <w:r w:rsidRPr="00E835C5">
        <w:t>，其差分分布表（</w:t>
      </w:r>
      <w:r w:rsidRPr="00E835C5">
        <w:t>Differential Distribution Table</w:t>
      </w:r>
      <w:r w:rsidRPr="00E835C5">
        <w:t>，</w:t>
      </w:r>
      <w:r w:rsidRPr="00E835C5">
        <w:t>DDT</w:t>
      </w:r>
      <w:r w:rsidRPr="00E835C5">
        <w:t>）定义为</w:t>
      </w:r>
    </w:p>
    <w:p w14:paraId="7567CCA7" w14:textId="70C31150" w:rsidR="00E835C5" w:rsidRPr="00E835C5" w:rsidRDefault="002B4141" w:rsidP="00E835C5">
      <w:pPr>
        <w:ind w:firstLine="480"/>
      </w:pPr>
      <m:oMathPara>
        <m:oMath>
          <m:r>
            <w:rPr>
              <w:rFonts w:ascii="Cambria Math" w:hAnsi="Cambria Math"/>
            </w:rPr>
            <m:t>DDT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x⊕a</m:t>
              </m:r>
            </m:e>
          </m:d>
          <m:r>
            <w:rPr>
              <w:rFonts w:ascii="Cambria Math" w:hAnsi="Cambria Math"/>
            </w:rPr>
            <m:t>=b</m:t>
          </m:r>
          <m:r>
            <m:rPr>
              <m:lit/>
            </m:rPr>
            <w:rPr>
              <w:rFonts w:ascii="Cambria Math" w:hAnsi="Cambria Math"/>
            </w:rPr>
            <m:t>}</m:t>
          </m:r>
          <m:r>
            <w:rPr>
              <w:rFonts w:ascii="Cambria Math" w:hAnsi="Cambria Math"/>
            </w:rPr>
            <m:t>,</m:t>
          </m:r>
        </m:oMath>
      </m:oMathPara>
    </w:p>
    <w:p w14:paraId="2A230AE5" w14:textId="0FE0DD35" w:rsidR="00E835C5" w:rsidRPr="00E835C5" w:rsidRDefault="00E835C5" w:rsidP="00E835C5">
      <w:pPr>
        <w:ind w:firstLine="480"/>
      </w:pPr>
      <w:r w:rsidRPr="00E835C5">
        <w:t>其中</w:t>
      </w:r>
      <w:r w:rsidRPr="00E835C5">
        <w:t xml:space="preserve"> </w:t>
      </w:r>
      <m:oMath>
        <m:r>
          <w:rPr>
            <w:rFonts w:ascii="Cambria Math" w:hAnsi="Cambria Math"/>
          </w:rPr>
          <m:t>a</m:t>
        </m:r>
      </m:oMath>
      <w:r w:rsidRPr="00E835C5">
        <w:t xml:space="preserve"> </w:t>
      </w:r>
      <w:r w:rsidRPr="00E835C5">
        <w:t>为输入差分，</w:t>
      </w:r>
      <m:oMath>
        <m:r>
          <w:rPr>
            <w:rFonts w:ascii="Cambria Math" w:hAnsi="Cambria Math"/>
          </w:rPr>
          <m:t>b</m:t>
        </m:r>
      </m:oMath>
      <w:r w:rsidRPr="00E835C5">
        <w:t xml:space="preserve"> </w:t>
      </w:r>
      <w:r w:rsidRPr="00E835C5">
        <w:t>为输出差分。</w:t>
      </w:r>
      <w:r w:rsidRPr="00E835C5">
        <w:t>S</w:t>
      </w:r>
      <w:r w:rsidRPr="00E835C5">
        <w:t>盒的差分均匀性定义为</w:t>
      </w:r>
    </w:p>
    <w:p w14:paraId="297F306E" w14:textId="34343392" w:rsidR="002B4141" w:rsidRPr="002B4141" w:rsidRDefault="002B4141" w:rsidP="002B4141">
      <w:pPr>
        <w:ind w:firstLine="480"/>
      </w:pPr>
      <m:oMathPara>
        <m:oMath>
          <m:r>
            <w:rPr>
              <w:rFonts w:ascii="Cambria Math" w:hAnsi="Cambria Math"/>
            </w:rPr>
            <m:t>δ=ma</m:t>
          </m:r>
          <m:sSub>
            <m:sSubPr>
              <m:ctrlPr>
                <w:rPr>
                  <w:rFonts w:ascii="Cambria Math" w:hAnsi="Cambria Math"/>
                  <w:i/>
                </w:rPr>
              </m:ctrlPr>
            </m:sSubPr>
            <m:e>
              <m:r>
                <w:rPr>
                  <w:rFonts w:ascii="Cambria Math" w:hAnsi="Cambria Math"/>
                </w:rPr>
                <m:t>x</m:t>
              </m:r>
            </m:e>
            <m:sub>
              <m:r>
                <w:rPr>
                  <w:rFonts w:ascii="Cambria Math" w:hAnsi="Cambria Math"/>
                </w:rPr>
                <m:t>a≠0,b</m:t>
              </m:r>
            </m:sub>
          </m:sSub>
          <m:r>
            <w:rPr>
              <w:rFonts w:ascii="Cambria Math" w:hAnsi="Cambria Math"/>
            </w:rPr>
            <m:t>DDT</m:t>
          </m:r>
          <m:d>
            <m:dPr>
              <m:ctrlPr>
                <w:rPr>
                  <w:rFonts w:ascii="Cambria Math" w:hAnsi="Cambria Math"/>
                  <w:i/>
                </w:rPr>
              </m:ctrlPr>
            </m:dPr>
            <m:e>
              <m:r>
                <w:rPr>
                  <w:rFonts w:ascii="Cambria Math" w:hAnsi="Cambria Math"/>
                </w:rPr>
                <m:t>a,b</m:t>
              </m:r>
            </m:e>
          </m:d>
        </m:oMath>
      </m:oMathPara>
    </w:p>
    <w:p w14:paraId="638913D2" w14:textId="18CC2C40" w:rsidR="00E835C5" w:rsidRPr="00E835C5" w:rsidRDefault="00E835C5" w:rsidP="00D849E6">
      <w:pPr>
        <w:ind w:firstLine="480"/>
      </w:pPr>
      <w:r w:rsidRPr="00E835C5">
        <w:lastRenderedPageBreak/>
        <w:t>差分均匀性越小，说明</w:t>
      </w:r>
      <w:r w:rsidRPr="00E835C5">
        <w:t>S</w:t>
      </w:r>
      <w:r w:rsidRPr="00E835C5">
        <w:t>盒输出</w:t>
      </w:r>
      <w:proofErr w:type="gramStart"/>
      <w:r w:rsidRPr="00E835C5">
        <w:t>差分越</w:t>
      </w:r>
      <w:proofErr w:type="gramEnd"/>
      <w:r w:rsidRPr="00E835C5">
        <w:t>分散，抵抗差分攻击的能力越强。对于</w:t>
      </w:r>
      <w:r w:rsidRPr="00E835C5">
        <w:t>3bit</w:t>
      </w:r>
      <w:r w:rsidRPr="00E835C5">
        <w:t>双射</w:t>
      </w:r>
      <w:r w:rsidRPr="00E835C5">
        <w:t>S</w:t>
      </w:r>
      <w:r w:rsidRPr="00E835C5">
        <w:t>盒，</w:t>
      </w:r>
      <m:oMath>
        <m:r>
          <w:rPr>
            <w:rFonts w:ascii="Cambria Math" w:hAnsi="Cambria Math"/>
          </w:rPr>
          <m:t>δ=2</m:t>
        </m:r>
      </m:oMath>
      <w:r w:rsidRPr="00E835C5">
        <w:t xml:space="preserve"> </w:t>
      </w:r>
      <w:r w:rsidRPr="00E835C5">
        <w:t>为最优情况，此时</w:t>
      </w:r>
      <w:r w:rsidRPr="00E835C5">
        <w:t>S</w:t>
      </w:r>
      <w:r w:rsidRPr="00E835C5">
        <w:t>盒具有</w:t>
      </w:r>
      <w:r w:rsidRPr="00E835C5">
        <w:t>APN</w:t>
      </w:r>
      <w:r w:rsidRPr="00E835C5">
        <w:t>性质。</w:t>
      </w:r>
    </w:p>
    <w:p w14:paraId="04247068" w14:textId="7CD30DCE" w:rsidR="00E835C5" w:rsidRDefault="00E835C5" w:rsidP="00E835C5">
      <w:pPr>
        <w:pStyle w:val="3"/>
      </w:pPr>
      <w:r w:rsidRPr="00E835C5">
        <w:t>弱</w:t>
      </w:r>
      <w:r w:rsidRPr="00E835C5">
        <w:t>S</w:t>
      </w:r>
      <w:r w:rsidRPr="00E835C5">
        <w:t>盒的差分性能</w:t>
      </w:r>
    </w:p>
    <w:p w14:paraId="4CCEE735" w14:textId="0B775814" w:rsidR="00E835C5" w:rsidRDefault="00E835C5" w:rsidP="00E835C5">
      <w:pPr>
        <w:ind w:firstLine="480"/>
      </w:pPr>
      <w:r w:rsidRPr="00E835C5">
        <w:t>弱</w:t>
      </w:r>
      <w:r w:rsidRPr="00E835C5">
        <w:t>S</w:t>
      </w:r>
      <w:r w:rsidRPr="00E835C5">
        <w:t>盒</w:t>
      </w:r>
      <w:r w:rsidRPr="00E835C5">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sidRPr="00E835C5">
        <w:t xml:space="preserve"> </w:t>
      </w:r>
      <w:r w:rsidRPr="00E835C5">
        <w:t>的核心指标为：</w:t>
      </w:r>
    </w:p>
    <w:p w14:paraId="11643AFE" w14:textId="29D31AB4" w:rsidR="00D849E6" w:rsidRPr="00D849E6" w:rsidRDefault="00D849E6" w:rsidP="00D849E6">
      <w:pPr>
        <w:ind w:firstLine="480"/>
      </w:pPr>
      <m:oMathPara>
        <m:oMath>
          <m:r>
            <w:rPr>
              <w:rFonts w:ascii="Cambria Math" w:hAnsi="Cambria Math"/>
            </w:rPr>
            <m:t>NL=0, δ=8,deg=2</m:t>
          </m:r>
        </m:oMath>
      </m:oMathPara>
    </w:p>
    <w:p w14:paraId="6EC473A4" w14:textId="28021AB8" w:rsidR="00E835C5" w:rsidRPr="00E835C5" w:rsidRDefault="00E835C5" w:rsidP="00E835C5">
      <w:pPr>
        <w:ind w:firstLine="480"/>
      </w:pPr>
      <w:r w:rsidRPr="00E835C5">
        <w:t>其中差分均匀性</w:t>
      </w:r>
      <w:r w:rsidRPr="00E835C5">
        <w:t xml:space="preserve"> </w:t>
      </w:r>
      <m:oMath>
        <m:r>
          <w:rPr>
            <w:rFonts w:ascii="Cambria Math" w:hAnsi="Cambria Math"/>
          </w:rPr>
          <m:t xml:space="preserve"> δ=8</m:t>
        </m:r>
      </m:oMath>
      <w:r w:rsidRPr="00E835C5">
        <w:t xml:space="preserve"> </w:t>
      </w:r>
      <w:r w:rsidRPr="00E835C5">
        <w:t>表示存在</w:t>
      </w:r>
      <w:proofErr w:type="gramStart"/>
      <w:r w:rsidRPr="00E835C5">
        <w:t>某个非零输入</w:t>
      </w:r>
      <w:proofErr w:type="gramEnd"/>
      <w:r w:rsidRPr="00E835C5">
        <w:t>差分，使得输出差分以确定性方式出现。这意味着攻击者一旦选取相应输入差分，就可以得到高度集中的输出差分，从而显著降低差分分析难度。</w:t>
      </w:r>
    </w:p>
    <w:p w14:paraId="0195413C" w14:textId="77777777" w:rsidR="00E835C5" w:rsidRPr="00E835C5" w:rsidRDefault="00E835C5" w:rsidP="00E835C5">
      <w:pPr>
        <w:ind w:firstLine="480"/>
      </w:pPr>
      <w:r w:rsidRPr="00E835C5">
        <w:t>以其实验结果为例，该</w:t>
      </w:r>
      <w:r w:rsidRPr="00E835C5">
        <w:t>S</w:t>
      </w:r>
      <w:r w:rsidRPr="00E835C5">
        <w:t>盒的</w:t>
      </w:r>
      <w:r w:rsidRPr="00E835C5">
        <w:t>DDT</w:t>
      </w:r>
      <w:r w:rsidRPr="00E835C5">
        <w:t>中</w:t>
      </w:r>
      <w:proofErr w:type="gramStart"/>
      <w:r w:rsidRPr="00E835C5">
        <w:t>存在非零输入</w:t>
      </w:r>
      <w:proofErr w:type="gramEnd"/>
      <w:r w:rsidRPr="00E835C5">
        <w:t>差分行的最大值为</w:t>
      </w:r>
      <w:r w:rsidRPr="00E835C5">
        <w:t>8</w:t>
      </w:r>
      <w:r w:rsidRPr="00E835C5">
        <w:t>，已经达到</w:t>
      </w:r>
      <w:r w:rsidRPr="00E835C5">
        <w:t>3bit</w:t>
      </w:r>
      <w:r w:rsidRPr="00E835C5">
        <w:t>输入空间大小。这说明该</w:t>
      </w:r>
      <w:r w:rsidRPr="00E835C5">
        <w:t>S</w:t>
      </w:r>
      <w:r w:rsidRPr="00E835C5">
        <w:t>盒在差分层面存在严重缺陷，不适合作为密码算法中的非线性部件。</w:t>
      </w:r>
    </w:p>
    <w:p w14:paraId="6B9BF4FB" w14:textId="531049F9" w:rsidR="00E835C5" w:rsidRDefault="00E835C5" w:rsidP="00E835C5">
      <w:pPr>
        <w:pStyle w:val="3"/>
      </w:pPr>
      <w:r w:rsidRPr="00E835C5">
        <w:t>最优</w:t>
      </w:r>
      <w:r w:rsidRPr="00E835C5">
        <w:t>S</w:t>
      </w:r>
      <w:r w:rsidRPr="00E835C5">
        <w:t>盒的差分性能</w:t>
      </w:r>
    </w:p>
    <w:p w14:paraId="07D6193C" w14:textId="09966F39" w:rsidR="00E835C5" w:rsidRDefault="00E835C5" w:rsidP="00E835C5">
      <w:pPr>
        <w:ind w:firstLine="480"/>
      </w:pPr>
      <w:r w:rsidRPr="00E835C5">
        <w:rPr>
          <w:rFonts w:hint="eastAsia"/>
        </w:rPr>
        <w:t>最优</w:t>
      </w:r>
      <w:r w:rsidRPr="00E835C5">
        <w:rPr>
          <w:rFonts w:hint="eastAsia"/>
        </w:rPr>
        <w:t>S</w:t>
      </w:r>
      <w:r w:rsidRPr="00E835C5">
        <w:rPr>
          <w:rFonts w:hint="eastAsia"/>
        </w:rPr>
        <w:t>盒</w:t>
      </w:r>
      <w:r w:rsidRPr="00E835C5">
        <w:rPr>
          <w:rFonts w:hint="eastAsia"/>
        </w:rPr>
        <w:t xml:space="preserve"> </w:t>
      </w:r>
      <m:oMath>
        <m:r>
          <w:rPr>
            <w:rFonts w:ascii="Cambria Math" w:hAnsi="Cambria Math"/>
          </w:rPr>
          <m:t>S_o=[0,1,3,6,7,4,5,2]</m:t>
        </m:r>
      </m:oMath>
      <w:r w:rsidRPr="00E835C5">
        <w:rPr>
          <w:rFonts w:hint="eastAsia"/>
        </w:rPr>
        <w:t xml:space="preserve"> </w:t>
      </w:r>
      <w:r w:rsidRPr="00E835C5">
        <w:rPr>
          <w:rFonts w:hint="eastAsia"/>
        </w:rPr>
        <w:t>的</w:t>
      </w:r>
      <w:r w:rsidRPr="00E835C5">
        <w:rPr>
          <w:rFonts w:hint="eastAsia"/>
        </w:rPr>
        <w:t>DDT</w:t>
      </w:r>
      <w:r w:rsidRPr="00E835C5">
        <w:rPr>
          <w:rFonts w:hint="eastAsia"/>
        </w:rPr>
        <w:t>如表</w:t>
      </w:r>
      <w:r w:rsidRPr="00E835C5">
        <w:rPr>
          <w:rFonts w:hint="eastAsia"/>
        </w:rPr>
        <w:t>3-4</w:t>
      </w:r>
      <w:r w:rsidRPr="00E835C5">
        <w:rPr>
          <w:rFonts w:hint="eastAsia"/>
        </w:rPr>
        <w:t>所示。</w:t>
      </w:r>
    </w:p>
    <w:p w14:paraId="0CADCD89" w14:textId="392CAABD" w:rsidR="00E835C5" w:rsidRPr="00E835C5" w:rsidRDefault="00E835C5" w:rsidP="00E835C5">
      <w:pPr>
        <w:ind w:firstLine="480"/>
      </w:pPr>
      <w:r w:rsidRPr="00E835C5">
        <w:t>表</w:t>
      </w:r>
      <w:r w:rsidRPr="00E835C5">
        <w:t xml:space="preserve">3-4 </w:t>
      </w:r>
      <w:r w:rsidRPr="00E835C5">
        <w:t>最优</w:t>
      </w:r>
      <w:r w:rsidRPr="00E835C5">
        <w:t>3bit S</w:t>
      </w:r>
      <w:r w:rsidRPr="00E835C5">
        <w:t>盒</w:t>
      </w:r>
      <w:r w:rsidRPr="00E835C5">
        <w:t xml:space="preserve"> </w:t>
      </w:r>
      <m:oMath>
        <m:r>
          <w:rPr>
            <w:rFonts w:ascii="Cambria Math" w:hAnsi="Cambria Math"/>
          </w:rPr>
          <m:t>S_o</m:t>
        </m:r>
      </m:oMath>
      <w:r w:rsidRPr="00E835C5">
        <w:t xml:space="preserve"> </w:t>
      </w:r>
      <w:r w:rsidRPr="00E835C5">
        <w:t>的差分分布表</w:t>
      </w:r>
      <w:r w:rsidRPr="00E835C5">
        <w:t>DDT</w:t>
      </w:r>
    </w:p>
    <w:tbl>
      <w:tblPr>
        <w:tblW w:w="9444" w:type="dxa"/>
        <w:tblCellSpacing w:w="15" w:type="dxa"/>
        <w:tblCellMar>
          <w:left w:w="0" w:type="dxa"/>
          <w:right w:w="0" w:type="dxa"/>
        </w:tblCellMar>
        <w:tblLook w:val="04A0" w:firstRow="1" w:lastRow="0" w:firstColumn="1" w:lastColumn="0" w:noHBand="0" w:noVBand="1"/>
      </w:tblPr>
      <w:tblGrid>
        <w:gridCol w:w="1321"/>
        <w:gridCol w:w="1134"/>
        <w:gridCol w:w="992"/>
        <w:gridCol w:w="993"/>
        <w:gridCol w:w="992"/>
        <w:gridCol w:w="992"/>
        <w:gridCol w:w="992"/>
        <w:gridCol w:w="993"/>
        <w:gridCol w:w="1035"/>
      </w:tblGrid>
      <w:tr w:rsidR="00662227" w:rsidRPr="00E835C5" w14:paraId="30E4E1E1" w14:textId="77777777" w:rsidTr="00662227">
        <w:trPr>
          <w:trHeight w:val="799"/>
          <w:tblHeader/>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0B956" w14:textId="77777777" w:rsidR="00E835C5" w:rsidRPr="00E835C5" w:rsidRDefault="00E835C5" w:rsidP="00E835C5">
            <w:pPr>
              <w:ind w:firstLine="482"/>
            </w:pPr>
            <w:r w:rsidRPr="00E835C5">
              <w:rPr>
                <w:b/>
                <w:bCs/>
              </w:rPr>
              <w:t>a\b</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2F082" w14:textId="77777777" w:rsidR="00E835C5" w:rsidRPr="00E835C5" w:rsidRDefault="00E835C5" w:rsidP="00E835C5">
            <w:pPr>
              <w:ind w:firstLine="482"/>
            </w:pPr>
            <w:r w:rsidRPr="00E835C5">
              <w:rPr>
                <w:b/>
                <w:bCs/>
              </w:rPr>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A18404" w14:textId="77777777" w:rsidR="00E835C5" w:rsidRPr="00E835C5" w:rsidRDefault="00E835C5" w:rsidP="00E835C5">
            <w:pPr>
              <w:ind w:firstLine="482"/>
            </w:pPr>
            <w:r w:rsidRPr="00E835C5">
              <w:rPr>
                <w:b/>
                <w:bCs/>
              </w:rPr>
              <w:t>1</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270A8" w14:textId="77777777" w:rsidR="00E835C5" w:rsidRPr="00E835C5" w:rsidRDefault="00E835C5" w:rsidP="00E835C5">
            <w:pPr>
              <w:ind w:firstLine="482"/>
            </w:pPr>
            <w:r w:rsidRPr="00E835C5">
              <w:rPr>
                <w:b/>
                <w:bCs/>
              </w:rPr>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8C9C1" w14:textId="77777777" w:rsidR="00E835C5" w:rsidRPr="00E835C5" w:rsidRDefault="00E835C5" w:rsidP="00E835C5">
            <w:pPr>
              <w:ind w:firstLine="482"/>
            </w:pPr>
            <w:r w:rsidRPr="00E835C5">
              <w:rPr>
                <w:b/>
                <w:bCs/>
              </w:rPr>
              <w:t>3</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0BA18" w14:textId="77777777" w:rsidR="00E835C5" w:rsidRPr="00E835C5" w:rsidRDefault="00E835C5" w:rsidP="00E835C5">
            <w:pPr>
              <w:ind w:firstLine="482"/>
            </w:pPr>
            <w:r w:rsidRPr="00E835C5">
              <w:rPr>
                <w:b/>
                <w:bCs/>
              </w:rPr>
              <w:t>4</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0016A" w14:textId="77777777" w:rsidR="00E835C5" w:rsidRPr="00E835C5" w:rsidRDefault="00E835C5" w:rsidP="00E835C5">
            <w:pPr>
              <w:ind w:firstLine="482"/>
            </w:pPr>
            <w:r w:rsidRPr="00E835C5">
              <w:rPr>
                <w:b/>
                <w:bCs/>
              </w:rPr>
              <w:t>5</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92F90D" w14:textId="77777777" w:rsidR="00E835C5" w:rsidRPr="00E835C5" w:rsidRDefault="00E835C5" w:rsidP="00E835C5">
            <w:pPr>
              <w:ind w:firstLine="482"/>
            </w:pPr>
            <w:r w:rsidRPr="00E835C5">
              <w:rPr>
                <w:b/>
                <w:bCs/>
              </w:rPr>
              <w:t>6</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6954BF" w14:textId="77777777" w:rsidR="00E835C5" w:rsidRPr="00E835C5" w:rsidRDefault="00E835C5" w:rsidP="00E835C5">
            <w:pPr>
              <w:ind w:firstLine="482"/>
            </w:pPr>
            <w:r w:rsidRPr="00E835C5">
              <w:rPr>
                <w:b/>
                <w:bCs/>
              </w:rPr>
              <w:t>7</w:t>
            </w:r>
          </w:p>
        </w:tc>
      </w:tr>
      <w:tr w:rsidR="00662227" w:rsidRPr="00E835C5" w14:paraId="4A94AB91"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A3AF2" w14:textId="77777777" w:rsidR="00E835C5" w:rsidRPr="00E835C5" w:rsidRDefault="00E835C5" w:rsidP="00E835C5">
            <w:pPr>
              <w:ind w:firstLine="480"/>
            </w:pPr>
            <w:r w:rsidRPr="00E835C5">
              <w:t>0</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43753" w14:textId="77777777" w:rsidR="00E835C5" w:rsidRPr="00E835C5" w:rsidRDefault="00E835C5" w:rsidP="00E835C5">
            <w:pPr>
              <w:ind w:firstLine="480"/>
            </w:pPr>
            <w:r w:rsidRPr="00E835C5">
              <w:t>8</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B23B9"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64F5D"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F96F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0AA5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3FFE2"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C5BFE"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71DF6A" w14:textId="77777777" w:rsidR="00E835C5" w:rsidRPr="00E835C5" w:rsidRDefault="00E835C5" w:rsidP="00E835C5">
            <w:pPr>
              <w:ind w:firstLine="480"/>
            </w:pPr>
            <w:r w:rsidRPr="00E835C5">
              <w:t>0</w:t>
            </w:r>
          </w:p>
        </w:tc>
      </w:tr>
      <w:tr w:rsidR="00662227" w:rsidRPr="00E835C5" w14:paraId="433291FF"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86AD25" w14:textId="77777777" w:rsidR="00E835C5" w:rsidRPr="00E835C5" w:rsidRDefault="00E835C5" w:rsidP="00E835C5">
            <w:pPr>
              <w:ind w:firstLine="480"/>
            </w:pPr>
            <w:r w:rsidRPr="00E835C5">
              <w:t>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AD4B9D"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ACAC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33BF1"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F772D"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BBF1B"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F4CC5"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0F2DC"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1E533" w14:textId="77777777" w:rsidR="00E835C5" w:rsidRPr="00E835C5" w:rsidRDefault="00E835C5" w:rsidP="00E835C5">
            <w:pPr>
              <w:ind w:firstLine="480"/>
            </w:pPr>
            <w:r w:rsidRPr="00E835C5">
              <w:t>2</w:t>
            </w:r>
          </w:p>
        </w:tc>
      </w:tr>
      <w:tr w:rsidR="00662227" w:rsidRPr="00E835C5" w14:paraId="45A5E214"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7AD85" w14:textId="77777777" w:rsidR="00E835C5" w:rsidRPr="00E835C5" w:rsidRDefault="00E835C5" w:rsidP="00E835C5">
            <w:pPr>
              <w:ind w:firstLine="480"/>
            </w:pPr>
            <w:r w:rsidRPr="00E835C5">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87E8A"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B48F4"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A83CC"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EE3B3"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24BE0"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5C856"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35DBE"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3FF4FA" w14:textId="77777777" w:rsidR="00E835C5" w:rsidRPr="00E835C5" w:rsidRDefault="00E835C5" w:rsidP="00E835C5">
            <w:pPr>
              <w:ind w:firstLine="480"/>
            </w:pPr>
            <w:r w:rsidRPr="00E835C5">
              <w:t>2</w:t>
            </w:r>
          </w:p>
        </w:tc>
      </w:tr>
      <w:tr w:rsidR="00662227" w:rsidRPr="00E835C5" w14:paraId="5084773D"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EF783" w14:textId="77777777" w:rsidR="00E835C5" w:rsidRPr="00E835C5" w:rsidRDefault="00E835C5" w:rsidP="00E835C5">
            <w:pPr>
              <w:ind w:firstLine="480"/>
            </w:pPr>
            <w:r w:rsidRPr="00E835C5">
              <w:t>3</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A04E8"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AE11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B1584"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525B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4E99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25FA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5D92E5"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D91843" w14:textId="77777777" w:rsidR="00E835C5" w:rsidRPr="00E835C5" w:rsidRDefault="00E835C5" w:rsidP="00E835C5">
            <w:pPr>
              <w:ind w:firstLine="480"/>
            </w:pPr>
            <w:r w:rsidRPr="00E835C5">
              <w:t>0</w:t>
            </w:r>
          </w:p>
        </w:tc>
      </w:tr>
      <w:tr w:rsidR="00662227" w:rsidRPr="00E835C5" w14:paraId="62B49BAD"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F4225" w14:textId="77777777" w:rsidR="00E835C5" w:rsidRPr="00E835C5" w:rsidRDefault="00E835C5" w:rsidP="00E835C5">
            <w:pPr>
              <w:ind w:firstLine="480"/>
            </w:pPr>
            <w:r w:rsidRPr="00E835C5">
              <w:t>4</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936E6"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BC48A"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6F9156"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77AB7"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B9C98"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D32C17"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F4306"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CB20C2" w14:textId="77777777" w:rsidR="00E835C5" w:rsidRPr="00E835C5" w:rsidRDefault="00E835C5" w:rsidP="00E835C5">
            <w:pPr>
              <w:ind w:firstLine="480"/>
            </w:pPr>
            <w:r w:rsidRPr="00E835C5">
              <w:t>2</w:t>
            </w:r>
          </w:p>
        </w:tc>
      </w:tr>
      <w:tr w:rsidR="00662227" w:rsidRPr="00E835C5" w14:paraId="5F2B50FC"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51696" w14:textId="77777777" w:rsidR="00E835C5" w:rsidRPr="00E835C5" w:rsidRDefault="00E835C5" w:rsidP="00E835C5">
            <w:pPr>
              <w:ind w:firstLine="480"/>
            </w:pPr>
            <w:r w:rsidRPr="00E835C5">
              <w:t>5</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0510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27ABF"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BEA78"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EEBD0"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96BE6"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D0828"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EC9D0"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114E5" w14:textId="77777777" w:rsidR="00E835C5" w:rsidRPr="00E835C5" w:rsidRDefault="00E835C5" w:rsidP="00E835C5">
            <w:pPr>
              <w:ind w:firstLine="480"/>
            </w:pPr>
            <w:r w:rsidRPr="00E835C5">
              <w:t>0</w:t>
            </w:r>
          </w:p>
        </w:tc>
      </w:tr>
      <w:tr w:rsidR="00662227" w:rsidRPr="00E835C5" w14:paraId="5D2A01A7"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EAB71" w14:textId="77777777" w:rsidR="00E835C5" w:rsidRPr="00E835C5" w:rsidRDefault="00E835C5" w:rsidP="00E835C5">
            <w:pPr>
              <w:ind w:firstLine="480"/>
            </w:pPr>
            <w:r w:rsidRPr="00E835C5">
              <w:t>6</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3C3F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D30572"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84D144"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5CD1ED"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E6218"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5E2E6"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E6386"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D00F2" w14:textId="77777777" w:rsidR="00E835C5" w:rsidRPr="00E835C5" w:rsidRDefault="00E835C5" w:rsidP="00E835C5">
            <w:pPr>
              <w:ind w:firstLine="480"/>
            </w:pPr>
            <w:r w:rsidRPr="00E835C5">
              <w:t>0</w:t>
            </w:r>
          </w:p>
        </w:tc>
      </w:tr>
      <w:tr w:rsidR="00662227" w:rsidRPr="00E835C5" w14:paraId="152A8CF9"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8E5749" w14:textId="77777777" w:rsidR="00E835C5" w:rsidRPr="00E835C5" w:rsidRDefault="00E835C5" w:rsidP="00E835C5">
            <w:pPr>
              <w:ind w:firstLine="480"/>
            </w:pPr>
            <w:r w:rsidRPr="00E835C5">
              <w:lastRenderedPageBreak/>
              <w:t>7</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7496A"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881C55"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3C4E5"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551C5"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EBE77"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DDB83"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AE2DF"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E33EB" w14:textId="77777777" w:rsidR="00E835C5" w:rsidRPr="00E835C5" w:rsidRDefault="00E835C5" w:rsidP="00E835C5">
            <w:pPr>
              <w:ind w:firstLine="480"/>
            </w:pPr>
            <w:r w:rsidRPr="00E835C5">
              <w:t>2</w:t>
            </w:r>
          </w:p>
        </w:tc>
      </w:tr>
    </w:tbl>
    <w:p w14:paraId="4AC9F9C0" w14:textId="534F8CEC" w:rsidR="00E835C5" w:rsidRPr="00E835C5" w:rsidRDefault="00E835C5" w:rsidP="00E835C5">
      <w:pPr>
        <w:ind w:firstLine="480"/>
      </w:pPr>
      <w:r w:rsidRPr="00E835C5">
        <w:rPr>
          <w:rFonts w:hint="eastAsia"/>
        </w:rPr>
        <w:t>从表</w:t>
      </w:r>
      <w:r w:rsidRPr="00E835C5">
        <w:rPr>
          <w:rFonts w:hint="eastAsia"/>
        </w:rPr>
        <w:t>3-4</w:t>
      </w:r>
      <w:r w:rsidRPr="00E835C5">
        <w:rPr>
          <w:rFonts w:hint="eastAsia"/>
        </w:rPr>
        <w:t>可以看出，当输入差分</w:t>
      </w:r>
      <w:r w:rsidRPr="00E835C5">
        <w:rPr>
          <w:rFonts w:hint="eastAsia"/>
        </w:rPr>
        <w:t xml:space="preserve"> </w:t>
      </w:r>
      <m:oMath>
        <m:r>
          <w:rPr>
            <w:rFonts w:ascii="Cambria Math" w:hAnsi="Cambria Math"/>
          </w:rPr>
          <m:t>a\ne 0</m:t>
        </m:r>
      </m:oMath>
      <w:r w:rsidRPr="00E835C5">
        <w:rPr>
          <w:rFonts w:hint="eastAsia"/>
        </w:rPr>
        <w:t xml:space="preserve"> </w:t>
      </w:r>
      <w:r w:rsidRPr="00E835C5">
        <w:rPr>
          <w:rFonts w:hint="eastAsia"/>
        </w:rPr>
        <w:t>时，</w:t>
      </w:r>
      <w:r w:rsidRPr="00E835C5">
        <w:rPr>
          <w:rFonts w:hint="eastAsia"/>
        </w:rPr>
        <w:t>DDT</w:t>
      </w:r>
      <w:r w:rsidRPr="00E835C5">
        <w:rPr>
          <w:rFonts w:hint="eastAsia"/>
        </w:rPr>
        <w:t>中所有元素只取</w:t>
      </w:r>
      <w:r w:rsidRPr="00E835C5">
        <w:rPr>
          <w:rFonts w:hint="eastAsia"/>
        </w:rPr>
        <w:t>0</w:t>
      </w:r>
      <w:r w:rsidRPr="00E835C5">
        <w:rPr>
          <w:rFonts w:hint="eastAsia"/>
        </w:rPr>
        <w:t>或</w:t>
      </w:r>
      <w:r w:rsidRPr="00E835C5">
        <w:rPr>
          <w:rFonts w:hint="eastAsia"/>
        </w:rPr>
        <w:t>2</w:t>
      </w:r>
      <w:r w:rsidRPr="00E835C5">
        <w:rPr>
          <w:rFonts w:hint="eastAsia"/>
        </w:rPr>
        <w:t>。因此该</w:t>
      </w:r>
      <w:r w:rsidRPr="00E835C5">
        <w:rPr>
          <w:rFonts w:hint="eastAsia"/>
        </w:rPr>
        <w:t>S</w:t>
      </w:r>
      <w:r w:rsidRPr="00E835C5">
        <w:rPr>
          <w:rFonts w:hint="eastAsia"/>
        </w:rPr>
        <w:t>盒的差分均匀性为</w:t>
      </w:r>
      <m:oMath>
        <m:r>
          <w:rPr>
            <w:rFonts w:ascii="Cambria Math" w:hAnsi="Cambria Math"/>
          </w:rPr>
          <m:t xml:space="preserve"> δ</m:t>
        </m:r>
        <m:r>
          <w:rPr>
            <w:rFonts w:ascii="Cambria Math" w:hAnsi="Cambria Math" w:hint="eastAsia"/>
          </w:rPr>
          <m:t>=2</m:t>
        </m:r>
        <m:r>
          <w:rPr>
            <w:rFonts w:ascii="Cambria Math" w:hAnsi="Cambria Math" w:hint="eastAsia"/>
          </w:rPr>
          <m:t>。</m:t>
        </m:r>
      </m:oMath>
    </w:p>
    <w:p w14:paraId="49BF6F2C" w14:textId="3F7A9C33" w:rsidR="00E835C5" w:rsidRDefault="00E835C5" w:rsidP="00E835C5">
      <w:pPr>
        <w:ind w:firstLine="480"/>
      </w:pPr>
      <w:r w:rsidRPr="00E835C5">
        <w:rPr>
          <w:rFonts w:hint="eastAsia"/>
        </w:rPr>
        <w:t>这说明对于</w:t>
      </w:r>
      <w:proofErr w:type="gramStart"/>
      <w:r w:rsidRPr="00E835C5">
        <w:rPr>
          <w:rFonts w:hint="eastAsia"/>
        </w:rPr>
        <w:t>任意非零输入</w:t>
      </w:r>
      <w:proofErr w:type="gramEnd"/>
      <w:r w:rsidRPr="00E835C5">
        <w:rPr>
          <w:rFonts w:hint="eastAsia"/>
        </w:rPr>
        <w:t>差分，没有任何输出差分会出现超过</w:t>
      </w:r>
      <w:r w:rsidRPr="00E835C5">
        <w:rPr>
          <w:rFonts w:hint="eastAsia"/>
        </w:rPr>
        <w:t>2</w:t>
      </w:r>
      <w:r w:rsidRPr="00E835C5">
        <w:rPr>
          <w:rFonts w:hint="eastAsia"/>
        </w:rPr>
        <w:t>次。与弱</w:t>
      </w:r>
      <w:r w:rsidRPr="00E835C5">
        <w:rPr>
          <w:rFonts w:hint="eastAsia"/>
        </w:rPr>
        <w:t>S</w:t>
      </w:r>
      <w:r w:rsidRPr="00E835C5">
        <w:rPr>
          <w:rFonts w:hint="eastAsia"/>
        </w:rPr>
        <w:t>盒相比，最优</w:t>
      </w:r>
      <w:r w:rsidRPr="00E835C5">
        <w:rPr>
          <w:rFonts w:hint="eastAsia"/>
        </w:rPr>
        <w:t>S</w:t>
      </w:r>
      <w:r w:rsidRPr="00E835C5">
        <w:rPr>
          <w:rFonts w:hint="eastAsia"/>
        </w:rPr>
        <w:t>盒的差分分布更加均匀，能够有效降低差分分析中高概率差分路径出现的可能性。</w:t>
      </w:r>
    </w:p>
    <w:p w14:paraId="1FBF82AE" w14:textId="3EB271C5" w:rsidR="00662227" w:rsidRDefault="00662227" w:rsidP="00662227">
      <w:pPr>
        <w:pStyle w:val="3"/>
      </w:pPr>
      <w:r w:rsidRPr="00662227">
        <w:t>差分性能对比</w:t>
      </w:r>
    </w:p>
    <w:p w14:paraId="23B98132" w14:textId="58AAECAA" w:rsidR="00662227" w:rsidRDefault="00662227" w:rsidP="00662227">
      <w:pPr>
        <w:ind w:firstLine="480"/>
      </w:pPr>
      <w:r w:rsidRPr="00662227">
        <w:t>两个</w:t>
      </w:r>
      <w:r w:rsidRPr="00662227">
        <w:t>S</w:t>
      </w:r>
      <w:r w:rsidRPr="00662227">
        <w:t>盒的差分性能对比如表</w:t>
      </w:r>
      <w:r w:rsidRPr="00662227">
        <w:t>3-5</w:t>
      </w:r>
      <w:r w:rsidRPr="00662227">
        <w:t>所示。</w:t>
      </w:r>
    </w:p>
    <w:p w14:paraId="4DDB6AC0" w14:textId="2A03AC08" w:rsidR="00662227" w:rsidRDefault="00662227" w:rsidP="00662227">
      <w:pPr>
        <w:ind w:firstLine="480"/>
      </w:pPr>
      <w:r w:rsidRPr="00662227">
        <w:t>表</w:t>
      </w:r>
      <w:r w:rsidRPr="00662227">
        <w:t xml:space="preserve">3-5 </w:t>
      </w:r>
      <w:r w:rsidRPr="00662227">
        <w:t>两个</w:t>
      </w:r>
      <w:r w:rsidRPr="00662227">
        <w:t>3bit S</w:t>
      </w:r>
      <w:r w:rsidRPr="00662227">
        <w:t>盒的差分性能对比</w:t>
      </w:r>
    </w:p>
    <w:tbl>
      <w:tblPr>
        <w:tblW w:w="0" w:type="auto"/>
        <w:tblCellSpacing w:w="15" w:type="dxa"/>
        <w:tblCellMar>
          <w:left w:w="0" w:type="dxa"/>
          <w:right w:w="0" w:type="dxa"/>
        </w:tblCellMar>
        <w:tblLook w:val="04A0" w:firstRow="1" w:lastRow="0" w:firstColumn="1" w:lastColumn="0" w:noHBand="0" w:noVBand="1"/>
      </w:tblPr>
      <w:tblGrid>
        <w:gridCol w:w="1160"/>
        <w:gridCol w:w="2260"/>
        <w:gridCol w:w="2097"/>
        <w:gridCol w:w="3879"/>
      </w:tblGrid>
      <w:tr w:rsidR="00662227" w:rsidRPr="00662227" w14:paraId="0D6ED7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B52E4" w14:textId="77777777" w:rsidR="00662227" w:rsidRPr="00662227" w:rsidRDefault="00662227" w:rsidP="00662227">
            <w:pPr>
              <w:ind w:firstLine="482"/>
            </w:pPr>
            <w:r w:rsidRPr="00662227">
              <w:rPr>
                <w:b/>
                <w:bCs/>
              </w:rPr>
              <w:t>S</w:t>
            </w:r>
            <w:r w:rsidRPr="00662227">
              <w:rPr>
                <w:b/>
                <w:bCs/>
              </w:rPr>
              <w:t>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7D27D" w14:textId="77777777" w:rsidR="00662227" w:rsidRPr="00662227" w:rsidRDefault="00662227" w:rsidP="00662227">
            <w:pPr>
              <w:ind w:firstLine="482"/>
            </w:pPr>
            <w:r w:rsidRPr="00662227">
              <w:rPr>
                <w:b/>
                <w:bCs/>
              </w:rPr>
              <w:t>真值表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2E132" w14:textId="77777777" w:rsidR="00662227" w:rsidRPr="00662227" w:rsidRDefault="00662227" w:rsidP="00662227">
            <w:pPr>
              <w:ind w:firstLine="482"/>
            </w:pPr>
            <w:r w:rsidRPr="00662227">
              <w:rPr>
                <w:b/>
                <w:bCs/>
              </w:rPr>
              <w:t>差分均匀性</w:t>
            </w:r>
            <w:r w:rsidRPr="00662227">
              <w:rPr>
                <w:b/>
                <w:bCs/>
              </w:rPr>
              <w:t xml:space="preserve"> 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6288E" w14:textId="77777777" w:rsidR="00662227" w:rsidRPr="00662227" w:rsidRDefault="00662227" w:rsidP="00662227">
            <w:pPr>
              <w:ind w:firstLine="482"/>
            </w:pPr>
            <w:r w:rsidRPr="00662227">
              <w:rPr>
                <w:b/>
                <w:bCs/>
              </w:rPr>
              <w:t>差分性能评价</w:t>
            </w:r>
          </w:p>
        </w:tc>
      </w:tr>
      <w:tr w:rsidR="00662227" w:rsidRPr="00662227" w14:paraId="5DF67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45BD32" w14:textId="7CE7FAAE" w:rsidR="00662227" w:rsidRPr="00662227" w:rsidRDefault="00000000" w:rsidP="00662227">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w</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8116A" w14:textId="77777777" w:rsidR="00662227" w:rsidRPr="00662227" w:rsidRDefault="00662227" w:rsidP="00662227">
            <w:pPr>
              <w:ind w:firstLine="480"/>
            </w:pPr>
            <w:r w:rsidRPr="00662227">
              <w:t>[5,3,6,1,0,7,2,4]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0D8DD" w14:textId="77777777" w:rsidR="00662227" w:rsidRPr="00662227" w:rsidRDefault="00662227" w:rsidP="00662227">
            <w:pPr>
              <w:ind w:firstLine="480"/>
            </w:pPr>
            <w:r w:rsidRPr="00662227">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C6975" w14:textId="77777777" w:rsidR="00662227" w:rsidRPr="00662227" w:rsidRDefault="00662227" w:rsidP="00662227">
            <w:pPr>
              <w:ind w:firstLine="480"/>
            </w:pPr>
            <w:r w:rsidRPr="00662227">
              <w:t>差分分布高度集中，性能较差</w:t>
            </w:r>
          </w:p>
        </w:tc>
      </w:tr>
      <w:tr w:rsidR="00662227" w:rsidRPr="00662227" w14:paraId="5E4D2D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565BB" w14:textId="1491B78E" w:rsidR="00662227" w:rsidRPr="00662227" w:rsidRDefault="00000000" w:rsidP="00662227">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C8A2E" w14:textId="77777777" w:rsidR="00662227" w:rsidRPr="00662227" w:rsidRDefault="00662227" w:rsidP="00662227">
            <w:pPr>
              <w:ind w:firstLine="480"/>
            </w:pPr>
            <w:r w:rsidRPr="00662227">
              <w:t>[0,1,3,6,7,4,5,2]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DD8FB" w14:textId="77777777" w:rsidR="00662227" w:rsidRPr="00662227" w:rsidRDefault="00662227" w:rsidP="00662227">
            <w:pPr>
              <w:ind w:firstLine="480"/>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9FFF5" w14:textId="77777777" w:rsidR="00662227" w:rsidRPr="00662227" w:rsidRDefault="00662227" w:rsidP="00662227">
            <w:pPr>
              <w:ind w:firstLine="480"/>
            </w:pPr>
            <w:r w:rsidRPr="00662227">
              <w:t>达到</w:t>
            </w:r>
            <w:r w:rsidRPr="00662227">
              <w:t>3bit</w:t>
            </w:r>
            <w:r w:rsidRPr="00662227">
              <w:t>双射</w:t>
            </w:r>
            <w:r w:rsidRPr="00662227">
              <w:t>S</w:t>
            </w:r>
            <w:r w:rsidRPr="00662227">
              <w:t>盒最优差分性能</w:t>
            </w:r>
          </w:p>
        </w:tc>
      </w:tr>
    </w:tbl>
    <w:p w14:paraId="60CEA90E" w14:textId="106BB90F" w:rsidR="00662227" w:rsidRPr="00662227" w:rsidRDefault="00662227" w:rsidP="00662227">
      <w:pPr>
        <w:ind w:firstLine="480"/>
      </w:pPr>
      <w:r w:rsidRPr="00662227">
        <w:t>由表</w:t>
      </w:r>
      <w:r w:rsidRPr="00662227">
        <w:t>3-5</w:t>
      </w:r>
      <w:r w:rsidRPr="00662227">
        <w:t>可见，虽然两个</w:t>
      </w:r>
      <w:r w:rsidRPr="00662227">
        <w:t>S</w:t>
      </w:r>
      <w:proofErr w:type="gramStart"/>
      <w:r w:rsidRPr="00662227">
        <w:t>盒规模相同</w:t>
      </w:r>
      <w:proofErr w:type="gramEnd"/>
      <w:r w:rsidRPr="00662227">
        <w:t>，且整体代数次数均为</w:t>
      </w:r>
      <w:r w:rsidRPr="00662227">
        <w:t>2</w:t>
      </w:r>
      <w:r w:rsidRPr="00662227">
        <w:t>，但它们的差分性能差异非常明显。弱</w:t>
      </w:r>
      <w:r w:rsidRPr="00662227">
        <w:t>S</w:t>
      </w:r>
      <w:r w:rsidRPr="00662227">
        <w:t>盒的</w:t>
      </w:r>
      <m:oMath>
        <m:r>
          <w:rPr>
            <w:rFonts w:ascii="Cambria Math" w:hAnsi="Cambria Math"/>
          </w:rPr>
          <m:t xml:space="preserve"> δ=8</m:t>
        </m:r>
      </m:oMath>
      <w:r w:rsidRPr="00662227">
        <w:t>，说明存在确定性差分关系；最优</w:t>
      </w:r>
      <w:r w:rsidRPr="00662227">
        <w:t>S</w:t>
      </w:r>
      <w:r w:rsidRPr="00662227">
        <w:t>盒的</w:t>
      </w:r>
      <w:r w:rsidRPr="00662227">
        <w:t xml:space="preserve"> </w:t>
      </w:r>
      <m:oMath>
        <m:r>
          <w:rPr>
            <w:rFonts w:ascii="Cambria Math" w:hAnsi="Cambria Math"/>
          </w:rPr>
          <m:t xml:space="preserve"> δ=2</m:t>
        </m:r>
      </m:oMath>
      <w:r w:rsidRPr="00662227">
        <w:t>，说明其在</w:t>
      </w:r>
      <w:r w:rsidRPr="00662227">
        <w:t>3bit</w:t>
      </w:r>
      <w:r w:rsidRPr="00662227">
        <w:t>规模下已达到最优抗差分性能。</w:t>
      </w:r>
    </w:p>
    <w:p w14:paraId="4DBFC7F4" w14:textId="2D6296DA" w:rsidR="00662227" w:rsidRDefault="00662227" w:rsidP="00662227">
      <w:pPr>
        <w:pStyle w:val="2"/>
      </w:pPr>
      <w:r w:rsidRPr="00662227">
        <w:t>3bit S</w:t>
      </w:r>
      <w:r w:rsidRPr="00662227">
        <w:t>盒的</w:t>
      </w:r>
      <w:r w:rsidRPr="00662227">
        <w:t>LAT</w:t>
      </w:r>
      <w:r w:rsidRPr="00662227">
        <w:t>与线性逼近分析</w:t>
      </w:r>
    </w:p>
    <w:p w14:paraId="02250A3A" w14:textId="4B66EBD3" w:rsidR="00662227" w:rsidRDefault="00662227" w:rsidP="00662227">
      <w:pPr>
        <w:ind w:firstLine="480"/>
      </w:pPr>
      <w:r w:rsidRPr="00662227">
        <w:t>线性密码分析利用输入比特和输出比特之间的线性相关性来构造攻击。为了评价</w:t>
      </w:r>
      <w:r w:rsidRPr="00662227">
        <w:t>S</w:t>
      </w:r>
      <w:r w:rsidRPr="00662227">
        <w:t>盒抵抗线性攻击的能力，需要计算线性分布表（</w:t>
      </w:r>
      <w:r w:rsidRPr="00662227">
        <w:t>Linear Approximation Table</w:t>
      </w:r>
      <w:r w:rsidRPr="00662227">
        <w:t>，</w:t>
      </w:r>
      <w:r w:rsidRPr="00662227">
        <w:t>LAT</w:t>
      </w:r>
      <w:r w:rsidRPr="00662227">
        <w:t>）。对于</w:t>
      </w:r>
      <w:r w:rsidRPr="00662227">
        <w:t>3bit S</w:t>
      </w:r>
      <w:r w:rsidRPr="00662227">
        <w:t>盒，</w:t>
      </w:r>
      <w:r w:rsidRPr="00662227">
        <w:t>LAT</w:t>
      </w:r>
      <w:r w:rsidRPr="00662227">
        <w:t>定义为</w:t>
      </w:r>
    </w:p>
    <w:p w14:paraId="58B823AC" w14:textId="7F42096C" w:rsidR="00D849E6" w:rsidRPr="00D849E6" w:rsidRDefault="00D849E6" w:rsidP="00D849E6">
      <w:pPr>
        <w:ind w:firstLine="480"/>
      </w:pPr>
      <m:oMathPara>
        <m:oMath>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∣a⋅x=b⋅S</m:t>
          </m:r>
          <m:d>
            <m:dPr>
              <m:ctrlPr>
                <w:rPr>
                  <w:rFonts w:ascii="Cambria Math" w:hAnsi="Cambria Math"/>
                  <w:i/>
                </w:rPr>
              </m:ctrlPr>
            </m:dPr>
            <m:e>
              <m:r>
                <w:rPr>
                  <w:rFonts w:ascii="Cambria Math" w:hAnsi="Cambria Math"/>
                </w:rPr>
                <m:t>x</m:t>
              </m:r>
            </m:e>
          </m:d>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3-1</m:t>
              </m:r>
            </m:sup>
          </m:sSup>
        </m:oMath>
      </m:oMathPara>
    </w:p>
    <w:p w14:paraId="2183BC69" w14:textId="77777777" w:rsidR="00D849E6" w:rsidRPr="00D849E6" w:rsidRDefault="00D849E6" w:rsidP="00662227">
      <w:pPr>
        <w:ind w:firstLine="480"/>
      </w:pPr>
    </w:p>
    <w:p w14:paraId="7280D26D" w14:textId="1EC2AA23" w:rsidR="00662227" w:rsidRPr="00662227" w:rsidRDefault="00662227" w:rsidP="00D849E6">
      <w:pPr>
        <w:ind w:firstLine="480"/>
      </w:pPr>
      <w:r w:rsidRPr="00662227">
        <w:t>其中</w:t>
      </w:r>
      <w:r w:rsidRPr="00662227">
        <w:t xml:space="preserve"> </w:t>
      </w:r>
      <m:oMath>
        <m:r>
          <w:rPr>
            <w:rFonts w:ascii="Cambria Math" w:hAnsi="Cambria Math"/>
          </w:rPr>
          <m:t>a</m:t>
        </m:r>
      </m:oMath>
      <w:r w:rsidRPr="00662227">
        <w:t xml:space="preserve"> </w:t>
      </w:r>
      <w:r w:rsidRPr="00662227">
        <w:t>为输入掩码，</w:t>
      </w:r>
      <m:oMath>
        <m:r>
          <w:rPr>
            <w:rFonts w:ascii="Cambria Math" w:hAnsi="Cambria Math"/>
          </w:rPr>
          <m:t>b</m:t>
        </m:r>
      </m:oMath>
      <w:r w:rsidRPr="00662227">
        <w:t xml:space="preserve"> </w:t>
      </w:r>
      <w:r w:rsidRPr="00662227">
        <w:t>为输出掩码，</w:t>
      </w:r>
      <m:oMath>
        <m:r>
          <w:rPr>
            <w:rFonts w:ascii="Cambria Math" w:hAnsi="Cambria Math"/>
          </w:rPr>
          <m:t>a⋅ x</m:t>
        </m:r>
      </m:oMath>
      <w:r w:rsidRPr="00662227">
        <w:t>和</w:t>
      </w:r>
      <w:r w:rsidRPr="00662227">
        <w:t xml:space="preserve"> </w:t>
      </w:r>
      <m:oMath>
        <m:r>
          <w:rPr>
            <w:rFonts w:ascii="Cambria Math" w:hAnsi="Cambria Math"/>
          </w:rPr>
          <m:t>b⋅ S(x)</m:t>
        </m:r>
      </m:oMath>
      <w:r w:rsidRPr="00662227">
        <w:t xml:space="preserve"> </w:t>
      </w:r>
      <w:r w:rsidRPr="00662227">
        <w:t>表示二元内积。</w:t>
      </w:r>
      <w:r w:rsidRPr="00662227">
        <w:t>LAT</w:t>
      </w:r>
      <w:r w:rsidRPr="00662227">
        <w:t>值越大，说明对应线性关系成立的概率偏离随机情况越明显。</w:t>
      </w:r>
    </w:p>
    <w:p w14:paraId="20F90007" w14:textId="6AA0B436" w:rsidR="00662227" w:rsidRPr="00662227" w:rsidRDefault="00662227" w:rsidP="00662227">
      <w:pPr>
        <w:ind w:firstLine="480"/>
      </w:pPr>
      <w:r w:rsidRPr="00662227">
        <w:t>若</w:t>
      </w:r>
      <w:r w:rsidRPr="00662227">
        <w:t xml:space="preserve"> </w:t>
      </w:r>
      <m:oMath>
        <m:d>
          <m:dPr>
            <m:begChr m:val="|"/>
            <m:endChr m:val="|"/>
            <m:ctrlPr>
              <w:rPr>
                <w:rFonts w:ascii="Cambria Math" w:hAnsi="Cambria Math"/>
                <w:i/>
              </w:rPr>
            </m:ctrlPr>
          </m:dPr>
          <m:e>
            <m:r>
              <w:rPr>
                <w:rFonts w:ascii="Cambria Math" w:hAnsi="Cambria Math"/>
              </w:rPr>
              <m:t>LAT</m:t>
            </m:r>
            <m:d>
              <m:dPr>
                <m:ctrlPr>
                  <w:rPr>
                    <w:rFonts w:ascii="Cambria Math" w:hAnsi="Cambria Math"/>
                    <w:i/>
                  </w:rPr>
                </m:ctrlPr>
              </m:dPr>
              <m:e>
                <m:r>
                  <w:rPr>
                    <w:rFonts w:ascii="Cambria Math" w:hAnsi="Cambria Math"/>
                  </w:rPr>
                  <m:t>a,b</m:t>
                </m:r>
              </m:e>
            </m:d>
          </m:e>
        </m:d>
        <m:r>
          <w:rPr>
            <w:rFonts w:ascii="Cambria Math" w:hAnsi="Cambria Math"/>
          </w:rPr>
          <m:t>=4</m:t>
        </m:r>
      </m:oMath>
      <w:r w:rsidRPr="00662227">
        <w:t>，则对应线性关系成立概率为</w:t>
      </w:r>
      <w:r w:rsidRPr="00662227">
        <w:t>1</w:t>
      </w:r>
      <w:r w:rsidRPr="00662227">
        <w:t>或</w:t>
      </w:r>
      <w:r w:rsidRPr="00662227">
        <w:t>0</w:t>
      </w:r>
      <w:r w:rsidRPr="00662227">
        <w:t>，说明存在完美线性关系；</w:t>
      </w:r>
      <w:proofErr w:type="gramStart"/>
      <w:r w:rsidRPr="00662227">
        <w:t>若最大</w:t>
      </w:r>
      <w:proofErr w:type="gramEnd"/>
      <w:r w:rsidRPr="00662227">
        <w:t>绝对值为</w:t>
      </w:r>
      <w:r w:rsidRPr="00662227">
        <w:t>2</w:t>
      </w:r>
      <w:r w:rsidRPr="00662227">
        <w:t>，则对应概率为</w:t>
      </w:r>
      <w:r w:rsidRPr="00662227">
        <w:t>0.75</w:t>
      </w:r>
      <w:r w:rsidRPr="00662227">
        <w:t>或</w:t>
      </w:r>
      <w:r w:rsidRPr="00662227">
        <w:t>0.25</w:t>
      </w:r>
      <w:r w:rsidRPr="00662227">
        <w:t>，虽然仍存在偏差，但不存在确定性线性关系。</w:t>
      </w:r>
    </w:p>
    <w:p w14:paraId="095BEF79" w14:textId="13AC595F" w:rsidR="00662227" w:rsidRDefault="00662227" w:rsidP="00662227">
      <w:pPr>
        <w:pStyle w:val="3"/>
      </w:pPr>
      <w:r w:rsidRPr="00662227">
        <w:lastRenderedPageBreak/>
        <w:t>弱</w:t>
      </w:r>
      <w:r w:rsidRPr="00662227">
        <w:t>S</w:t>
      </w:r>
      <w:r w:rsidRPr="00662227">
        <w:t>盒的线性逼近</w:t>
      </w:r>
    </w:p>
    <w:p w14:paraId="3EC30EDD" w14:textId="54A1A5D2" w:rsidR="00662227" w:rsidRDefault="00662227" w:rsidP="00662227">
      <w:pPr>
        <w:ind w:firstLine="480"/>
      </w:pPr>
      <w:r w:rsidRPr="00662227">
        <w:rPr>
          <w:rFonts w:hint="eastAsia"/>
        </w:rPr>
        <w:t>弱</w:t>
      </w:r>
      <w:r w:rsidRPr="00662227">
        <w:rPr>
          <w:rFonts w:hint="eastAsia"/>
        </w:rPr>
        <w:t>S</w:t>
      </w:r>
      <w:r w:rsidRPr="00662227">
        <w:rPr>
          <w:rFonts w:hint="eastAsia"/>
        </w:rPr>
        <w:t>盒</w:t>
      </w:r>
      <w:r w:rsidRPr="00662227">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sidRPr="00662227">
        <w:rPr>
          <w:rFonts w:hint="eastAsia"/>
        </w:rPr>
        <w:t xml:space="preserve"> </w:t>
      </w:r>
      <w:r w:rsidRPr="00662227">
        <w:rPr>
          <w:rFonts w:hint="eastAsia"/>
        </w:rPr>
        <w:t>的最大线性表绝对值为</w:t>
      </w:r>
    </w:p>
    <w:p w14:paraId="27674C6A" w14:textId="77777777" w:rsidR="00D849E6" w:rsidRDefault="00000000" w:rsidP="00662227">
      <w:pPr>
        <w:ind w:firstLine="480"/>
      </w:pPr>
      <m:oMathPara>
        <m:oMath>
          <m:d>
            <m:dPr>
              <m:begChr m:val="|"/>
              <m:endChr m:val="|"/>
              <m:ctrlPr>
                <w:rPr>
                  <w:rFonts w:ascii="Cambria Math" w:hAnsi="Cambria Math"/>
                  <w:i/>
                </w:rPr>
              </m:ctrlPr>
            </m:dPr>
            <m:e>
              <m:r>
                <w:rPr>
                  <w:rFonts w:ascii="Cambria Math" w:hAnsi="Cambria Math" w:hint="eastAsia"/>
                </w:rPr>
                <m:t>LA</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d>
                    <m:dPr>
                      <m:begChr m:val="{"/>
                      <m:endChr m:val="}"/>
                      <m:ctrlPr>
                        <w:rPr>
                          <w:rFonts w:ascii="Cambria Math" w:hAnsi="Cambria Math"/>
                          <w:i/>
                        </w:rPr>
                      </m:ctrlPr>
                    </m:dPr>
                    <m:e>
                      <m:r>
                        <w:rPr>
                          <w:rFonts w:ascii="Cambria Math" w:hAnsi="Cambria Math" w:hint="eastAsia"/>
                        </w:rPr>
                        <m:t>max</m:t>
                      </m:r>
                    </m:e>
                  </m:d>
                </m:sub>
              </m:sSub>
            </m:e>
          </m:d>
          <m:r>
            <w:rPr>
              <w:rFonts w:ascii="Cambria Math" w:hAnsi="Cambria Math" w:hint="eastAsia"/>
            </w:rPr>
            <m:t>=4</m:t>
          </m:r>
          <m:r>
            <w:rPr>
              <w:rFonts w:ascii="Cambria Math" w:hAnsi="Cambria Math" w:hint="eastAsia"/>
            </w:rPr>
            <m:t>。</m:t>
          </m:r>
        </m:oMath>
      </m:oMathPara>
    </w:p>
    <w:p w14:paraId="7E5721E9" w14:textId="520BBD3A" w:rsidR="00662227" w:rsidRDefault="00662227" w:rsidP="00662227">
      <w:pPr>
        <w:ind w:firstLine="480"/>
      </w:pPr>
      <w:r w:rsidRPr="00662227">
        <w:t>AT</w:t>
      </w:r>
      <w:r w:rsidRPr="00662227">
        <w:t>中存在多条完美线性逼近。例如：</w:t>
      </w:r>
    </w:p>
    <w:p w14:paraId="7999AE41" w14:textId="210ABC38" w:rsidR="00662227" w:rsidRDefault="00000000" w:rsidP="00662227">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m:oMathPara>
    </w:p>
    <w:p w14:paraId="31947AE8" w14:textId="3377F409" w:rsidR="00662227" w:rsidRPr="00662227" w:rsidRDefault="00662227" w:rsidP="00662227">
      <w:pPr>
        <w:ind w:firstLine="480"/>
      </w:pPr>
      <w:proofErr w:type="gramStart"/>
      <w:r w:rsidRPr="00662227">
        <w:t>该关系</w:t>
      </w:r>
      <w:proofErr w:type="gramEnd"/>
      <w:r w:rsidRPr="00662227">
        <w:t>对应</w:t>
      </w:r>
      <w:r w:rsidRPr="00662227">
        <w:t>LAT</w:t>
      </w:r>
      <w:r w:rsidRPr="00662227">
        <w:t>值为</w:t>
      </w:r>
      <w:r w:rsidRPr="00662227">
        <w:t xml:space="preserve"> </w:t>
      </w:r>
      <m:oMath>
        <m:r>
          <w:rPr>
            <w:rFonts w:ascii="Cambria Math" w:hAnsi="Cambria Math"/>
          </w:rPr>
          <m:t>+4</m:t>
        </m:r>
      </m:oMath>
      <w:r w:rsidRPr="00662227">
        <w:t>，成立概率为</w:t>
      </w:r>
      <w:r w:rsidRPr="00662227">
        <w:t>1</w:t>
      </w:r>
      <w:r w:rsidRPr="00662227">
        <w:t>，偏差为</w:t>
      </w:r>
      <w:r w:rsidRPr="00662227">
        <w:t>0.5</w:t>
      </w:r>
      <w:r w:rsidRPr="00662227">
        <w:t>。又如：</w:t>
      </w:r>
    </w:p>
    <w:p w14:paraId="073001AA" w14:textId="040B1ADD" w:rsidR="00662227" w:rsidRPr="00662227" w:rsidRDefault="00000000" w:rsidP="00662227">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m:oMathPara>
    </w:p>
    <w:p w14:paraId="68F457A2" w14:textId="12189660" w:rsidR="00662227" w:rsidRDefault="00662227" w:rsidP="00662227">
      <w:pPr>
        <w:ind w:firstLine="480"/>
      </w:pPr>
      <w:proofErr w:type="gramStart"/>
      <w:r w:rsidRPr="00662227">
        <w:rPr>
          <w:rFonts w:hint="eastAsia"/>
        </w:rPr>
        <w:t>该关系</w:t>
      </w:r>
      <w:proofErr w:type="gramEnd"/>
      <w:r w:rsidRPr="00662227">
        <w:rPr>
          <w:rFonts w:hint="eastAsia"/>
        </w:rPr>
        <w:t>对应</w:t>
      </w:r>
      <w:r w:rsidRPr="00662227">
        <w:rPr>
          <w:rFonts w:hint="eastAsia"/>
        </w:rPr>
        <w:t>LAT</w:t>
      </w:r>
      <w:r w:rsidRPr="00662227">
        <w:rPr>
          <w:rFonts w:hint="eastAsia"/>
        </w:rPr>
        <w:t>值为</w:t>
      </w:r>
      <w:r w:rsidRPr="00662227">
        <w:rPr>
          <w:rFonts w:hint="eastAsia"/>
        </w:rPr>
        <w:t xml:space="preserve"> </w:t>
      </w:r>
      <m:oMath>
        <m:r>
          <w:rPr>
            <w:rFonts w:ascii="Cambria Math" w:hAnsi="Cambria Math"/>
          </w:rPr>
          <m:t>-4</m:t>
        </m:r>
      </m:oMath>
      <w:r w:rsidRPr="00662227">
        <w:rPr>
          <w:rFonts w:hint="eastAsia"/>
        </w:rPr>
        <w:t>，成立概率为</w:t>
      </w:r>
      <w:r w:rsidRPr="00662227">
        <w:rPr>
          <w:rFonts w:hint="eastAsia"/>
        </w:rPr>
        <w:t>0</w:t>
      </w:r>
      <w:r w:rsidRPr="00662227">
        <w:rPr>
          <w:rFonts w:hint="eastAsia"/>
        </w:rPr>
        <w:t>，偏差同样为</w:t>
      </w:r>
      <w:r w:rsidRPr="00662227">
        <w:rPr>
          <w:rFonts w:hint="eastAsia"/>
        </w:rPr>
        <w:t>0.5</w:t>
      </w:r>
      <w:r w:rsidRPr="00662227">
        <w:rPr>
          <w:rFonts w:hint="eastAsia"/>
        </w:rPr>
        <w:t>。概率为</w:t>
      </w:r>
      <w:r w:rsidRPr="00662227">
        <w:rPr>
          <w:rFonts w:hint="eastAsia"/>
        </w:rPr>
        <w:t>0</w:t>
      </w:r>
      <w:r w:rsidRPr="00662227">
        <w:rPr>
          <w:rFonts w:hint="eastAsia"/>
        </w:rPr>
        <w:t>并不表示无线性关系，而是表示对应等式恒不成立，等价地，其取反关系</w:t>
      </w:r>
      <w:proofErr w:type="gramStart"/>
      <w:r w:rsidRPr="00662227">
        <w:rPr>
          <w:rFonts w:hint="eastAsia"/>
        </w:rPr>
        <w:t>恒</w:t>
      </w:r>
      <w:proofErr w:type="gramEnd"/>
      <w:r w:rsidRPr="00662227">
        <w:rPr>
          <w:rFonts w:hint="eastAsia"/>
        </w:rPr>
        <w:t>成立，因此仍然构成完美线性泄露。这类关系表明，弱</w:t>
      </w:r>
      <w:r w:rsidRPr="00662227">
        <w:rPr>
          <w:rFonts w:hint="eastAsia"/>
        </w:rPr>
        <w:t>S</w:t>
      </w:r>
      <w:r w:rsidRPr="00662227">
        <w:rPr>
          <w:rFonts w:hint="eastAsia"/>
        </w:rPr>
        <w:t>盒的某些输出掩码可以被输入掩码完全预测。在线性密码分析中，这种线性关系会显著降低攻击者构造有效线性路径的难度。</w:t>
      </w:r>
    </w:p>
    <w:p w14:paraId="15CDE25C" w14:textId="1AC03DA0" w:rsidR="00662227" w:rsidRDefault="00662227" w:rsidP="00662227">
      <w:pPr>
        <w:pStyle w:val="3"/>
      </w:pPr>
      <w:r w:rsidRPr="00662227">
        <w:t>最优</w:t>
      </w:r>
      <w:r w:rsidRPr="00662227">
        <w:t>S</w:t>
      </w:r>
      <w:r w:rsidRPr="00662227">
        <w:t>盒的线性逼近</w:t>
      </w:r>
    </w:p>
    <w:p w14:paraId="7CF90A5F" w14:textId="128408BE" w:rsidR="00662227" w:rsidRDefault="00662227" w:rsidP="00662227">
      <w:pPr>
        <w:ind w:firstLine="480"/>
      </w:pPr>
      <w:r w:rsidRPr="00662227">
        <w:rPr>
          <w:rFonts w:hint="eastAsia"/>
        </w:rPr>
        <w:t>最优</w:t>
      </w:r>
      <w:r w:rsidRPr="00662227">
        <w:rPr>
          <w:rFonts w:hint="eastAsia"/>
        </w:rPr>
        <w:t>S</w:t>
      </w:r>
      <w:r w:rsidRPr="00662227">
        <w:rPr>
          <w:rFonts w:hint="eastAsia"/>
        </w:rPr>
        <w:t>盒</w:t>
      </w:r>
      <w:r w:rsidRPr="00662227">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rsidRPr="00662227">
        <w:rPr>
          <w:rFonts w:hint="eastAsia"/>
        </w:rPr>
        <w:t xml:space="preserve"> </w:t>
      </w:r>
      <w:r w:rsidRPr="00662227">
        <w:rPr>
          <w:rFonts w:hint="eastAsia"/>
        </w:rPr>
        <w:t>的</w:t>
      </w:r>
      <w:r w:rsidRPr="00662227">
        <w:rPr>
          <w:rFonts w:hint="eastAsia"/>
        </w:rPr>
        <w:t>LAT</w:t>
      </w:r>
      <w:r w:rsidRPr="00662227">
        <w:rPr>
          <w:rFonts w:hint="eastAsia"/>
        </w:rPr>
        <w:t>如表</w:t>
      </w:r>
      <w:r w:rsidRPr="00662227">
        <w:rPr>
          <w:rFonts w:hint="eastAsia"/>
        </w:rPr>
        <w:t>3-6</w:t>
      </w:r>
      <w:r w:rsidRPr="00662227">
        <w:rPr>
          <w:rFonts w:hint="eastAsia"/>
        </w:rPr>
        <w:t>所示。</w:t>
      </w:r>
    </w:p>
    <w:p w14:paraId="26DA8C11" w14:textId="20119828" w:rsidR="00662227" w:rsidRPr="00662227" w:rsidRDefault="00662227" w:rsidP="00662227">
      <w:pPr>
        <w:ind w:firstLine="480"/>
      </w:pPr>
      <w:r w:rsidRPr="00662227">
        <w:t>表</w:t>
      </w:r>
      <w:r w:rsidRPr="00662227">
        <w:t xml:space="preserve">3-6 </w:t>
      </w:r>
      <w:r w:rsidRPr="00662227">
        <w:t>最优</w:t>
      </w:r>
      <w:r w:rsidRPr="00662227">
        <w:t>3bit S</w:t>
      </w:r>
      <w:r w:rsidRPr="00662227">
        <w:t>盒</w:t>
      </w:r>
      <w:r w:rsidRPr="00662227">
        <w:t xml:space="preserve">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rsidRPr="00662227">
        <w:t xml:space="preserve"> </w:t>
      </w:r>
      <w:r w:rsidRPr="00662227">
        <w:t>的线性分布表</w:t>
      </w:r>
      <w:r w:rsidRPr="00662227">
        <w:t>LAT</w:t>
      </w:r>
    </w:p>
    <w:tbl>
      <w:tblPr>
        <w:tblW w:w="7194" w:type="dxa"/>
        <w:tblCellSpacing w:w="15" w:type="dxa"/>
        <w:tblCellMar>
          <w:left w:w="0" w:type="dxa"/>
          <w:right w:w="0" w:type="dxa"/>
        </w:tblCellMar>
        <w:tblLook w:val="04A0" w:firstRow="1" w:lastRow="0" w:firstColumn="1" w:lastColumn="0" w:noHBand="0" w:noVBand="1"/>
      </w:tblPr>
      <w:tblGrid>
        <w:gridCol w:w="1075"/>
        <w:gridCol w:w="671"/>
        <w:gridCol w:w="826"/>
        <w:gridCol w:w="826"/>
        <w:gridCol w:w="826"/>
        <w:gridCol w:w="826"/>
        <w:gridCol w:w="826"/>
        <w:gridCol w:w="826"/>
        <w:gridCol w:w="492"/>
      </w:tblGrid>
      <w:tr w:rsidR="009344AA" w:rsidRPr="00662227" w14:paraId="6AECFE81" w14:textId="30F598BA" w:rsidTr="009344AA">
        <w:trPr>
          <w:trHeight w:val="26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4F579E" w14:textId="77777777" w:rsidR="009344AA" w:rsidRPr="00662227" w:rsidRDefault="009344AA" w:rsidP="00662227">
            <w:pPr>
              <w:adjustRightInd/>
              <w:snapToGrid/>
              <w:spacing w:line="240" w:lineRule="auto"/>
              <w:ind w:firstLineChars="0" w:firstLine="0"/>
              <w:jc w:val="left"/>
            </w:pPr>
            <w:r w:rsidRPr="00662227">
              <w:rPr>
                <w:b/>
                <w:bCs/>
              </w:rPr>
              <w:t>a\b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E13006" w14:textId="77777777" w:rsidR="009344AA" w:rsidRPr="00662227" w:rsidRDefault="009344AA" w:rsidP="00662227">
            <w:pPr>
              <w:adjustRightInd/>
              <w:snapToGrid/>
              <w:spacing w:line="240" w:lineRule="auto"/>
              <w:ind w:firstLineChars="0" w:firstLine="0"/>
              <w:jc w:val="left"/>
            </w:pPr>
            <w:r w:rsidRPr="00662227">
              <w:rPr>
                <w:b/>
                <w:bCs/>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C3809" w14:textId="77777777" w:rsidR="009344AA" w:rsidRPr="00662227" w:rsidRDefault="009344AA" w:rsidP="00662227">
            <w:pPr>
              <w:adjustRightInd/>
              <w:snapToGrid/>
              <w:spacing w:line="240" w:lineRule="auto"/>
              <w:ind w:firstLineChars="0" w:firstLine="0"/>
              <w:jc w:val="left"/>
            </w:pPr>
            <w:r w:rsidRPr="00662227">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E93CC" w14:textId="77777777" w:rsidR="009344AA" w:rsidRPr="00662227" w:rsidRDefault="009344AA" w:rsidP="00662227">
            <w:pPr>
              <w:adjustRightInd/>
              <w:snapToGrid/>
              <w:spacing w:line="240" w:lineRule="auto"/>
              <w:ind w:firstLineChars="0" w:firstLine="0"/>
              <w:jc w:val="left"/>
            </w:pPr>
            <w:r w:rsidRPr="00662227">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8F3D8" w14:textId="77777777" w:rsidR="009344AA" w:rsidRPr="00662227" w:rsidRDefault="009344AA" w:rsidP="00662227">
            <w:pPr>
              <w:adjustRightInd/>
              <w:snapToGrid/>
              <w:spacing w:line="240" w:lineRule="auto"/>
              <w:ind w:firstLineChars="0" w:firstLine="0"/>
              <w:jc w:val="left"/>
            </w:pPr>
            <w:r w:rsidRPr="00662227">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F6D53" w14:textId="77777777" w:rsidR="009344AA" w:rsidRPr="00662227" w:rsidRDefault="009344AA" w:rsidP="00662227">
            <w:pPr>
              <w:adjustRightInd/>
              <w:snapToGrid/>
              <w:spacing w:line="240" w:lineRule="auto"/>
              <w:ind w:firstLineChars="0" w:firstLine="0"/>
              <w:jc w:val="left"/>
            </w:pPr>
            <w:r w:rsidRPr="00662227">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1EA68" w14:textId="77777777" w:rsidR="009344AA" w:rsidRPr="00662227" w:rsidRDefault="009344AA" w:rsidP="00662227">
            <w:pPr>
              <w:adjustRightInd/>
              <w:snapToGrid/>
              <w:spacing w:line="240" w:lineRule="auto"/>
              <w:ind w:firstLineChars="0" w:firstLine="0"/>
              <w:jc w:val="left"/>
            </w:pPr>
            <w:r w:rsidRPr="00662227">
              <w:rPr>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A8F24" w14:textId="77777777" w:rsidR="009344AA" w:rsidRPr="00662227" w:rsidRDefault="009344AA" w:rsidP="00662227">
            <w:pPr>
              <w:adjustRightInd/>
              <w:snapToGrid/>
              <w:spacing w:line="240" w:lineRule="auto"/>
              <w:ind w:firstLineChars="0" w:firstLine="0"/>
              <w:jc w:val="left"/>
            </w:pPr>
            <w:r w:rsidRPr="00662227">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223F8F" w14:textId="77777777" w:rsidR="009344AA" w:rsidRPr="00662227" w:rsidRDefault="009344AA" w:rsidP="00662227">
            <w:pPr>
              <w:adjustRightInd/>
              <w:snapToGrid/>
              <w:spacing w:line="240" w:lineRule="auto"/>
              <w:ind w:firstLineChars="0" w:firstLine="0"/>
              <w:jc w:val="left"/>
            </w:pPr>
            <w:r w:rsidRPr="00662227">
              <w:rPr>
                <w:b/>
                <w:bCs/>
              </w:rPr>
              <w:t>7</w:t>
            </w:r>
          </w:p>
        </w:tc>
      </w:tr>
      <w:tr w:rsidR="009344AA" w:rsidRPr="00662227" w14:paraId="3E4A00DB" w14:textId="2E7B5A0B"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C857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9D22B" w14:textId="77777777" w:rsidR="009344AA" w:rsidRPr="00662227" w:rsidRDefault="009344AA"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0999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60BA6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DCC482"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B920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F135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55B1A"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24C944"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573E2562" w14:textId="48D0DBDE"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FB284" w14:textId="77777777" w:rsidR="009344AA" w:rsidRPr="00662227" w:rsidRDefault="009344AA"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04D7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7B99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C707DA"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53306"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35EB3"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4B39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BB64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0B86C5"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59BFC475" w14:textId="167820A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CF71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F388C"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8FF8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F4EA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2A6059"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F08D4"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28654"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83222"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983897"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3F47381F" w14:textId="48116F8F"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0A0E9" w14:textId="77777777" w:rsidR="009344AA" w:rsidRPr="00662227" w:rsidRDefault="009344AA"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89CD68"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9E28E"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517E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3139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2A9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848E2"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0B6C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1D939"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42CA2E38" w14:textId="518457CC"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0E3FD" w14:textId="77777777" w:rsidR="009344AA" w:rsidRPr="00662227" w:rsidRDefault="009344AA"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773BE0"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0C77B"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1A1F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0146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B23FC"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60445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2B074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C46102"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64A551AE" w14:textId="0B555A6F"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BDF6E" w14:textId="77777777" w:rsidR="009344AA" w:rsidRPr="00662227" w:rsidRDefault="009344AA"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75B93"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0DD5B"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8EC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80B741"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32975"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A361C"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DAAA6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7661E"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50487FD0" w14:textId="5F76CEAD"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3B76AC" w14:textId="77777777" w:rsidR="009344AA" w:rsidRPr="00662227" w:rsidRDefault="009344AA" w:rsidP="00662227">
            <w:pPr>
              <w:adjustRightInd/>
              <w:snapToGrid/>
              <w:spacing w:line="240" w:lineRule="auto"/>
              <w:ind w:firstLineChars="0" w:firstLine="0"/>
              <w:jc w:val="left"/>
            </w:pPr>
            <w:r w:rsidRPr="00662227">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484F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EDC50"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6D34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56D6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3751E"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0D22B"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BA666"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0B4450"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65BD2DF2" w14:textId="198B34BF"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C24BC" w14:textId="77777777" w:rsidR="009344AA" w:rsidRPr="00662227" w:rsidRDefault="009344AA" w:rsidP="00662227">
            <w:pPr>
              <w:adjustRightInd/>
              <w:snapToGrid/>
              <w:spacing w:line="240" w:lineRule="auto"/>
              <w:ind w:firstLineChars="0" w:firstLine="0"/>
              <w:jc w:val="left"/>
            </w:pPr>
            <w:r w:rsidRPr="00662227">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F9EF6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30C19"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423AC"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982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CB11E5"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7A2C7F"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9E7B7"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0B40AE" w14:textId="77777777" w:rsidR="009344AA" w:rsidRPr="00662227" w:rsidRDefault="009344AA" w:rsidP="00662227">
            <w:pPr>
              <w:adjustRightInd/>
              <w:snapToGrid/>
              <w:spacing w:line="240" w:lineRule="auto"/>
              <w:ind w:firstLineChars="0" w:firstLine="0"/>
              <w:jc w:val="left"/>
            </w:pPr>
            <w:r w:rsidRPr="00662227">
              <w:t>2</w:t>
            </w:r>
          </w:p>
        </w:tc>
      </w:tr>
    </w:tbl>
    <w:p w14:paraId="38DEF588" w14:textId="5245223E" w:rsidR="00662227" w:rsidRPr="00662227" w:rsidRDefault="00662227" w:rsidP="00662227">
      <w:pPr>
        <w:adjustRightInd/>
        <w:snapToGrid/>
        <w:spacing w:line="240" w:lineRule="auto"/>
        <w:ind w:firstLineChars="0" w:firstLine="0"/>
        <w:jc w:val="left"/>
      </w:pPr>
      <w:r w:rsidRPr="00662227">
        <w:t>由表</w:t>
      </w:r>
      <w:r w:rsidRPr="00662227">
        <w:t>3-6</w:t>
      </w:r>
      <w:r w:rsidRPr="00662227">
        <w:t>可见，当</w:t>
      </w:r>
      <w:r w:rsidRPr="00662227">
        <w:t xml:space="preserve"> </w:t>
      </w:r>
      <m:oMath>
        <m:r>
          <w:rPr>
            <w:rFonts w:ascii="Cambria Math" w:hAnsi="Cambria Math"/>
          </w:rPr>
          <m:t>a≠ 0</m:t>
        </m:r>
      </m:oMath>
      <w:r w:rsidRPr="00662227">
        <w:t xml:space="preserve"> </w:t>
      </w:r>
      <w:r w:rsidRPr="00662227">
        <w:t>且</w:t>
      </w:r>
      <w:r w:rsidRPr="00662227">
        <w:t xml:space="preserve"> </w:t>
      </w:r>
      <m:oMath>
        <m:r>
          <w:rPr>
            <w:rFonts w:ascii="Cambria Math" w:hAnsi="Cambria Math"/>
          </w:rPr>
          <m:t>b≠ 0</m:t>
        </m:r>
      </m:oMath>
      <w:r w:rsidRPr="00662227">
        <w:t xml:space="preserve"> </w:t>
      </w:r>
      <w:r w:rsidRPr="00662227">
        <w:t>时，</w:t>
      </w:r>
      <w:r w:rsidRPr="00662227">
        <w:t>LAT</w:t>
      </w:r>
      <w:r w:rsidRPr="00662227">
        <w:t>中最大绝对值为</w:t>
      </w:r>
      <w:r w:rsidRPr="00662227">
        <w:t>2</w:t>
      </w:r>
      <w:r w:rsidRPr="00662227">
        <w:t>，即</w:t>
      </w:r>
    </w:p>
    <w:p w14:paraId="46651512" w14:textId="77777777" w:rsidR="00D849E6" w:rsidRDefault="00000000">
      <w:pPr>
        <w:adjustRightInd/>
        <w:snapToGrid/>
        <w:spacing w:line="240" w:lineRule="auto"/>
        <w:ind w:firstLineChars="0" w:firstLine="0"/>
        <w:jc w:val="left"/>
      </w:pPr>
      <m:oMathPara>
        <m:oMath>
          <m:d>
            <m:dPr>
              <m:begChr m:val="|"/>
              <m:endChr m:val="|"/>
              <m:ctrlPr>
                <w:rPr>
                  <w:rFonts w:ascii="Cambria Math" w:hAnsi="Cambria Math"/>
                  <w:i/>
                </w:rPr>
              </m:ctrlPr>
            </m:dPr>
            <m:e>
              <m:r>
                <w:rPr>
                  <w:rFonts w:ascii="Cambria Math" w:hAnsi="Cambria Math" w:hint="eastAsia"/>
                </w:rPr>
                <m:t>LA</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d>
                    <m:dPr>
                      <m:begChr m:val="{"/>
                      <m:endChr m:val="}"/>
                      <m:ctrlPr>
                        <w:rPr>
                          <w:rFonts w:ascii="Cambria Math" w:hAnsi="Cambria Math"/>
                          <w:i/>
                        </w:rPr>
                      </m:ctrlPr>
                    </m:dPr>
                    <m:e>
                      <m:r>
                        <w:rPr>
                          <w:rFonts w:ascii="Cambria Math" w:hAnsi="Cambria Math" w:hint="eastAsia"/>
                        </w:rPr>
                        <m:t>max</m:t>
                      </m:r>
                    </m:e>
                  </m:d>
                </m:sub>
              </m:sSub>
            </m:e>
          </m:d>
          <m:r>
            <w:rPr>
              <w:rFonts w:ascii="Cambria Math" w:hAnsi="Cambria Math" w:hint="eastAsia"/>
            </w:rPr>
            <m:t>=2</m:t>
          </m:r>
          <m:r>
            <w:rPr>
              <w:rFonts w:ascii="Cambria Math" w:hAnsi="Cambria Math" w:hint="eastAsia"/>
            </w:rPr>
            <m:t>。</m:t>
          </m:r>
        </m:oMath>
      </m:oMathPara>
    </w:p>
    <w:p w14:paraId="266E1F5E" w14:textId="59E3563F" w:rsidR="00662227" w:rsidRDefault="00D849E6">
      <w:pPr>
        <w:adjustRightInd/>
        <w:snapToGrid/>
        <w:spacing w:line="240" w:lineRule="auto"/>
        <w:ind w:firstLineChars="0" w:firstLine="0"/>
        <w:jc w:val="left"/>
      </w:pPr>
      <w:r>
        <w:rPr>
          <w:rFonts w:hint="eastAsia"/>
        </w:rPr>
        <w:lastRenderedPageBreak/>
        <w:t>意</w:t>
      </w:r>
      <w:r w:rsidR="00662227" w:rsidRPr="00662227">
        <w:t>味着最优</w:t>
      </w:r>
      <w:r w:rsidR="00662227" w:rsidRPr="00662227">
        <w:t>S</w:t>
      </w:r>
      <w:r w:rsidR="00662227" w:rsidRPr="00662227">
        <w:t>盒不存在完美线性逼近。其主要线性逼近如表</w:t>
      </w:r>
      <w:r w:rsidR="00662227" w:rsidRPr="00662227">
        <w:t>3-7</w:t>
      </w:r>
      <w:r w:rsidR="00662227" w:rsidRPr="00662227">
        <w:t>所示。</w:t>
      </w:r>
    </w:p>
    <w:p w14:paraId="04B7CD4C" w14:textId="77777777" w:rsidR="00662227" w:rsidRDefault="00662227">
      <w:pPr>
        <w:adjustRightInd/>
        <w:snapToGrid/>
        <w:spacing w:line="240" w:lineRule="auto"/>
        <w:ind w:firstLineChars="0" w:firstLine="0"/>
        <w:jc w:val="left"/>
      </w:pPr>
      <w:r w:rsidRPr="00662227">
        <w:t>表</w:t>
      </w:r>
      <w:r w:rsidRPr="00662227">
        <w:t xml:space="preserve">3-7 </w:t>
      </w:r>
      <w:r w:rsidRPr="00662227">
        <w:t>最优</w:t>
      </w:r>
      <w:r w:rsidRPr="00662227">
        <w:t>3bit S</w:t>
      </w:r>
      <w:r w:rsidRPr="00662227">
        <w:t>盒的主要线性逼近</w:t>
      </w:r>
    </w:p>
    <w:tbl>
      <w:tblPr>
        <w:tblW w:w="8878" w:type="dxa"/>
        <w:tblCellSpacing w:w="15" w:type="dxa"/>
        <w:tblCellMar>
          <w:left w:w="0" w:type="dxa"/>
          <w:right w:w="0" w:type="dxa"/>
        </w:tblCellMar>
        <w:tblLook w:val="04A0" w:firstRow="1" w:lastRow="0" w:firstColumn="1" w:lastColumn="0" w:noHBand="0" w:noVBand="1"/>
      </w:tblPr>
      <w:tblGrid>
        <w:gridCol w:w="912"/>
        <w:gridCol w:w="1726"/>
        <w:gridCol w:w="1744"/>
        <w:gridCol w:w="2001"/>
        <w:gridCol w:w="912"/>
        <w:gridCol w:w="897"/>
        <w:gridCol w:w="686"/>
      </w:tblGrid>
      <w:tr w:rsidR="009344AA" w:rsidRPr="00662227" w14:paraId="013BB4B7" w14:textId="77777777" w:rsidTr="009344AA">
        <w:trPr>
          <w:trHeight w:val="30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A99A1F" w14:textId="77777777" w:rsidR="00662227" w:rsidRPr="00662227" w:rsidRDefault="00662227" w:rsidP="00662227">
            <w:pPr>
              <w:adjustRightInd/>
              <w:snapToGrid/>
              <w:spacing w:line="240" w:lineRule="auto"/>
              <w:ind w:firstLineChars="0" w:firstLine="0"/>
              <w:jc w:val="left"/>
            </w:pPr>
            <w:r w:rsidRPr="00662227">
              <w:rPr>
                <w:b/>
                <w:bCs/>
              </w:rPr>
              <w:t>序号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A718D" w14:textId="77777777" w:rsidR="00662227" w:rsidRPr="00662227" w:rsidRDefault="00662227" w:rsidP="00662227">
            <w:pPr>
              <w:adjustRightInd/>
              <w:snapToGrid/>
              <w:spacing w:line="240" w:lineRule="auto"/>
              <w:ind w:firstLineChars="0" w:firstLine="0"/>
              <w:jc w:val="left"/>
            </w:pPr>
            <w:r w:rsidRPr="00662227">
              <w:rPr>
                <w:b/>
                <w:bCs/>
              </w:rPr>
              <w:t>输入掩码</w:t>
            </w:r>
            <w:r w:rsidRPr="00662227">
              <w:rPr>
                <w:b/>
                <w:bCs/>
              </w:rPr>
              <w:t xml:space="preserve">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30358" w14:textId="77777777" w:rsidR="00662227" w:rsidRPr="00662227" w:rsidRDefault="00662227" w:rsidP="00662227">
            <w:pPr>
              <w:adjustRightInd/>
              <w:snapToGrid/>
              <w:spacing w:line="240" w:lineRule="auto"/>
              <w:ind w:firstLineChars="0" w:firstLine="0"/>
              <w:jc w:val="left"/>
            </w:pPr>
            <w:r w:rsidRPr="00662227">
              <w:rPr>
                <w:b/>
                <w:bCs/>
              </w:rPr>
              <w:t>输出掩码</w:t>
            </w:r>
            <w:r w:rsidRPr="00662227">
              <w:rPr>
                <w:b/>
                <w:bCs/>
              </w:rPr>
              <w:t xml:space="preserve">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407A2" w14:textId="77777777" w:rsidR="00662227" w:rsidRPr="00662227" w:rsidRDefault="00662227" w:rsidP="00662227">
            <w:pPr>
              <w:adjustRightInd/>
              <w:snapToGrid/>
              <w:spacing w:line="240" w:lineRule="auto"/>
              <w:ind w:firstLineChars="0" w:firstLine="0"/>
              <w:jc w:val="left"/>
            </w:pPr>
            <w:r w:rsidRPr="00662227">
              <w:rPr>
                <w:b/>
                <w:bCs/>
              </w:rPr>
              <w:t>线性表达式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5A253" w14:textId="77777777" w:rsidR="00662227" w:rsidRPr="00662227" w:rsidRDefault="00662227" w:rsidP="00662227">
            <w:pPr>
              <w:adjustRightInd/>
              <w:snapToGrid/>
              <w:spacing w:line="240" w:lineRule="auto"/>
              <w:ind w:firstLineChars="0" w:firstLine="0"/>
              <w:jc w:val="left"/>
            </w:pPr>
            <w:r w:rsidRPr="00662227">
              <w:rPr>
                <w:b/>
                <w:bCs/>
              </w:rPr>
              <w:t>LAT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E12724" w14:textId="77777777" w:rsidR="00662227" w:rsidRPr="00662227" w:rsidRDefault="00662227" w:rsidP="00662227">
            <w:pPr>
              <w:adjustRightInd/>
              <w:snapToGrid/>
              <w:spacing w:line="240" w:lineRule="auto"/>
              <w:ind w:firstLineChars="0" w:firstLine="0"/>
              <w:jc w:val="left"/>
            </w:pPr>
            <w:r w:rsidRPr="00662227">
              <w:rPr>
                <w:b/>
                <w:bCs/>
              </w:rPr>
              <w:t>概率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A75383" w14:textId="77777777" w:rsidR="00662227" w:rsidRPr="00662227" w:rsidRDefault="00662227" w:rsidP="00662227">
            <w:pPr>
              <w:adjustRightInd/>
              <w:snapToGrid/>
              <w:spacing w:line="240" w:lineRule="auto"/>
              <w:ind w:firstLineChars="0" w:firstLine="0"/>
              <w:jc w:val="left"/>
            </w:pPr>
            <w:r w:rsidRPr="00662227">
              <w:rPr>
                <w:b/>
                <w:bCs/>
              </w:rPr>
              <w:t>偏差</w:t>
            </w:r>
          </w:p>
        </w:tc>
      </w:tr>
      <w:tr w:rsidR="009344AA" w:rsidRPr="00662227" w14:paraId="188F6BE3"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908826"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4186F"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A3E95"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F8EF4" w14:textId="65FB6592"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C02A8"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E9C9B" w14:textId="77777777" w:rsidR="00662227" w:rsidRPr="00662227" w:rsidRDefault="00662227" w:rsidP="00662227">
            <w:pPr>
              <w:adjustRightInd/>
              <w:snapToGrid/>
              <w:spacing w:line="240" w:lineRule="auto"/>
              <w:ind w:firstLineChars="0" w:firstLine="0"/>
              <w:jc w:val="left"/>
            </w:pPr>
            <w:r w:rsidRPr="00662227">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1ABB47"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5297CC54"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2A95D1"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24F29"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3C8BC"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18C344" w14:textId="1C3441C7"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7E1E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72C285"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D5376"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024C9107"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6931A"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60517"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E297C" w14:textId="77777777" w:rsidR="00662227" w:rsidRPr="00662227" w:rsidRDefault="00662227"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A43A0" w14:textId="4BB4CBF4"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13934"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C3ED4"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933B09"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6F46C1C6"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47B54"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C31C9"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EEEE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093CC" w14:textId="0EF3EB69"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2DE90"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111E7"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78B1B8"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1262A5F6"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84B248" w14:textId="77777777" w:rsidR="00662227" w:rsidRPr="00662227" w:rsidRDefault="00662227"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8369E"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429A8"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EFF35" w14:textId="4BDDAE11"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13A52"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8719C1"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3E344"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0261097F"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58450" w14:textId="77777777" w:rsidR="00662227" w:rsidRPr="00662227" w:rsidRDefault="00662227" w:rsidP="00662227">
            <w:pPr>
              <w:adjustRightInd/>
              <w:snapToGrid/>
              <w:spacing w:line="240" w:lineRule="auto"/>
              <w:ind w:firstLineChars="0" w:firstLine="0"/>
              <w:jc w:val="left"/>
            </w:pPr>
            <w:r w:rsidRPr="00662227">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1E8E0"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F9DEF"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ABB61" w14:textId="346A1D47"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3651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ABA17"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1D2CE" w14:textId="77777777" w:rsidR="00662227" w:rsidRPr="00662227" w:rsidRDefault="00662227" w:rsidP="00662227">
            <w:pPr>
              <w:adjustRightInd/>
              <w:snapToGrid/>
              <w:spacing w:line="240" w:lineRule="auto"/>
              <w:ind w:firstLineChars="0" w:firstLine="0"/>
              <w:jc w:val="left"/>
            </w:pPr>
            <w:r w:rsidRPr="00662227">
              <w:t>0.25</w:t>
            </w:r>
          </w:p>
        </w:tc>
      </w:tr>
    </w:tbl>
    <w:p w14:paraId="6D107534" w14:textId="77777777" w:rsidR="00662227" w:rsidRDefault="00662227">
      <w:pPr>
        <w:adjustRightInd/>
        <w:snapToGrid/>
        <w:spacing w:line="240" w:lineRule="auto"/>
        <w:ind w:firstLineChars="0" w:firstLine="0"/>
        <w:jc w:val="left"/>
      </w:pPr>
      <w:r w:rsidRPr="00662227">
        <w:t>与弱</w:t>
      </w:r>
      <w:r w:rsidRPr="00662227">
        <w:t>S</w:t>
      </w:r>
      <w:r w:rsidRPr="00662227">
        <w:t>盒相比，最优</w:t>
      </w:r>
      <w:r w:rsidRPr="00662227">
        <w:t>S</w:t>
      </w:r>
      <w:proofErr w:type="gramStart"/>
      <w:r w:rsidRPr="00662227">
        <w:t>盒仍然</w:t>
      </w:r>
      <w:proofErr w:type="gramEnd"/>
      <w:r w:rsidRPr="00662227">
        <w:t>存在一定线性偏差，这是</w:t>
      </w:r>
      <w:r w:rsidRPr="00662227">
        <w:t>3bit</w:t>
      </w:r>
      <w:r w:rsidRPr="00662227">
        <w:t>小规模</w:t>
      </w:r>
      <w:r w:rsidRPr="00662227">
        <w:t>S</w:t>
      </w:r>
      <w:r w:rsidRPr="00662227">
        <w:t>盒不可避免的限制。但其最大偏差为</w:t>
      </w:r>
      <w:r w:rsidRPr="00662227">
        <w:t>0.25</w:t>
      </w:r>
      <w:r w:rsidRPr="00662227">
        <w:t>，低于弱</w:t>
      </w:r>
      <w:r w:rsidRPr="00662227">
        <w:t>S</w:t>
      </w:r>
      <w:r w:rsidRPr="00662227">
        <w:t>盒的</w:t>
      </w:r>
      <w:r w:rsidRPr="00662227">
        <w:t>0.5</w:t>
      </w:r>
      <w:r w:rsidRPr="00662227">
        <w:t>，因此抗线性攻击能力明显更好。</w:t>
      </w:r>
    </w:p>
    <w:p w14:paraId="3748CD07" w14:textId="6478CF1E" w:rsidR="00662227" w:rsidRPr="00662227" w:rsidRDefault="00662227" w:rsidP="00662227">
      <w:pPr>
        <w:pStyle w:val="3"/>
        <w:rPr>
          <w:sz w:val="27"/>
          <w:szCs w:val="27"/>
        </w:rPr>
      </w:pPr>
      <w:r w:rsidRPr="00662227">
        <w:t>线性性能对比</w:t>
      </w:r>
    </w:p>
    <w:p w14:paraId="488A6E4C" w14:textId="77777777" w:rsidR="00662227" w:rsidRDefault="00662227" w:rsidP="00662227">
      <w:pPr>
        <w:pStyle w:val="af0"/>
        <w:spacing w:beforeAutospacing="0"/>
        <w:ind w:firstLine="480"/>
        <w:rPr>
          <w:rFonts w:ascii="Arial" w:hAnsi="Arial" w:cs="Arial"/>
        </w:rPr>
      </w:pPr>
      <w:r>
        <w:rPr>
          <w:rFonts w:ascii="Arial" w:hAnsi="Arial" w:cs="Arial"/>
        </w:rPr>
        <w:t>两个</w:t>
      </w:r>
      <w:r>
        <w:rPr>
          <w:rFonts w:ascii="Arial" w:hAnsi="Arial" w:cs="Arial"/>
        </w:rPr>
        <w:t>S</w:t>
      </w:r>
      <w:r>
        <w:rPr>
          <w:rFonts w:ascii="Arial" w:hAnsi="Arial" w:cs="Arial"/>
        </w:rPr>
        <w:t>盒的线性性能对比如表</w:t>
      </w:r>
      <w:r>
        <w:rPr>
          <w:rFonts w:ascii="Arial" w:hAnsi="Arial" w:cs="Arial"/>
        </w:rPr>
        <w:t>3-8</w:t>
      </w:r>
      <w:r>
        <w:rPr>
          <w:rFonts w:ascii="Arial" w:hAnsi="Arial" w:cs="Arial"/>
        </w:rPr>
        <w:t>所示。</w:t>
      </w:r>
    </w:p>
    <w:p w14:paraId="01B64789"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 xml:space="preserve">3-8 </w:t>
      </w:r>
      <w:r>
        <w:rPr>
          <w:rFonts w:ascii="Arial" w:hAnsi="Arial" w:cs="Arial"/>
          <w:b/>
          <w:bCs/>
        </w:rPr>
        <w:t>两个</w:t>
      </w:r>
      <w:r>
        <w:rPr>
          <w:rFonts w:ascii="Arial" w:hAnsi="Arial" w:cs="Arial"/>
          <w:b/>
          <w:bCs/>
        </w:rPr>
        <w:t>3bit S</w:t>
      </w:r>
      <w:r>
        <w:rPr>
          <w:rFonts w:ascii="Arial" w:hAnsi="Arial" w:cs="Arial"/>
          <w:b/>
          <w:bCs/>
        </w:rPr>
        <w:t>盒的线性性能对比</w:t>
      </w:r>
    </w:p>
    <w:p w14:paraId="48E2F1CA" w14:textId="5FCDEBF3" w:rsidR="00662227" w:rsidRDefault="00662227" w:rsidP="00662227">
      <w:pPr>
        <w:pStyle w:val="af0"/>
        <w:spacing w:beforeAutospacing="0"/>
        <w:ind w:firstLine="480"/>
        <w:rPr>
          <w:rFonts w:ascii="Arial" w:hAnsi="Arial" w:cs="Arial"/>
        </w:rPr>
      </w:pPr>
      <w:r>
        <w:rPr>
          <w:rFonts w:ascii="Arial" w:hAnsi="Arial" w:cs="Arial"/>
        </w:rPr>
        <w:t>| S</w:t>
      </w:r>
      <w:r>
        <w:rPr>
          <w:rFonts w:ascii="Arial" w:hAnsi="Arial" w:cs="Arial"/>
        </w:rPr>
        <w:t>盒</w:t>
      </w:r>
      <w:r>
        <w:rPr>
          <w:rFonts w:ascii="Arial" w:hAnsi="Arial" w:cs="Arial"/>
        </w:rPr>
        <w:t xml:space="preserve"> | </w:t>
      </w:r>
      <w:r>
        <w:rPr>
          <w:rFonts w:ascii="Arial" w:hAnsi="Arial" w:cs="Arial"/>
        </w:rPr>
        <w:t>非线性度</w:t>
      </w:r>
      <w:r>
        <w:rPr>
          <w:rFonts w:ascii="Arial" w:hAnsi="Arial" w:cs="Arial"/>
        </w:rPr>
        <w:t xml:space="preserve">NL | </w:t>
      </w:r>
      <m:oMath>
        <m:r>
          <w:rPr>
            <w:rStyle w:val="math-inline"/>
            <w:rFonts w:ascii="Cambria Math" w:hAnsi="Cambria Math" w:cs="Arial"/>
          </w:rPr>
          <m:t>|LAT_{max}|</m:t>
        </m:r>
      </m:oMath>
      <w:r>
        <w:rPr>
          <w:rFonts w:ascii="Arial" w:hAnsi="Arial" w:cs="Arial"/>
        </w:rPr>
        <w:t xml:space="preserve"> | </w:t>
      </w:r>
      <w:r>
        <w:rPr>
          <w:rFonts w:ascii="Arial" w:hAnsi="Arial" w:cs="Arial"/>
        </w:rPr>
        <w:t>最大偏差</w:t>
      </w:r>
      <w:r>
        <w:rPr>
          <w:rFonts w:ascii="Arial" w:hAnsi="Arial" w:cs="Arial"/>
        </w:rPr>
        <w:t xml:space="preserve"> | </w:t>
      </w:r>
      <w:r>
        <w:rPr>
          <w:rFonts w:ascii="Arial" w:hAnsi="Arial" w:cs="Arial"/>
        </w:rPr>
        <w:t>是否存在完美线性关系</w:t>
      </w:r>
      <w:r>
        <w:rPr>
          <w:rFonts w:ascii="Arial" w:hAnsi="Arial" w:cs="Arial"/>
        </w:rPr>
        <w:t xml:space="preserve"> | </w:t>
      </w:r>
      <w:r>
        <w:rPr>
          <w:rFonts w:ascii="Arial" w:hAnsi="Arial" w:cs="Arial"/>
        </w:rPr>
        <w:t>评价</w:t>
      </w:r>
      <w:r>
        <w:rPr>
          <w:rFonts w:ascii="Arial" w:hAnsi="Arial" w:cs="Arial"/>
        </w:rPr>
        <w:t xml:space="preserve"> |</w:t>
      </w:r>
    </w:p>
    <w:p w14:paraId="4562B3DE" w14:textId="77777777" w:rsidR="00662227" w:rsidRDefault="00662227" w:rsidP="00662227">
      <w:pPr>
        <w:pStyle w:val="af0"/>
        <w:spacing w:beforeAutospacing="0"/>
        <w:ind w:firstLine="480"/>
        <w:rPr>
          <w:rFonts w:ascii="Arial" w:hAnsi="Arial" w:cs="Arial"/>
        </w:rPr>
      </w:pPr>
      <w:r>
        <w:rPr>
          <w:rFonts w:ascii="Arial" w:hAnsi="Arial" w:cs="Arial"/>
        </w:rPr>
        <w:t>|---|---:|---:|---:|---|---|</w:t>
      </w:r>
    </w:p>
    <w:p w14:paraId="769B2230" w14:textId="1FEBFBCB" w:rsidR="00662227" w:rsidRDefault="00662227" w:rsidP="00662227">
      <w:pPr>
        <w:pStyle w:val="af0"/>
        <w:spacing w:beforeAutospacing="0"/>
        <w:ind w:firstLine="480"/>
        <w:rPr>
          <w:rFonts w:ascii="Arial" w:hAnsi="Arial" w:cs="Arial"/>
        </w:rPr>
      </w:pPr>
      <w:r>
        <w:rPr>
          <w:rFonts w:ascii="Arial" w:hAnsi="Arial" w:cs="Arial"/>
        </w:rP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w</m:t>
            </m:r>
          </m:sub>
        </m:sSub>
      </m:oMath>
      <w:r>
        <w:rPr>
          <w:rFonts w:ascii="Arial" w:hAnsi="Arial" w:cs="Arial"/>
        </w:rPr>
        <w:t xml:space="preserve"> | 0 | 4 | 0.50 | </w:t>
      </w:r>
      <w:r>
        <w:rPr>
          <w:rFonts w:ascii="Arial" w:hAnsi="Arial" w:cs="Arial"/>
        </w:rPr>
        <w:t>是</w:t>
      </w:r>
      <w:r>
        <w:rPr>
          <w:rFonts w:ascii="Arial" w:hAnsi="Arial" w:cs="Arial"/>
        </w:rPr>
        <w:t xml:space="preserve"> | </w:t>
      </w:r>
      <w:r>
        <w:rPr>
          <w:rFonts w:ascii="Arial" w:hAnsi="Arial" w:cs="Arial"/>
        </w:rPr>
        <w:t>线性安全性较差</w:t>
      </w:r>
      <w:r>
        <w:rPr>
          <w:rFonts w:ascii="Arial" w:hAnsi="Arial" w:cs="Arial"/>
        </w:rPr>
        <w:t xml:space="preserve"> |</w:t>
      </w:r>
    </w:p>
    <w:p w14:paraId="387B83C6" w14:textId="0F9CA174" w:rsidR="00662227" w:rsidRDefault="00662227" w:rsidP="00662227">
      <w:pPr>
        <w:pStyle w:val="af0"/>
        <w:spacing w:beforeAutospacing="0"/>
        <w:ind w:firstLine="480"/>
        <w:rPr>
          <w:rFonts w:ascii="Arial" w:hAnsi="Arial" w:cs="Arial"/>
        </w:rPr>
      </w:pPr>
      <w:r>
        <w:rPr>
          <w:rFonts w:ascii="Arial" w:hAnsi="Arial" w:cs="Arial"/>
        </w:rP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rPr>
          <w:rFonts w:ascii="Arial" w:hAnsi="Arial" w:cs="Arial"/>
        </w:rPr>
        <w:t xml:space="preserve"> | 2 | 2 | 0.25 | </w:t>
      </w:r>
      <w:r>
        <w:rPr>
          <w:rFonts w:ascii="Arial" w:hAnsi="Arial" w:cs="Arial"/>
        </w:rPr>
        <w:t>否</w:t>
      </w:r>
      <w:r>
        <w:rPr>
          <w:rFonts w:ascii="Arial" w:hAnsi="Arial" w:cs="Arial"/>
        </w:rPr>
        <w:t xml:space="preserve"> | </w:t>
      </w:r>
      <w:r>
        <w:rPr>
          <w:rFonts w:ascii="Arial" w:hAnsi="Arial" w:cs="Arial"/>
        </w:rPr>
        <w:t>达到</w:t>
      </w:r>
      <w:r>
        <w:rPr>
          <w:rFonts w:ascii="Arial" w:hAnsi="Arial" w:cs="Arial"/>
        </w:rPr>
        <w:t>3bit</w:t>
      </w:r>
      <w:r>
        <w:rPr>
          <w:rFonts w:ascii="Arial" w:hAnsi="Arial" w:cs="Arial"/>
        </w:rPr>
        <w:t>规模下较优线性性能</w:t>
      </w:r>
      <w:r>
        <w:rPr>
          <w:rFonts w:ascii="Arial" w:hAnsi="Arial" w:cs="Arial"/>
        </w:rPr>
        <w:t xml:space="preserve"> |</w:t>
      </w:r>
    </w:p>
    <w:p w14:paraId="0D6D95DD" w14:textId="590E7163" w:rsidR="00662227" w:rsidRDefault="00662227" w:rsidP="00662227">
      <w:pPr>
        <w:pStyle w:val="af0"/>
        <w:spacing w:beforeAutospacing="0"/>
        <w:ind w:firstLine="480"/>
        <w:rPr>
          <w:rFonts w:ascii="Arial" w:hAnsi="Arial" w:cs="Arial"/>
        </w:rPr>
      </w:pPr>
      <w:r>
        <w:rPr>
          <w:rFonts w:ascii="Arial" w:hAnsi="Arial" w:cs="Arial"/>
        </w:rPr>
        <w:t>由表</w:t>
      </w:r>
      <w:r>
        <w:rPr>
          <w:rFonts w:ascii="Arial" w:hAnsi="Arial" w:cs="Arial"/>
        </w:rPr>
        <w:t>3-8</w:t>
      </w:r>
      <w:r>
        <w:rPr>
          <w:rFonts w:ascii="Arial" w:hAnsi="Arial" w:cs="Arial"/>
        </w:rPr>
        <w:t>可见，非线性度与</w:t>
      </w:r>
      <w:r>
        <w:rPr>
          <w:rFonts w:ascii="Arial" w:hAnsi="Arial" w:cs="Arial"/>
        </w:rPr>
        <w:t>LAT</w:t>
      </w:r>
      <w:r>
        <w:rPr>
          <w:rFonts w:ascii="Arial" w:hAnsi="Arial" w:cs="Arial"/>
        </w:rPr>
        <w:t>最大绝对值之间具有直接对应关系。弱</w:t>
      </w:r>
      <w:r>
        <w:rPr>
          <w:rFonts w:ascii="Arial" w:hAnsi="Arial" w:cs="Arial"/>
        </w:rPr>
        <w:t>S</w:t>
      </w:r>
      <w:r>
        <w:rPr>
          <w:rFonts w:ascii="Arial" w:hAnsi="Arial" w:cs="Arial"/>
        </w:rPr>
        <w:t>盒的非线性度为</w:t>
      </w:r>
      <w:r>
        <w:rPr>
          <w:rFonts w:ascii="Arial" w:hAnsi="Arial" w:cs="Arial"/>
        </w:rPr>
        <w:t>0</w:t>
      </w:r>
      <w:r>
        <w:rPr>
          <w:rFonts w:ascii="Arial" w:hAnsi="Arial" w:cs="Arial"/>
        </w:rPr>
        <w:t>，说明其可以被某些线性函数完全逼近；最优</w:t>
      </w:r>
      <w:r>
        <w:rPr>
          <w:rFonts w:ascii="Arial" w:hAnsi="Arial" w:cs="Arial"/>
        </w:rPr>
        <w:t>S</w:t>
      </w:r>
      <w:r>
        <w:rPr>
          <w:rFonts w:ascii="Arial" w:hAnsi="Arial" w:cs="Arial"/>
        </w:rPr>
        <w:t>盒的非线性度为</w:t>
      </w:r>
      <w:r>
        <w:rPr>
          <w:rFonts w:ascii="Arial" w:hAnsi="Arial" w:cs="Arial"/>
        </w:rPr>
        <w:t>2</w:t>
      </w:r>
      <w:r>
        <w:rPr>
          <w:rFonts w:ascii="Arial" w:hAnsi="Arial" w:cs="Arial"/>
        </w:rPr>
        <w:t>，说明其与任意线性函数之间均保持一定距离。</w:t>
      </w:r>
    </w:p>
    <w:p w14:paraId="401B0472" w14:textId="4B8825D3" w:rsidR="00662227" w:rsidRDefault="00662227" w:rsidP="00662227">
      <w:pPr>
        <w:pStyle w:val="2"/>
      </w:pPr>
      <w:r>
        <w:lastRenderedPageBreak/>
        <w:t>3bit S</w:t>
      </w:r>
      <w:r>
        <w:t>盒的简化线性攻击实验</w:t>
      </w:r>
    </w:p>
    <w:p w14:paraId="678655FD" w14:textId="77777777" w:rsidR="00662227" w:rsidRDefault="00662227" w:rsidP="00D849E6">
      <w:pPr>
        <w:ind w:firstLine="480"/>
      </w:pPr>
      <w:r>
        <w:t>为了说明</w:t>
      </w:r>
      <w:r>
        <w:t>LAT</w:t>
      </w:r>
      <w:r>
        <w:t>中的高偏差线性逼近如何应用于线性攻击，本文设计了单轮简化攻击实验。实验采用如下结构：</w:t>
      </w:r>
    </w:p>
    <w:p w14:paraId="279DBD2D" w14:textId="218D6F36" w:rsidR="00662227" w:rsidRDefault="00D849E6" w:rsidP="00D849E6">
      <w:pPr>
        <w:ind w:firstLine="480"/>
      </w:pPr>
      <m:oMathPara>
        <m:oMath>
          <m:r>
            <w:rPr>
              <w:rFonts w:ascii="Cambria Math" w:hAnsi="Cambria Math" w:hint="eastAsia"/>
            </w:rPr>
            <m:t>C=S</m:t>
          </m:r>
          <m:d>
            <m:dPr>
              <m:ctrlPr>
                <w:rPr>
                  <w:rFonts w:ascii="Cambria Math" w:hAnsi="Cambria Math"/>
                  <w:i/>
                </w:rPr>
              </m:ctrlPr>
            </m:dPr>
            <m:e>
              <m:r>
                <w:rPr>
                  <w:rFonts w:ascii="Cambria Math" w:hAnsi="Cambria Math" w:hint="eastAsia"/>
                </w:rPr>
                <m:t>P</m:t>
              </m:r>
              <m:r>
                <w:rPr>
                  <w:rFonts w:ascii="Cambria Math" w:hAnsi="Cambria Math"/>
                </w:rPr>
                <m:t>⊕</m:t>
              </m:r>
              <m:r>
                <w:rPr>
                  <w:rFonts w:ascii="Cambria Math" w:hAnsi="Cambria Math" w:hint="eastAsia"/>
                </w:rPr>
                <m:t>K</m:t>
              </m:r>
            </m:e>
          </m:d>
          <m:r>
            <w:rPr>
              <w:rFonts w:ascii="Cambria Math" w:hAnsi="Cambria Math" w:hint="eastAsia"/>
            </w:rPr>
            <m:t>，</m:t>
          </m:r>
        </m:oMath>
      </m:oMathPara>
    </w:p>
    <w:p w14:paraId="696F4142" w14:textId="1A1D0CFC" w:rsidR="00662227" w:rsidRDefault="00662227" w:rsidP="00D849E6">
      <w:pPr>
        <w:ind w:firstLine="480"/>
      </w:pPr>
      <w:r>
        <w:t>其中</w:t>
      </w:r>
      <w:r>
        <w:t xml:space="preserve"> </w:t>
      </w:r>
      <m:oMath>
        <m:r>
          <w:rPr>
            <w:rStyle w:val="math-inline"/>
            <w:rFonts w:ascii="Cambria Math" w:hAnsi="Cambria Math" w:cs="Arial"/>
          </w:rPr>
          <m:t>P</m:t>
        </m:r>
      </m:oMath>
      <w:r>
        <w:t xml:space="preserve"> </w:t>
      </w:r>
      <w:r>
        <w:t>为明文，</w:t>
      </w:r>
      <m:oMath>
        <m:r>
          <w:rPr>
            <w:rStyle w:val="math-inline"/>
            <w:rFonts w:ascii="Cambria Math" w:hAnsi="Cambria Math" w:cs="Arial"/>
          </w:rPr>
          <m:t>K</m:t>
        </m:r>
      </m:oMath>
      <w:r>
        <w:t xml:space="preserve"> </w:t>
      </w:r>
      <w:r>
        <w:t>为</w:t>
      </w:r>
      <w:r>
        <w:t>3bit</w:t>
      </w:r>
      <w:r>
        <w:t>密钥，</w:t>
      </w:r>
      <m:oMath>
        <m:r>
          <w:rPr>
            <w:rStyle w:val="math-inline"/>
            <w:rFonts w:ascii="Cambria Math" w:hAnsi="Cambria Math" w:cs="Arial"/>
          </w:rPr>
          <m:t>C</m:t>
        </m:r>
      </m:oMath>
      <w:r>
        <w:t xml:space="preserve"> </w:t>
      </w:r>
      <w:r>
        <w:t>为密文。攻击者根据</w:t>
      </w:r>
      <w:r>
        <w:t>S</w:t>
      </w:r>
      <w:r>
        <w:t>盒</w:t>
      </w:r>
      <w:r>
        <w:t>LAT</w:t>
      </w:r>
      <w:r>
        <w:t>中绝对值最大的线性逼近，枚举候选密钥</w:t>
      </w:r>
      <w:r>
        <w:t xml:space="preserve"> </w:t>
      </w:r>
      <m:oMath>
        <m:r>
          <w:rPr>
            <w:rStyle w:val="math-inline"/>
            <w:rFonts w:ascii="Cambria Math" w:hAnsi="Cambria Math" w:cs="Arial"/>
          </w:rPr>
          <m:t>K'</m:t>
        </m:r>
      </m:oMath>
      <w:r>
        <w:t>，并统计线性表达式成立次数或偏差。若某一候选密钥对应的统计偏差较大，则该候选密钥在攻击排序中更靠前。</w:t>
      </w:r>
    </w:p>
    <w:p w14:paraId="6C277FFA" w14:textId="77777777" w:rsidR="00662227" w:rsidRDefault="00662227" w:rsidP="00D849E6">
      <w:pPr>
        <w:ind w:firstLine="480"/>
      </w:pPr>
      <w:r>
        <w:t>需要强调的是，该</w:t>
      </w:r>
      <w:proofErr w:type="gramStart"/>
      <w:r>
        <w:t>实验仅</w:t>
      </w:r>
      <w:proofErr w:type="gramEnd"/>
      <w:r>
        <w:t>用于展示线性攻击的基本原理。由于实验结构只有一个</w:t>
      </w:r>
      <w:r>
        <w:t>S</w:t>
      </w:r>
      <w:r>
        <w:t>盒和一轮密钥加法，没有多轮扩散层，也没有多条线性路径累积，因此不能等同于完整分组密码中的线性密钥恢复攻击。</w:t>
      </w:r>
    </w:p>
    <w:p w14:paraId="42659574" w14:textId="447E1123" w:rsidR="00662227" w:rsidRPr="00662227" w:rsidRDefault="00662227" w:rsidP="00662227">
      <w:pPr>
        <w:pStyle w:val="3"/>
      </w:pPr>
      <w:r w:rsidRPr="00662227">
        <w:t>弱</w:t>
      </w:r>
      <w:r w:rsidRPr="00662227">
        <w:t>S</w:t>
      </w:r>
      <w:r w:rsidRPr="00662227">
        <w:t>盒的简化线性攻击</w:t>
      </w:r>
    </w:p>
    <w:p w14:paraId="4E2351E4" w14:textId="5E0FDD5F" w:rsidR="00662227" w:rsidRDefault="00662227" w:rsidP="002C7C01">
      <w:pPr>
        <w:ind w:firstLine="480"/>
      </w:pPr>
      <w:r>
        <w:t>对弱</w:t>
      </w:r>
      <w:r>
        <w:t>S</w:t>
      </w:r>
      <w:r>
        <w:t>盒</w:t>
      </w:r>
      <w:r>
        <w:t xml:space="preserve"> </w:t>
      </w:r>
      <m:oMath>
        <m:r>
          <w:rPr>
            <w:rStyle w:val="math-inline"/>
            <w:rFonts w:ascii="Cambria Math" w:hAnsi="Cambria Math" w:cs="Arial"/>
          </w:rPr>
          <m:t>S_w</m:t>
        </m:r>
      </m:oMath>
      <w:r>
        <w:t>，选取</w:t>
      </w:r>
      <w:r>
        <w:t>LAT</w:t>
      </w:r>
      <w:r>
        <w:t>中的最大偏差线性逼近：</w:t>
      </w:r>
    </w:p>
    <w:p w14:paraId="3C096DFF" w14:textId="0F036E44" w:rsidR="00662227" w:rsidRDefault="00000000" w:rsidP="002C7C01">
      <w:pPr>
        <w:ind w:firstLine="480"/>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r>
                <w:rPr>
                  <w:rFonts w:ascii="Cambria Math" w:hAnsi="Cambria Math" w:hint="eastAsia"/>
                </w:rPr>
                <m:t>。</m:t>
              </m:r>
            </m:sub>
          </m:sSub>
        </m:oMath>
      </m:oMathPara>
    </w:p>
    <w:p w14:paraId="50CDA521" w14:textId="77777777" w:rsidR="00662227" w:rsidRDefault="00662227" w:rsidP="002C7C01">
      <w:pPr>
        <w:ind w:firstLine="480"/>
      </w:pPr>
      <w:r>
        <w:t>该逼近对应</w:t>
      </w:r>
    </w:p>
    <w:p w14:paraId="7C44C67D" w14:textId="48496C8D" w:rsidR="00662227" w:rsidRDefault="002201D3" w:rsidP="002C7C01">
      <w:pPr>
        <w:ind w:firstLine="480"/>
      </w:pPr>
      <m:oMathPara>
        <m:oMath>
          <m:r>
            <w:rPr>
              <w:rFonts w:ascii="Cambria Math" w:hAnsi="Cambria Math" w:hint="eastAsia"/>
            </w:rPr>
            <m:t>LAT=+4,P=1.0000, bias=0.5000</m:t>
          </m:r>
          <m:r>
            <w:rPr>
              <w:rFonts w:ascii="Cambria Math" w:hAnsi="Cambria Math" w:hint="eastAsia"/>
            </w:rPr>
            <m:t>。</m:t>
          </m:r>
        </m:oMath>
      </m:oMathPara>
    </w:p>
    <w:p w14:paraId="66419423" w14:textId="2D36DE65" w:rsidR="00662227" w:rsidRDefault="00662227" w:rsidP="002C7C01">
      <w:pPr>
        <w:ind w:firstLine="480"/>
      </w:pPr>
      <w:r>
        <w:t>也就是说，该线性关系在所有输入上均成立。实验中枚举全部</w:t>
      </w:r>
      <w:r>
        <w:t>8</w:t>
      </w:r>
      <w:r>
        <w:t>个候选密钥，统计真实密钥在候选列表中的排名。实验结果显示，真实密钥排名第</w:t>
      </w:r>
      <w:r>
        <w:t>1</w:t>
      </w:r>
      <w:r>
        <w:t>的次数为</w:t>
      </w:r>
      <m:oMath>
        <m:r>
          <w:rPr>
            <w:rFonts w:ascii="Cambria Math" w:hAnsi="Cambria Math"/>
          </w:rPr>
          <m:t>12.50%,</m:t>
        </m:r>
      </m:oMath>
      <w:r>
        <w:t>排名前</w:t>
      </w:r>
      <w:r>
        <w:t>3</w:t>
      </w:r>
      <w:r>
        <w:t>的次数为</w:t>
      </w:r>
      <m:oMath>
        <m:r>
          <w:rPr>
            <w:rFonts w:ascii="Cambria Math" w:hAnsi="Cambria Math" w:hint="eastAsia"/>
          </w:rPr>
          <m:t>37.50%</m:t>
        </m:r>
        <m:r>
          <w:rPr>
            <w:rFonts w:ascii="Cambria Math" w:hAnsi="Cambria Math" w:hint="eastAsia"/>
          </w:rPr>
          <m:t>。</m:t>
        </m:r>
      </m:oMath>
    </w:p>
    <w:p w14:paraId="7CDCE64B" w14:textId="77777777" w:rsidR="00662227" w:rsidRDefault="00662227" w:rsidP="002C7C01">
      <w:pPr>
        <w:ind w:firstLine="480"/>
      </w:pPr>
      <w:r>
        <w:t>虽然该单轮实验不能直接恢复所有密钥，但由于所采用的线性关系具有确定性，攻击者可以获得非常强的线性约束信息。这说明弱</w:t>
      </w:r>
      <w:r>
        <w:t>S</w:t>
      </w:r>
      <w:r>
        <w:t>盒中的完美线性逼近会显著增加密码结构的安全风险。</w:t>
      </w:r>
    </w:p>
    <w:p w14:paraId="417BB472" w14:textId="12445C95" w:rsidR="00662227" w:rsidRDefault="00662227" w:rsidP="00662227">
      <w:pPr>
        <w:pStyle w:val="3"/>
      </w:pPr>
      <w:r>
        <w:t>最优</w:t>
      </w:r>
      <w:r>
        <w:t>S</w:t>
      </w:r>
      <w:r>
        <w:t>盒的简化线性攻击</w:t>
      </w:r>
    </w:p>
    <w:p w14:paraId="41C65427" w14:textId="6504A3DD" w:rsidR="00662227" w:rsidRDefault="00662227" w:rsidP="002C7C01">
      <w:pPr>
        <w:ind w:firstLine="480"/>
      </w:pPr>
      <w:r>
        <w:t>对最优</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t>，选取主要线性逼近：</w:t>
      </w:r>
    </w:p>
    <w:p w14:paraId="709734BB" w14:textId="383F8AF3" w:rsidR="00662227" w:rsidRDefault="00000000" w:rsidP="002C7C01">
      <w:pPr>
        <w:ind w:firstLine="480"/>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0</m:t>
              </m:r>
              <m:r>
                <w:rPr>
                  <w:rFonts w:ascii="Cambria Math" w:hAnsi="Cambria Math" w:hint="eastAsia"/>
                </w:rPr>
                <m:t>。</m:t>
              </m:r>
            </m:sub>
          </m:sSub>
        </m:oMath>
      </m:oMathPara>
    </w:p>
    <w:p w14:paraId="73CEDE98" w14:textId="77777777" w:rsidR="00662227" w:rsidRDefault="00662227" w:rsidP="002C7C01">
      <w:pPr>
        <w:ind w:firstLine="480"/>
      </w:pPr>
      <w:r>
        <w:t>该逼近对应</w:t>
      </w:r>
    </w:p>
    <w:p w14:paraId="68D91E51" w14:textId="370F2966" w:rsidR="00D849E6" w:rsidRDefault="00D849E6" w:rsidP="002C7C01">
      <w:pPr>
        <w:ind w:firstLine="480"/>
      </w:pPr>
      <m:oMathPara>
        <m:oMath>
          <m:r>
            <w:rPr>
              <w:rFonts w:ascii="Cambria Math" w:hAnsi="Cambria Math" w:hint="eastAsia"/>
            </w:rPr>
            <m:t>LAT=</m:t>
          </m:r>
          <m:r>
            <w:rPr>
              <w:rFonts w:ascii="Cambria Math" w:hAnsi="Cambria Math" w:cs="Cambria Math"/>
            </w:rPr>
            <m:t>-</m:t>
          </m:r>
          <m:r>
            <w:rPr>
              <w:rFonts w:ascii="Cambria Math" w:hAnsi="Cambria Math" w:hint="eastAsia"/>
            </w:rPr>
            <m:t>2, P=0.2500, bias=0.2500</m:t>
          </m:r>
          <m:r>
            <w:rPr>
              <w:rFonts w:ascii="Cambria Math" w:hAnsi="Cambria Math" w:hint="eastAsia"/>
            </w:rPr>
            <m:t>。</m:t>
          </m:r>
        </m:oMath>
      </m:oMathPara>
    </w:p>
    <w:p w14:paraId="0EEA6624" w14:textId="77777777" w:rsidR="00662227" w:rsidRDefault="00662227" w:rsidP="002C7C01">
      <w:pPr>
        <w:ind w:firstLine="480"/>
      </w:pPr>
      <w:r>
        <w:t>与弱</w:t>
      </w:r>
      <w:r>
        <w:t>S</w:t>
      </w:r>
      <w:r>
        <w:t>盒不同，该线性关系不是确定性关系，而是以概率</w:t>
      </w:r>
      <w:r>
        <w:t>0.25</w:t>
      </w:r>
      <w:r>
        <w:t>成立。其偏差为</w:t>
      </w:r>
      <w:r>
        <w:t>0.25</w:t>
      </w:r>
      <w:r>
        <w:t>，说明该</w:t>
      </w:r>
      <w:r>
        <w:t>S</w:t>
      </w:r>
      <w:r>
        <w:t>盒仍可提供线性统计信息，但强度低于弱</w:t>
      </w:r>
      <w:r>
        <w:t>S</w:t>
      </w:r>
      <w:r>
        <w:t>盒。</w:t>
      </w:r>
    </w:p>
    <w:p w14:paraId="65FED84D" w14:textId="1CF1726A" w:rsidR="00662227" w:rsidRDefault="00662227" w:rsidP="002C7C01">
      <w:pPr>
        <w:ind w:firstLine="480"/>
      </w:pPr>
      <w:r>
        <w:t>实验中同样枚举全部</w:t>
      </w:r>
      <w:r>
        <w:t>8</w:t>
      </w:r>
      <w:r>
        <w:t>个候选密钥，真实密钥排名第</w:t>
      </w:r>
      <w:r>
        <w:t>1</w:t>
      </w:r>
      <w:r>
        <w:t>的次数为</w:t>
      </w:r>
      <m:oMath>
        <m:r>
          <w:rPr>
            <w:rFonts w:ascii="Cambria Math" w:hAnsi="Cambria Math"/>
          </w:rPr>
          <m:t>12.50%,</m:t>
        </m:r>
      </m:oMath>
      <w:r>
        <w:t>排名前</w:t>
      </w:r>
      <w:r>
        <w:t>3</w:t>
      </w:r>
      <w:r>
        <w:t>的次数为</w:t>
      </w:r>
      <m:oMath>
        <m:r>
          <w:rPr>
            <w:rFonts w:ascii="Cambria Math" w:hAnsi="Cambria Math" w:hint="eastAsia"/>
          </w:rPr>
          <m:t>37.50%</m:t>
        </m:r>
        <m:r>
          <w:rPr>
            <w:rFonts w:ascii="Cambria Math" w:hAnsi="Cambria Math" w:hint="eastAsia"/>
          </w:rPr>
          <m:t>。</m:t>
        </m:r>
      </m:oMath>
    </w:p>
    <w:p w14:paraId="7CBCEBEB" w14:textId="77777777" w:rsidR="00662227" w:rsidRDefault="00662227" w:rsidP="002C7C01">
      <w:pPr>
        <w:ind w:firstLine="480"/>
      </w:pPr>
      <w:r>
        <w:t>从单轮实验排名看，弱</w:t>
      </w:r>
      <w:r>
        <w:t>S</w:t>
      </w:r>
      <w:r>
        <w:t>盒与最优</w:t>
      </w:r>
      <w:r>
        <w:t>S</w:t>
      </w:r>
      <w:r>
        <w:t>盒的排名统计相同，但两者的线性偏差本质不同。弱</w:t>
      </w:r>
      <w:r>
        <w:t>S</w:t>
      </w:r>
      <w:r>
        <w:t>盒的偏差为</w:t>
      </w:r>
      <w:r>
        <w:t>0.5</w:t>
      </w:r>
      <w:r>
        <w:t>，来源于完美线性关系；最优</w:t>
      </w:r>
      <w:r>
        <w:t>S</w:t>
      </w:r>
      <w:r>
        <w:t>盒的偏差为</w:t>
      </w:r>
      <w:r>
        <w:t>0.25</w:t>
      </w:r>
      <w:r>
        <w:t>，只能提供统计意义上的线性倾向。因此，在多轮密码结构中，弱</w:t>
      </w:r>
      <w:r>
        <w:t>S</w:t>
      </w:r>
      <w:proofErr w:type="gramStart"/>
      <w:r>
        <w:t>盒更容易</w:t>
      </w:r>
      <w:proofErr w:type="gramEnd"/>
      <w:r>
        <w:t>形成高概率线性路径，而最优</w:t>
      </w:r>
      <w:r>
        <w:t>S</w:t>
      </w:r>
      <w:r>
        <w:t>盒能够降低线性路径的相关性累积。</w:t>
      </w:r>
    </w:p>
    <w:p w14:paraId="76B3906D" w14:textId="63A07181" w:rsidR="00662227" w:rsidRDefault="00662227" w:rsidP="00662227">
      <w:pPr>
        <w:pStyle w:val="3"/>
      </w:pPr>
      <w:r>
        <w:lastRenderedPageBreak/>
        <w:t>实验结果分析</w:t>
      </w:r>
    </w:p>
    <w:p w14:paraId="61B8A1C1" w14:textId="77777777" w:rsidR="00662227" w:rsidRDefault="00662227" w:rsidP="00662227">
      <w:pPr>
        <w:pStyle w:val="af0"/>
        <w:spacing w:beforeAutospacing="0"/>
        <w:ind w:firstLine="480"/>
        <w:rPr>
          <w:rFonts w:ascii="Arial" w:hAnsi="Arial" w:cs="Arial"/>
        </w:rPr>
      </w:pPr>
      <w:r>
        <w:rPr>
          <w:rFonts w:ascii="Arial" w:hAnsi="Arial" w:cs="Arial"/>
        </w:rPr>
        <w:t>两个</w:t>
      </w:r>
      <w:r>
        <w:rPr>
          <w:rFonts w:ascii="Arial" w:hAnsi="Arial" w:cs="Arial"/>
        </w:rPr>
        <w:t>S</w:t>
      </w:r>
      <w:r>
        <w:rPr>
          <w:rFonts w:ascii="Arial" w:hAnsi="Arial" w:cs="Arial"/>
        </w:rPr>
        <w:t>盒的简化线性攻击结果汇总如表</w:t>
      </w:r>
      <w:r>
        <w:rPr>
          <w:rFonts w:ascii="Arial" w:hAnsi="Arial" w:cs="Arial"/>
        </w:rPr>
        <w:t>3-9</w:t>
      </w:r>
      <w:r>
        <w:rPr>
          <w:rFonts w:ascii="Arial" w:hAnsi="Arial" w:cs="Arial"/>
        </w:rPr>
        <w:t>。</w:t>
      </w:r>
    </w:p>
    <w:p w14:paraId="03224235"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3-9 3bit S</w:t>
      </w:r>
      <w:r>
        <w:rPr>
          <w:rFonts w:ascii="Arial" w:hAnsi="Arial" w:cs="Arial"/>
          <w:b/>
          <w:bCs/>
        </w:rPr>
        <w:t>盒简化线性攻击实验结果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519"/>
        <w:gridCol w:w="1039"/>
        <w:gridCol w:w="1305"/>
        <w:gridCol w:w="1305"/>
        <w:gridCol w:w="1660"/>
        <w:gridCol w:w="1675"/>
      </w:tblGrid>
      <w:tr w:rsidR="00662227" w14:paraId="6095B8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29D9B" w14:textId="77777777" w:rsidR="00662227" w:rsidRDefault="00662227">
            <w:pPr>
              <w:ind w:firstLine="482"/>
              <w:rPr>
                <w:rFonts w:ascii="Arial" w:hAnsi="Arial" w:cs="Arial"/>
              </w:rPr>
            </w:pPr>
            <w:r>
              <w:rPr>
                <w:rStyle w:val="af2"/>
                <w:rFonts w:ascii="Arial" w:hAnsi="Arial" w:cs="Arial"/>
              </w:rPr>
              <w:t>S</w:t>
            </w:r>
            <w:r>
              <w:rPr>
                <w:rStyle w:val="af2"/>
                <w:rFonts w:ascii="Arial" w:hAnsi="Arial" w:cs="Arial"/>
              </w:rPr>
              <w:t>盒</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51F8D" w14:textId="77777777" w:rsidR="00662227" w:rsidRDefault="00662227">
            <w:pPr>
              <w:ind w:firstLine="482"/>
              <w:rPr>
                <w:rFonts w:ascii="Arial" w:hAnsi="Arial" w:cs="Arial"/>
              </w:rPr>
            </w:pPr>
            <w:r>
              <w:rPr>
                <w:rStyle w:val="af2"/>
                <w:rFonts w:ascii="Arial" w:hAnsi="Arial" w:cs="Arial"/>
              </w:rPr>
              <w:t>采用的线性逼近</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81F58" w14:textId="77777777" w:rsidR="00662227" w:rsidRDefault="00662227">
            <w:pPr>
              <w:ind w:firstLine="482"/>
              <w:rPr>
                <w:rFonts w:ascii="Arial" w:hAnsi="Arial" w:cs="Arial"/>
              </w:rPr>
            </w:pPr>
            <w:r>
              <w:rPr>
                <w:rStyle w:val="af2"/>
                <w:rFonts w:ascii="Arial" w:hAnsi="Arial" w:cs="Arial"/>
              </w:rPr>
              <w:t>LAT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73282" w14:textId="77777777" w:rsidR="00662227" w:rsidRDefault="00662227">
            <w:pPr>
              <w:ind w:firstLine="482"/>
              <w:rPr>
                <w:rFonts w:ascii="Arial" w:hAnsi="Arial" w:cs="Arial"/>
              </w:rPr>
            </w:pPr>
            <w:r>
              <w:rPr>
                <w:rStyle w:val="af2"/>
                <w:rFonts w:ascii="Arial" w:hAnsi="Arial" w:cs="Arial"/>
              </w:rPr>
              <w:t>概率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98BC4" w14:textId="77777777" w:rsidR="00662227" w:rsidRDefault="00662227">
            <w:pPr>
              <w:ind w:firstLine="482"/>
              <w:rPr>
                <w:rFonts w:ascii="Arial" w:hAnsi="Arial" w:cs="Arial"/>
              </w:rPr>
            </w:pPr>
            <w:r>
              <w:rPr>
                <w:rStyle w:val="af2"/>
                <w:rFonts w:ascii="Arial" w:hAnsi="Arial" w:cs="Arial"/>
              </w:rPr>
              <w:t>偏差</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3BB0A" w14:textId="77777777" w:rsidR="00662227" w:rsidRDefault="00662227">
            <w:pPr>
              <w:ind w:firstLine="482"/>
              <w:rPr>
                <w:rFonts w:ascii="Arial" w:hAnsi="Arial" w:cs="Arial"/>
              </w:rPr>
            </w:pPr>
            <w:r>
              <w:rPr>
                <w:rStyle w:val="af2"/>
                <w:rFonts w:ascii="Arial" w:hAnsi="Arial" w:cs="Arial"/>
              </w:rPr>
              <w:t>真实密钥排名第</w:t>
            </w:r>
            <w:r>
              <w:rPr>
                <w:rStyle w:val="af2"/>
                <w:rFonts w:ascii="Arial" w:hAnsi="Arial" w:cs="Arial"/>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B4A7E" w14:textId="77777777" w:rsidR="00662227" w:rsidRDefault="00662227">
            <w:pPr>
              <w:ind w:firstLine="482"/>
              <w:rPr>
                <w:rFonts w:ascii="Arial" w:hAnsi="Arial" w:cs="Arial"/>
              </w:rPr>
            </w:pPr>
            <w:r>
              <w:rPr>
                <w:rStyle w:val="af2"/>
                <w:rFonts w:ascii="Arial" w:hAnsi="Arial" w:cs="Arial"/>
              </w:rPr>
              <w:t>真实密钥排名前</w:t>
            </w:r>
            <w:r>
              <w:rPr>
                <w:rStyle w:val="af2"/>
                <w:rFonts w:ascii="Arial" w:hAnsi="Arial" w:cs="Arial"/>
              </w:rPr>
              <w:t>3</w:t>
            </w:r>
          </w:p>
        </w:tc>
      </w:tr>
      <w:tr w:rsidR="00662227" w14:paraId="37290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5F3EC" w14:textId="120555A6" w:rsidR="00662227" w:rsidRDefault="002201D3">
            <w:pPr>
              <w:ind w:firstLine="480"/>
              <w:rPr>
                <w:rFonts w:ascii="Arial" w:hAnsi="Arial" w:cs="Arial"/>
              </w:rPr>
            </w:pPr>
            <m:oMathPara>
              <m:oMath>
                <m:r>
                  <w:rPr>
                    <w:rStyle w:val="math-inline"/>
                    <w:rFonts w:ascii="Cambria Math" w:hAnsi="Cambria Math" w:cs="Arial"/>
                  </w:rPr>
                  <m:t>S_w</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472BA370" w14:textId="79835F88" w:rsidR="00662227" w:rsidRDefault="00000000">
            <w:pPr>
              <w:ind w:firstLine="480"/>
              <w:rPr>
                <w:rFonts w:ascii="Arial" w:hAnsi="Arial" w:cs="Arial"/>
              </w:rPr>
            </w:pPr>
            <m:oMathPara>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1</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1</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029DF85" w14:textId="77777777" w:rsidR="00662227" w:rsidRDefault="00662227">
            <w:pPr>
              <w:ind w:firstLine="480"/>
              <w:rPr>
                <w:rFonts w:ascii="Arial" w:hAnsi="Arial" w:cs="Arial"/>
              </w:rPr>
            </w:pPr>
            <w:r>
              <w:rPr>
                <w:rFonts w:ascii="Arial" w:hAnsi="Arial" w:cs="Arial"/>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0D75F" w14:textId="77777777" w:rsidR="00662227" w:rsidRDefault="00662227">
            <w:pPr>
              <w:ind w:firstLine="480"/>
              <w:rPr>
                <w:rFonts w:ascii="Arial" w:hAnsi="Arial" w:cs="Arial"/>
              </w:rPr>
            </w:pPr>
            <w:r>
              <w:rPr>
                <w:rFonts w:ascii="Arial" w:hAnsi="Arial" w:cs="Arial"/>
              </w:rPr>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31A46" w14:textId="77777777" w:rsidR="00662227" w:rsidRDefault="00662227">
            <w:pPr>
              <w:ind w:firstLine="480"/>
              <w:rPr>
                <w:rFonts w:ascii="Arial" w:hAnsi="Arial" w:cs="Arial"/>
              </w:rPr>
            </w:pPr>
            <w:r>
              <w:rPr>
                <w:rFonts w:ascii="Arial" w:hAnsi="Arial" w:cs="Arial"/>
              </w:rPr>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3C333" w14:textId="77777777" w:rsidR="00662227" w:rsidRDefault="00662227">
            <w:pPr>
              <w:ind w:firstLine="480"/>
              <w:rPr>
                <w:rFonts w:ascii="Arial" w:hAnsi="Arial" w:cs="Arial"/>
              </w:rPr>
            </w:pPr>
            <w:r>
              <w:rPr>
                <w:rFonts w:ascii="Arial" w:hAnsi="Arial" w:cs="Arial"/>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45837" w14:textId="77777777" w:rsidR="00662227" w:rsidRDefault="00662227">
            <w:pPr>
              <w:ind w:firstLine="480"/>
              <w:rPr>
                <w:rFonts w:ascii="Arial" w:hAnsi="Arial" w:cs="Arial"/>
              </w:rPr>
            </w:pPr>
            <w:r>
              <w:rPr>
                <w:rFonts w:ascii="Arial" w:hAnsi="Arial" w:cs="Arial"/>
              </w:rPr>
              <w:t>3/8</w:t>
            </w:r>
          </w:p>
        </w:tc>
      </w:tr>
      <w:tr w:rsidR="00662227" w14:paraId="10862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7B186" w14:textId="39364E7A" w:rsidR="00662227" w:rsidRDefault="002201D3">
            <w:pPr>
              <w:ind w:firstLine="480"/>
              <w:rPr>
                <w:rFonts w:ascii="Arial" w:hAnsi="Arial" w:cs="Arial"/>
              </w:rPr>
            </w:pPr>
            <m:oMathPara>
              <m:oMath>
                <m:r>
                  <w:rPr>
                    <w:rStyle w:val="math-inline"/>
                    <w:rFonts w:ascii="Cambria Math" w:hAnsi="Cambria Math" w:cs="Arial"/>
                  </w:rPr>
                  <m:t>S_o</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FB23E24" w14:textId="3BF7F48E" w:rsidR="00662227" w:rsidRDefault="00000000">
            <w:pPr>
              <w:ind w:firstLine="480"/>
              <w:rPr>
                <w:rFonts w:ascii="Arial" w:hAnsi="Arial" w:cs="Arial"/>
              </w:rPr>
            </w:pPr>
            <m:oMathPara>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0</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406CA76"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1F37A" w14:textId="77777777" w:rsidR="00662227" w:rsidRDefault="00662227">
            <w:pPr>
              <w:ind w:firstLine="480"/>
              <w:rPr>
                <w:rFonts w:ascii="Arial" w:hAnsi="Arial" w:cs="Arial"/>
              </w:rPr>
            </w:pPr>
            <w:r>
              <w:rPr>
                <w:rFonts w:ascii="Arial" w:hAnsi="Arial" w:cs="Arial"/>
              </w:rPr>
              <w:t>0.2500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6444C" w14:textId="77777777" w:rsidR="00662227" w:rsidRDefault="00662227">
            <w:pPr>
              <w:ind w:firstLine="480"/>
              <w:rPr>
                <w:rFonts w:ascii="Arial" w:hAnsi="Arial" w:cs="Arial"/>
              </w:rPr>
            </w:pPr>
            <w:r>
              <w:rPr>
                <w:rFonts w:ascii="Arial" w:hAnsi="Arial" w:cs="Arial"/>
              </w:rPr>
              <w:t>0.2500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6DB33" w14:textId="77777777" w:rsidR="00662227" w:rsidRDefault="00662227">
            <w:pPr>
              <w:ind w:firstLine="480"/>
              <w:rPr>
                <w:rFonts w:ascii="Arial" w:hAnsi="Arial" w:cs="Arial"/>
              </w:rPr>
            </w:pPr>
            <w:r>
              <w:rPr>
                <w:rFonts w:ascii="Arial" w:hAnsi="Arial" w:cs="Arial"/>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3E0DB" w14:textId="77777777" w:rsidR="00662227" w:rsidRDefault="00662227">
            <w:pPr>
              <w:ind w:firstLine="480"/>
              <w:rPr>
                <w:rFonts w:ascii="Arial" w:hAnsi="Arial" w:cs="Arial"/>
              </w:rPr>
            </w:pPr>
            <w:r>
              <w:rPr>
                <w:rFonts w:ascii="Arial" w:hAnsi="Arial" w:cs="Arial"/>
              </w:rPr>
              <w:t>3/8</w:t>
            </w:r>
          </w:p>
        </w:tc>
      </w:tr>
    </w:tbl>
    <w:p w14:paraId="0691BEA1" w14:textId="77777777" w:rsidR="00662227" w:rsidRDefault="00662227" w:rsidP="00D849E6">
      <w:pPr>
        <w:ind w:firstLine="480"/>
      </w:pPr>
      <w:r>
        <w:t>由表</w:t>
      </w:r>
      <w:r>
        <w:t>3-9</w:t>
      </w:r>
      <w:r>
        <w:t>可以看出，简化攻击实验中候选密钥排名统计并不能完全反映</w:t>
      </w:r>
      <w:r>
        <w:t>S</w:t>
      </w:r>
      <w:proofErr w:type="gramStart"/>
      <w:r>
        <w:t>盒安全</w:t>
      </w:r>
      <w:proofErr w:type="gramEnd"/>
      <w:r>
        <w:t>强弱。这是因为单轮结构过于简单，且缺少扩散层，许多候选密钥可能产生相同或相近的统计偏差。因此，本文更关注线性逼近偏差本身所反映的结构风险。</w:t>
      </w:r>
    </w:p>
    <w:p w14:paraId="72005141" w14:textId="5E87B327" w:rsidR="00662227" w:rsidRDefault="00662227" w:rsidP="00D849E6">
      <w:pPr>
        <w:ind w:firstLine="480"/>
      </w:pPr>
      <w:r>
        <w:t>实验说明：</w:t>
      </w:r>
      <w:r>
        <w:t>LAT</w:t>
      </w:r>
      <w:r>
        <w:t>中的最大偏差能够为线性攻击提供候选密钥评分依据；但要完成真正意义上的密钥恢复，还需要在完整多轮</w:t>
      </w:r>
      <w:r>
        <w:t>SPN</w:t>
      </w:r>
      <w:r>
        <w:t>结构中分析线性路径传播、轮密钥关系和样本复杂度。本章实验的意义在于，将抽象的</w:t>
      </w:r>
      <w:r>
        <w:t>LAT</w:t>
      </w:r>
      <w:r>
        <w:t>指标与线性攻击中的候选密钥评分过程联系起来，从而说明线性分布表不仅是评价指标，也可以直接服务于攻击分析。</w:t>
      </w:r>
    </w:p>
    <w:p w14:paraId="113A1E9B" w14:textId="16F0CA3E" w:rsidR="00662227" w:rsidRDefault="00662227" w:rsidP="00662227">
      <w:pPr>
        <w:pStyle w:val="2"/>
      </w:pPr>
      <w:r>
        <w:t>全部</w:t>
      </w:r>
      <w:r>
        <w:t>3bit</w:t>
      </w:r>
      <w:r>
        <w:t>双射</w:t>
      </w:r>
      <w:r>
        <w:t>S</w:t>
      </w:r>
      <w:r>
        <w:t>盒的枚举统计</w:t>
      </w:r>
    </w:p>
    <w:p w14:paraId="1A6F48C9" w14:textId="291A5AFE" w:rsidR="00662227" w:rsidRDefault="00662227" w:rsidP="002C7C01">
      <w:pPr>
        <w:ind w:firstLine="480"/>
      </w:pPr>
      <w:r>
        <w:t>为了从整体上认识</w:t>
      </w:r>
      <w:r>
        <w:t>3bit</w:t>
      </w:r>
      <w:r>
        <w:t>双射</w:t>
      </w:r>
      <w:r>
        <w:t>S</w:t>
      </w:r>
      <w:r>
        <w:t>盒的性能分布，本文对全部</w:t>
      </w:r>
      <m:oMath>
        <m:r>
          <w:rPr>
            <w:rFonts w:ascii="Cambria Math" w:hAnsi="Cambria Math"/>
          </w:rPr>
          <m:t>8! = 40320</m:t>
        </m:r>
      </m:oMath>
      <w:proofErr w:type="gramStart"/>
      <w:r>
        <w:t>个</w:t>
      </w:r>
      <w:proofErr w:type="gramEnd"/>
      <w:r>
        <w:t>3bit</w:t>
      </w:r>
      <w:r>
        <w:t>双射</w:t>
      </w:r>
      <w:r>
        <w:t>S</w:t>
      </w:r>
      <w:r>
        <w:t>盒进行了完整枚举，并分别计算其非线性度、差分均匀性、代数次数、不动点个数和</w:t>
      </w:r>
      <w:r>
        <w:t>LAT</w:t>
      </w:r>
      <w:r>
        <w:t>最大绝对值。</w:t>
      </w:r>
    </w:p>
    <w:p w14:paraId="3A47F8EC" w14:textId="5F79A3D9" w:rsidR="00662227" w:rsidRDefault="00662227" w:rsidP="00662227">
      <w:pPr>
        <w:pStyle w:val="3"/>
      </w:pPr>
      <w:r>
        <w:t>非线性度分布</w:t>
      </w:r>
    </w:p>
    <w:p w14:paraId="76254E85" w14:textId="77777777" w:rsidR="00662227" w:rsidRDefault="00662227" w:rsidP="00662227">
      <w:pPr>
        <w:pStyle w:val="af0"/>
        <w:spacing w:beforeAutospacing="0"/>
        <w:ind w:firstLine="480"/>
        <w:rPr>
          <w:rFonts w:ascii="Arial" w:hAnsi="Arial" w:cs="Arial"/>
        </w:rPr>
      </w:pPr>
      <w:r>
        <w:rPr>
          <w:rFonts w:ascii="Arial" w:hAnsi="Arial" w:cs="Arial"/>
        </w:rPr>
        <w:t>全部</w:t>
      </w:r>
      <w:r>
        <w:rPr>
          <w:rFonts w:ascii="Arial" w:hAnsi="Arial" w:cs="Arial"/>
        </w:rPr>
        <w:t>3bit</w:t>
      </w:r>
      <w:r>
        <w:rPr>
          <w:rFonts w:ascii="Arial" w:hAnsi="Arial" w:cs="Arial"/>
        </w:rPr>
        <w:t>双射</w:t>
      </w:r>
      <w:r>
        <w:rPr>
          <w:rFonts w:ascii="Arial" w:hAnsi="Arial" w:cs="Arial"/>
        </w:rPr>
        <w:t>S</w:t>
      </w:r>
      <w:r>
        <w:rPr>
          <w:rFonts w:ascii="Arial" w:hAnsi="Arial" w:cs="Arial"/>
        </w:rPr>
        <w:t>盒的非线性度分布如表</w:t>
      </w:r>
      <w:r>
        <w:rPr>
          <w:rFonts w:ascii="Arial" w:hAnsi="Arial" w:cs="Arial"/>
        </w:rPr>
        <w:t>3-10</w:t>
      </w:r>
      <w:r>
        <w:rPr>
          <w:rFonts w:ascii="Arial" w:hAnsi="Arial" w:cs="Arial"/>
        </w:rPr>
        <w:t>所示。</w:t>
      </w:r>
    </w:p>
    <w:p w14:paraId="10424DE3"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3-10 3bit</w:t>
      </w:r>
      <w:r>
        <w:rPr>
          <w:rFonts w:ascii="Arial" w:hAnsi="Arial" w:cs="Arial"/>
          <w:b/>
          <w:bCs/>
        </w:rPr>
        <w:t>双射</w:t>
      </w:r>
      <w:r>
        <w:rPr>
          <w:rFonts w:ascii="Arial" w:hAnsi="Arial" w:cs="Arial"/>
          <w:b/>
          <w:bCs/>
        </w:rPr>
        <w:t>S</w:t>
      </w:r>
      <w:r>
        <w:rPr>
          <w:rFonts w:ascii="Arial" w:hAnsi="Arial" w:cs="Arial"/>
          <w:b/>
          <w:bCs/>
        </w:rPr>
        <w:t>盒非线性度分布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1238"/>
        <w:gridCol w:w="1399"/>
      </w:tblGrid>
      <w:tr w:rsidR="00662227" w14:paraId="17A8EB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2C3D2" w14:textId="77777777" w:rsidR="00662227" w:rsidRDefault="00662227">
            <w:pPr>
              <w:ind w:firstLine="482"/>
              <w:rPr>
                <w:rFonts w:ascii="Arial" w:hAnsi="Arial" w:cs="Arial"/>
              </w:rPr>
            </w:pPr>
            <w:r>
              <w:rPr>
                <w:rStyle w:val="af2"/>
                <w:rFonts w:ascii="Arial" w:hAnsi="Arial" w:cs="Arial"/>
              </w:rPr>
              <w:t>非线性度</w:t>
            </w:r>
            <w:r>
              <w:rPr>
                <w:rStyle w:val="af2"/>
                <w:rFonts w:ascii="Arial" w:hAnsi="Arial" w:cs="Arial"/>
              </w:rPr>
              <w:t>NL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F3EA3"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2A38B" w14:textId="77777777" w:rsidR="00662227" w:rsidRDefault="00662227">
            <w:pPr>
              <w:ind w:firstLine="482"/>
              <w:rPr>
                <w:rFonts w:ascii="Arial" w:hAnsi="Arial" w:cs="Arial"/>
              </w:rPr>
            </w:pPr>
            <w:r>
              <w:rPr>
                <w:rStyle w:val="af2"/>
                <w:rFonts w:ascii="Arial" w:hAnsi="Arial" w:cs="Arial"/>
              </w:rPr>
              <w:t>占比</w:t>
            </w:r>
          </w:p>
        </w:tc>
      </w:tr>
      <w:tr w:rsidR="00662227" w14:paraId="642148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BBB70" w14:textId="77777777" w:rsidR="00662227" w:rsidRDefault="00662227">
            <w:pPr>
              <w:ind w:firstLine="480"/>
              <w:rPr>
                <w:rFonts w:ascii="Arial" w:hAnsi="Arial" w:cs="Arial"/>
              </w:rPr>
            </w:pPr>
            <w:r>
              <w:rPr>
                <w:rFonts w:ascii="Arial" w:hAnsi="Arial" w:cs="Arial"/>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29C8A" w14:textId="77777777" w:rsidR="00662227" w:rsidRDefault="00662227">
            <w:pPr>
              <w:ind w:firstLine="480"/>
              <w:rPr>
                <w:rFonts w:ascii="Arial" w:hAnsi="Arial" w:cs="Arial"/>
              </w:rPr>
            </w:pPr>
            <w:r>
              <w:rPr>
                <w:rFonts w:ascii="Arial" w:hAnsi="Arial" w:cs="Arial"/>
              </w:rPr>
              <w:t>29568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C46B4" w14:textId="77777777" w:rsidR="00662227" w:rsidRDefault="00662227">
            <w:pPr>
              <w:ind w:firstLine="480"/>
              <w:rPr>
                <w:rFonts w:ascii="Arial" w:hAnsi="Arial" w:cs="Arial"/>
              </w:rPr>
            </w:pPr>
            <w:r>
              <w:rPr>
                <w:rFonts w:ascii="Arial" w:hAnsi="Arial" w:cs="Arial"/>
              </w:rPr>
              <w:t>73.33%</w:t>
            </w:r>
          </w:p>
        </w:tc>
      </w:tr>
      <w:tr w:rsidR="00662227" w14:paraId="2B140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F2990B"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61A27"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63E62" w14:textId="77777777" w:rsidR="00662227" w:rsidRDefault="00662227">
            <w:pPr>
              <w:ind w:firstLine="480"/>
              <w:rPr>
                <w:rFonts w:ascii="Arial" w:hAnsi="Arial" w:cs="Arial"/>
              </w:rPr>
            </w:pPr>
            <w:r>
              <w:rPr>
                <w:rFonts w:ascii="Arial" w:hAnsi="Arial" w:cs="Arial"/>
              </w:rPr>
              <w:t>26.67%</w:t>
            </w:r>
          </w:p>
        </w:tc>
      </w:tr>
    </w:tbl>
    <w:p w14:paraId="3A0BE5F5" w14:textId="77777777" w:rsidR="00662227" w:rsidRDefault="00662227" w:rsidP="002C7C01">
      <w:pPr>
        <w:ind w:firstLine="480"/>
      </w:pPr>
      <w:r>
        <w:t>从表</w:t>
      </w:r>
      <w:r>
        <w:t>3-10</w:t>
      </w:r>
      <w:r>
        <w:t>可以看出，超过七成的</w:t>
      </w:r>
      <w:r>
        <w:t>3bit</w:t>
      </w:r>
      <w:r>
        <w:t>双射</w:t>
      </w:r>
      <w:r>
        <w:t>S</w:t>
      </w:r>
      <w:r>
        <w:t>盒非线性度为</w:t>
      </w:r>
      <w:r>
        <w:t>0</w:t>
      </w:r>
      <w:r>
        <w:t>，说明它们存在可被线性函数完全逼近的分量或组合分量。只有</w:t>
      </w:r>
      <w:r>
        <w:t>10752</w:t>
      </w:r>
      <w:r>
        <w:t>个</w:t>
      </w:r>
      <w:r>
        <w:t>S</w:t>
      </w:r>
      <w:proofErr w:type="gramStart"/>
      <w:r>
        <w:t>盒达到</w:t>
      </w:r>
      <w:proofErr w:type="gramEnd"/>
      <w:r>
        <w:t>NL=2</w:t>
      </w:r>
      <w:r>
        <w:t>，占全部</w:t>
      </w:r>
      <w:r>
        <w:t>S</w:t>
      </w:r>
      <w:r>
        <w:t>盒的</w:t>
      </w:r>
      <w:r>
        <w:t>26.67%</w:t>
      </w:r>
      <w:r>
        <w:t>。这表明如果随机选取一个</w:t>
      </w:r>
      <w:r>
        <w:t>3bit</w:t>
      </w:r>
      <w:r>
        <w:t>双射</w:t>
      </w:r>
      <w:r>
        <w:t>S</w:t>
      </w:r>
      <w:r>
        <w:t>盒，其具有良好线性安全性的概率并不高，需要通过指标计算进行筛选。</w:t>
      </w:r>
    </w:p>
    <w:p w14:paraId="7581C703" w14:textId="7D8DF27F" w:rsidR="00662227" w:rsidRDefault="00662227" w:rsidP="00662227">
      <w:pPr>
        <w:pStyle w:val="3"/>
      </w:pPr>
      <w:r>
        <w:t>差分均匀性分布</w:t>
      </w:r>
    </w:p>
    <w:p w14:paraId="0EBCA438" w14:textId="77777777" w:rsidR="00662227" w:rsidRDefault="00662227" w:rsidP="002C7C01">
      <w:pPr>
        <w:ind w:firstLine="480"/>
      </w:pPr>
      <w:r>
        <w:t>全部</w:t>
      </w:r>
      <w:r>
        <w:t>3bit</w:t>
      </w:r>
      <w:r>
        <w:t>双射</w:t>
      </w:r>
      <w:r>
        <w:t>S</w:t>
      </w:r>
      <w:r>
        <w:t>盒的差分均匀性分布如表</w:t>
      </w:r>
      <w:r>
        <w:t>3-11</w:t>
      </w:r>
      <w:r>
        <w:t>所示。</w:t>
      </w:r>
    </w:p>
    <w:p w14:paraId="75F4C1FF" w14:textId="77777777" w:rsidR="00662227" w:rsidRDefault="00662227" w:rsidP="00662227">
      <w:pPr>
        <w:pStyle w:val="af0"/>
        <w:spacing w:beforeAutospacing="0"/>
        <w:ind w:firstLine="482"/>
        <w:rPr>
          <w:rFonts w:ascii="Arial" w:hAnsi="Arial" w:cs="Arial"/>
        </w:rPr>
      </w:pPr>
      <w:r>
        <w:rPr>
          <w:rFonts w:ascii="Arial" w:hAnsi="Arial" w:cs="Arial"/>
          <w:b/>
          <w:bCs/>
        </w:rPr>
        <w:lastRenderedPageBreak/>
        <w:t>表</w:t>
      </w:r>
      <w:r>
        <w:rPr>
          <w:rFonts w:ascii="Arial" w:hAnsi="Arial" w:cs="Arial"/>
          <w:b/>
          <w:bCs/>
        </w:rPr>
        <w:t>3-11 3bit</w:t>
      </w:r>
      <w:r>
        <w:rPr>
          <w:rFonts w:ascii="Arial" w:hAnsi="Arial" w:cs="Arial"/>
          <w:b/>
          <w:bCs/>
        </w:rPr>
        <w:t>双射</w:t>
      </w:r>
      <w:r>
        <w:rPr>
          <w:rFonts w:ascii="Arial" w:hAnsi="Arial" w:cs="Arial"/>
          <w:b/>
          <w:bCs/>
        </w:rPr>
        <w:t>S</w:t>
      </w:r>
      <w:r>
        <w:rPr>
          <w:rFonts w:ascii="Arial" w:hAnsi="Arial" w:cs="Arial"/>
          <w:b/>
          <w:bCs/>
        </w:rPr>
        <w:t>盒差分均匀性分布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238"/>
        <w:gridCol w:w="1399"/>
      </w:tblGrid>
      <w:tr w:rsidR="00662227" w14:paraId="77FBEC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342AE" w14:textId="7592C0B4" w:rsidR="00662227" w:rsidRDefault="00662227">
            <w:pPr>
              <w:ind w:firstLine="482"/>
              <w:rPr>
                <w:rFonts w:ascii="Arial" w:hAnsi="Arial" w:cs="Arial"/>
              </w:rPr>
            </w:pPr>
            <w:r>
              <w:rPr>
                <w:rStyle w:val="af2"/>
                <w:rFonts w:ascii="Arial" w:hAnsi="Arial" w:cs="Arial"/>
              </w:rPr>
              <w:t>差分均匀性</w:t>
            </w:r>
            <w:r>
              <w:rPr>
                <w:rStyle w:val="af2"/>
                <w:rFonts w:ascii="Arial" w:hAnsi="Arial" w:cs="Arial"/>
              </w:rPr>
              <w:t xml:space="preserve"> </w:t>
            </w:r>
            <m:oMath>
              <m:r>
                <w:rPr>
                  <w:rStyle w:val="math-inline"/>
                  <w:rFonts w:ascii="Cambria Math" w:hAnsi="Cambria Math" w:cs="Arial"/>
                </w:rPr>
                <m:t>δ</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2E1EE8A"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92277" w14:textId="77777777" w:rsidR="00662227" w:rsidRDefault="00662227">
            <w:pPr>
              <w:ind w:firstLine="482"/>
              <w:rPr>
                <w:rFonts w:ascii="Arial" w:hAnsi="Arial" w:cs="Arial"/>
              </w:rPr>
            </w:pPr>
            <w:r>
              <w:rPr>
                <w:rStyle w:val="af2"/>
                <w:rFonts w:ascii="Arial" w:hAnsi="Arial" w:cs="Arial"/>
              </w:rPr>
              <w:t>占比</w:t>
            </w:r>
          </w:p>
        </w:tc>
      </w:tr>
      <w:tr w:rsidR="00662227" w14:paraId="59793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F3B22"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C4C35"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48AAE" w14:textId="77777777" w:rsidR="00662227" w:rsidRDefault="00662227">
            <w:pPr>
              <w:ind w:firstLine="480"/>
              <w:rPr>
                <w:rFonts w:ascii="Arial" w:hAnsi="Arial" w:cs="Arial"/>
              </w:rPr>
            </w:pPr>
            <w:r>
              <w:rPr>
                <w:rFonts w:ascii="Arial" w:hAnsi="Arial" w:cs="Arial"/>
              </w:rPr>
              <w:t>26.67%</w:t>
            </w:r>
          </w:p>
        </w:tc>
      </w:tr>
      <w:tr w:rsidR="00662227" w14:paraId="34F12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6A709A" w14:textId="77777777" w:rsidR="00662227" w:rsidRDefault="00662227">
            <w:pPr>
              <w:ind w:firstLine="480"/>
              <w:rPr>
                <w:rFonts w:ascii="Arial" w:hAnsi="Arial" w:cs="Arial"/>
              </w:rPr>
            </w:pPr>
            <w:r>
              <w:rPr>
                <w:rFonts w:ascii="Arial" w:hAnsi="Arial" w:cs="Arial"/>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E830A" w14:textId="77777777" w:rsidR="00662227" w:rsidRDefault="00662227">
            <w:pPr>
              <w:ind w:firstLine="480"/>
              <w:rPr>
                <w:rFonts w:ascii="Arial" w:hAnsi="Arial" w:cs="Arial"/>
              </w:rPr>
            </w:pPr>
            <w:r>
              <w:rPr>
                <w:rFonts w:ascii="Arial" w:hAnsi="Arial" w:cs="Arial"/>
              </w:rPr>
              <w:t>18816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5C7DD" w14:textId="77777777" w:rsidR="00662227" w:rsidRDefault="00662227">
            <w:pPr>
              <w:ind w:firstLine="480"/>
              <w:rPr>
                <w:rFonts w:ascii="Arial" w:hAnsi="Arial" w:cs="Arial"/>
              </w:rPr>
            </w:pPr>
            <w:r>
              <w:rPr>
                <w:rFonts w:ascii="Arial" w:hAnsi="Arial" w:cs="Arial"/>
              </w:rPr>
              <w:t>46.67%</w:t>
            </w:r>
          </w:p>
        </w:tc>
      </w:tr>
      <w:tr w:rsidR="00662227" w14:paraId="5292E0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A8BA4" w14:textId="77777777" w:rsidR="00662227" w:rsidRDefault="00662227">
            <w:pPr>
              <w:ind w:firstLine="480"/>
              <w:rPr>
                <w:rFonts w:ascii="Arial" w:hAnsi="Arial" w:cs="Arial"/>
              </w:rPr>
            </w:pPr>
            <w:r>
              <w:rPr>
                <w:rFonts w:ascii="Arial" w:hAnsi="Arial" w:cs="Arial"/>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BE437"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ED4B4" w14:textId="77777777" w:rsidR="00662227" w:rsidRDefault="00662227">
            <w:pPr>
              <w:ind w:firstLine="480"/>
              <w:rPr>
                <w:rFonts w:ascii="Arial" w:hAnsi="Arial" w:cs="Arial"/>
              </w:rPr>
            </w:pPr>
            <w:r>
              <w:rPr>
                <w:rFonts w:ascii="Arial" w:hAnsi="Arial" w:cs="Arial"/>
              </w:rPr>
              <w:t>26.67%</w:t>
            </w:r>
          </w:p>
        </w:tc>
      </w:tr>
    </w:tbl>
    <w:p w14:paraId="67C92386" w14:textId="2DD3DE3E" w:rsidR="00662227" w:rsidRDefault="00662227" w:rsidP="002C7C01">
      <w:pPr>
        <w:ind w:firstLine="480"/>
      </w:pPr>
      <w:r>
        <w:t>由表</w:t>
      </w:r>
      <w:r>
        <w:t>3-11</w:t>
      </w:r>
      <w:r>
        <w:t>可见，达到最优差分均匀性</w:t>
      </w:r>
      <w:r>
        <w:t xml:space="preserve"> </w:t>
      </w:r>
      <m:oMath>
        <m:r>
          <w:rPr>
            <w:rStyle w:val="math-inline"/>
            <w:rFonts w:ascii="Cambria Math" w:hAnsi="Cambria Math" w:cs="Arial"/>
          </w:rPr>
          <m:t>δ=2</m:t>
        </m:r>
      </m:oMath>
      <w:r>
        <w:t xml:space="preserve"> </w:t>
      </w:r>
      <w:r>
        <w:t>的</w:t>
      </w:r>
      <w:r>
        <w:t>S</w:t>
      </w:r>
      <w:r>
        <w:t>盒共有</w:t>
      </w:r>
      <w:r>
        <w:t>10752</w:t>
      </w:r>
      <w:r>
        <w:t>个，与非线性度达到</w:t>
      </w:r>
      <w:r>
        <w:t>2</w:t>
      </w:r>
      <w:r>
        <w:t>的</w:t>
      </w:r>
      <w:r>
        <w:t>S</w:t>
      </w:r>
      <w:proofErr w:type="gramStart"/>
      <w:r>
        <w:t>盒数量</w:t>
      </w:r>
      <w:proofErr w:type="gramEnd"/>
      <w:r>
        <w:t>一致。在</w:t>
      </w:r>
      <w:r>
        <w:t>3bit</w:t>
      </w:r>
      <w:r>
        <w:t>双射</w:t>
      </w:r>
      <w:r>
        <w:t>S</w:t>
      </w:r>
      <w:r>
        <w:t>盒中，最优非线性度和最优差分均匀性表现出高度一致性。这一现象说明，对于</w:t>
      </w:r>
      <w:r>
        <w:t>3bit</w:t>
      </w:r>
      <w:r>
        <w:t>小规模双射</w:t>
      </w:r>
      <w:r>
        <w:t>S</w:t>
      </w:r>
      <w:r>
        <w:t>盒，线性性能和差分性能之间存在较强关联。</w:t>
      </w:r>
    </w:p>
    <w:p w14:paraId="2A64B016" w14:textId="58FEF86C" w:rsidR="00662227" w:rsidRDefault="00662227" w:rsidP="00662227">
      <w:pPr>
        <w:pStyle w:val="3"/>
      </w:pPr>
      <w:r>
        <w:t>代数次数分布</w:t>
      </w:r>
    </w:p>
    <w:p w14:paraId="73C3FEC0" w14:textId="77777777" w:rsidR="00662227" w:rsidRDefault="00662227" w:rsidP="002C7C01">
      <w:pPr>
        <w:ind w:firstLine="480"/>
      </w:pPr>
      <w:r>
        <w:t>全部</w:t>
      </w:r>
      <w:r>
        <w:t>3bit</w:t>
      </w:r>
      <w:r>
        <w:t>双射</w:t>
      </w:r>
      <w:r>
        <w:t>S</w:t>
      </w:r>
      <w:r>
        <w:t>盒的代数次数分布如表</w:t>
      </w:r>
      <w:r>
        <w:t>3-12</w:t>
      </w:r>
      <w:r>
        <w:t>所示。</w:t>
      </w:r>
    </w:p>
    <w:p w14:paraId="411105E2"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3-12 3bit</w:t>
      </w:r>
      <w:r>
        <w:rPr>
          <w:rFonts w:ascii="Arial" w:hAnsi="Arial" w:cs="Arial"/>
          <w:b/>
          <w:bCs/>
        </w:rPr>
        <w:t>双射</w:t>
      </w:r>
      <w:r>
        <w:rPr>
          <w:rFonts w:ascii="Arial" w:hAnsi="Arial" w:cs="Arial"/>
          <w:b/>
          <w:bCs/>
        </w:rPr>
        <w:t>S</w:t>
      </w:r>
      <w:r>
        <w:rPr>
          <w:rFonts w:ascii="Arial" w:hAnsi="Arial" w:cs="Arial"/>
          <w:b/>
          <w:bCs/>
        </w:rPr>
        <w:t>盒代数次数分布</w:t>
      </w:r>
    </w:p>
    <w:tbl>
      <w:tblPr>
        <w:tblW w:w="5942" w:type="dxa"/>
        <w:tblCellSpacing w:w="15" w:type="dxa"/>
        <w:tblCellMar>
          <w:top w:w="15" w:type="dxa"/>
          <w:left w:w="15" w:type="dxa"/>
          <w:bottom w:w="15" w:type="dxa"/>
          <w:right w:w="15" w:type="dxa"/>
        </w:tblCellMar>
        <w:tblLook w:val="04A0" w:firstRow="1" w:lastRow="0" w:firstColumn="1" w:lastColumn="0" w:noHBand="0" w:noVBand="1"/>
      </w:tblPr>
      <w:tblGrid>
        <w:gridCol w:w="2592"/>
        <w:gridCol w:w="1574"/>
        <w:gridCol w:w="1776"/>
      </w:tblGrid>
      <w:tr w:rsidR="00662227" w14:paraId="6142B86B" w14:textId="77777777" w:rsidTr="002C7C01">
        <w:trPr>
          <w:trHeight w:val="80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B8BF0" w14:textId="77777777" w:rsidR="00662227" w:rsidRDefault="00662227">
            <w:pPr>
              <w:ind w:firstLine="482"/>
              <w:rPr>
                <w:rFonts w:ascii="Arial" w:hAnsi="Arial" w:cs="Arial"/>
              </w:rPr>
            </w:pPr>
            <w:r>
              <w:rPr>
                <w:rStyle w:val="af2"/>
                <w:rFonts w:ascii="Arial" w:hAnsi="Arial" w:cs="Arial"/>
              </w:rPr>
              <w:t>代数次数</w:t>
            </w:r>
            <w:r>
              <w:rPr>
                <w:rStyle w:val="af2"/>
                <w:rFonts w:ascii="Arial" w:hAnsi="Arial" w:cs="Arial"/>
              </w:rPr>
              <w:t>deg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4520D"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C8ABA" w14:textId="77777777" w:rsidR="00662227" w:rsidRDefault="00662227">
            <w:pPr>
              <w:ind w:firstLine="482"/>
              <w:rPr>
                <w:rFonts w:ascii="Arial" w:hAnsi="Arial" w:cs="Arial"/>
              </w:rPr>
            </w:pPr>
            <w:r>
              <w:rPr>
                <w:rStyle w:val="af2"/>
                <w:rFonts w:ascii="Arial" w:hAnsi="Arial" w:cs="Arial"/>
              </w:rPr>
              <w:t>占比</w:t>
            </w:r>
          </w:p>
        </w:tc>
      </w:tr>
      <w:tr w:rsidR="00662227" w14:paraId="5067CD19" w14:textId="77777777" w:rsidTr="002C7C01">
        <w:trPr>
          <w:trHeight w:val="39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9B936" w14:textId="77777777" w:rsidR="00662227" w:rsidRDefault="00662227">
            <w:pPr>
              <w:ind w:firstLine="480"/>
              <w:rPr>
                <w:rFonts w:ascii="Arial" w:hAnsi="Arial" w:cs="Arial"/>
              </w:rPr>
            </w:pPr>
            <w:r>
              <w:rPr>
                <w:rFonts w:ascii="Arial" w:hAnsi="Arial" w:cs="Arial"/>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32C61" w14:textId="77777777" w:rsidR="00662227" w:rsidRDefault="00662227">
            <w:pPr>
              <w:ind w:firstLine="480"/>
              <w:rPr>
                <w:rFonts w:ascii="Arial" w:hAnsi="Arial" w:cs="Arial"/>
              </w:rPr>
            </w:pPr>
            <w:r>
              <w:rPr>
                <w:rFonts w:ascii="Arial" w:hAnsi="Arial" w:cs="Arial"/>
              </w:rPr>
              <w:t>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A3DF6" w14:textId="77777777" w:rsidR="00662227" w:rsidRDefault="00662227">
            <w:pPr>
              <w:ind w:firstLine="480"/>
              <w:rPr>
                <w:rFonts w:ascii="Arial" w:hAnsi="Arial" w:cs="Arial"/>
              </w:rPr>
            </w:pPr>
            <w:r>
              <w:rPr>
                <w:rFonts w:ascii="Arial" w:hAnsi="Arial" w:cs="Arial"/>
              </w:rPr>
              <w:t>3.33%</w:t>
            </w:r>
          </w:p>
        </w:tc>
      </w:tr>
      <w:tr w:rsidR="00662227" w14:paraId="0F4125E0" w14:textId="77777777" w:rsidTr="002C7C01">
        <w:trPr>
          <w:trHeight w:val="80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423E8"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23D5F" w14:textId="77777777" w:rsidR="00662227" w:rsidRDefault="00662227">
            <w:pPr>
              <w:ind w:firstLine="480"/>
              <w:rPr>
                <w:rFonts w:ascii="Arial" w:hAnsi="Arial" w:cs="Arial"/>
              </w:rPr>
            </w:pPr>
            <w:r>
              <w:rPr>
                <w:rFonts w:ascii="Arial" w:hAnsi="Arial" w:cs="Arial"/>
              </w:rPr>
              <w:t>38976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920EF" w14:textId="77777777" w:rsidR="00662227" w:rsidRDefault="00662227">
            <w:pPr>
              <w:ind w:firstLine="480"/>
              <w:rPr>
                <w:rFonts w:ascii="Arial" w:hAnsi="Arial" w:cs="Arial"/>
              </w:rPr>
            </w:pPr>
            <w:r>
              <w:rPr>
                <w:rFonts w:ascii="Arial" w:hAnsi="Arial" w:cs="Arial"/>
              </w:rPr>
              <w:t>96.67%</w:t>
            </w:r>
          </w:p>
        </w:tc>
      </w:tr>
    </w:tbl>
    <w:p w14:paraId="5156CCEE" w14:textId="650D7909" w:rsidR="00662227" w:rsidRDefault="00662227" w:rsidP="002C7C01">
      <w:pPr>
        <w:ind w:firstLine="480"/>
      </w:pPr>
      <w:r>
        <w:t>从表</w:t>
      </w:r>
      <w:r>
        <w:t>3-12</w:t>
      </w:r>
      <w:r>
        <w:t>可以看出，绝大多数</w:t>
      </w:r>
      <w:r>
        <w:t>3bit</w:t>
      </w:r>
      <w:r>
        <w:t>双射</w:t>
      </w:r>
      <w:r>
        <w:t>S</w:t>
      </w:r>
      <w:r>
        <w:t>盒的代数次数均为</w:t>
      </w:r>
      <w:r>
        <w:t>2</w:t>
      </w:r>
      <w:r>
        <w:t>，占比达到</w:t>
      </w:r>
      <w:r>
        <w:t>96.67%</w:t>
      </w:r>
      <w:r>
        <w:t>。因此，对于</w:t>
      </w:r>
      <w:r>
        <w:t>3bit</w:t>
      </w:r>
      <w:r>
        <w:t>双射</w:t>
      </w:r>
      <w:r>
        <w:t>S</w:t>
      </w:r>
      <w:r>
        <w:t>盒而言，代数次数本身不能充分区分</w:t>
      </w:r>
      <w:r>
        <w:t>S</w:t>
      </w:r>
      <w:r>
        <w:t>盒性能优劣。弱</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w</m:t>
            </m:r>
          </m:sub>
        </m:sSub>
      </m:oMath>
      <w:r>
        <w:t xml:space="preserve"> </w:t>
      </w:r>
      <w:r>
        <w:t>和最优</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t xml:space="preserve"> </w:t>
      </w:r>
      <w:r>
        <w:t>的整体代数次数均为</w:t>
      </w:r>
      <w:r>
        <w:t>2</w:t>
      </w:r>
      <w:r>
        <w:t>，但前者非线性度为</w:t>
      </w:r>
      <w:r>
        <w:t>0</w:t>
      </w:r>
      <w:r>
        <w:t>、差分均匀性为</w:t>
      </w:r>
      <w:r>
        <w:t>8</w:t>
      </w:r>
      <w:r>
        <w:t>，后者非线性度为</w:t>
      </w:r>
      <w:r>
        <w:t>2</w:t>
      </w:r>
      <w:r>
        <w:t>、差分均匀性为</w:t>
      </w:r>
      <w:r>
        <w:t>2</w:t>
      </w:r>
      <w:r>
        <w:t>。这说明代数次数应与分量次数分布、非线性度、</w:t>
      </w:r>
      <w:r>
        <w:t>DDT</w:t>
      </w:r>
      <w:r>
        <w:t>和</w:t>
      </w:r>
      <w:r>
        <w:t>LAT</w:t>
      </w:r>
      <w:r>
        <w:t>结合分析。</w:t>
      </w:r>
    </w:p>
    <w:p w14:paraId="0A00960A" w14:textId="24A1E512" w:rsidR="00662227" w:rsidRDefault="00662227" w:rsidP="00662227">
      <w:pPr>
        <w:pStyle w:val="3"/>
      </w:pPr>
      <w:r>
        <w:t>组合指标分布</w:t>
      </w:r>
    </w:p>
    <w:p w14:paraId="5388AD5C" w14:textId="77777777" w:rsidR="00662227" w:rsidRDefault="00662227" w:rsidP="002C7C01">
      <w:pPr>
        <w:ind w:firstLine="480"/>
      </w:pPr>
      <w:r>
        <w:t>将非线性度、差分均匀性和代数次数组合起来，可以得到表</w:t>
      </w:r>
      <w:r>
        <w:t>3-13</w:t>
      </w:r>
      <w:r>
        <w:t>所示的统计结果。</w:t>
      </w:r>
    </w:p>
    <w:p w14:paraId="3D6F974F"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3-13 3bit</w:t>
      </w:r>
      <w:r>
        <w:rPr>
          <w:rFonts w:ascii="Arial" w:hAnsi="Arial" w:cs="Arial"/>
          <w:b/>
          <w:bCs/>
        </w:rPr>
        <w:t>双射</w:t>
      </w:r>
      <w:r>
        <w:rPr>
          <w:rFonts w:ascii="Arial" w:hAnsi="Arial" w:cs="Arial"/>
          <w:b/>
          <w:bCs/>
        </w:rPr>
        <w:t>S</w:t>
      </w:r>
      <w:r>
        <w:rPr>
          <w:rFonts w:ascii="Arial" w:hAnsi="Arial" w:cs="Arial"/>
          <w:b/>
          <w:bCs/>
        </w:rPr>
        <w:t>盒组合指标分布</w:t>
      </w:r>
    </w:p>
    <w:tbl>
      <w:tblPr>
        <w:tblW w:w="9102" w:type="dxa"/>
        <w:tblCellSpacing w:w="15" w:type="dxa"/>
        <w:tblCellMar>
          <w:top w:w="15" w:type="dxa"/>
          <w:left w:w="15" w:type="dxa"/>
          <w:bottom w:w="15" w:type="dxa"/>
          <w:right w:w="15" w:type="dxa"/>
        </w:tblCellMar>
        <w:tblLook w:val="04A0" w:firstRow="1" w:lastRow="0" w:firstColumn="1" w:lastColumn="0" w:noHBand="0" w:noVBand="1"/>
      </w:tblPr>
      <w:tblGrid>
        <w:gridCol w:w="1603"/>
        <w:gridCol w:w="1273"/>
        <w:gridCol w:w="1780"/>
        <w:gridCol w:w="2089"/>
        <w:gridCol w:w="2357"/>
      </w:tblGrid>
      <w:tr w:rsidR="00662227" w14:paraId="4A573307" w14:textId="77777777" w:rsidTr="00D849E6">
        <w:trPr>
          <w:trHeight w:val="76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C9952" w14:textId="77777777" w:rsidR="00662227" w:rsidRDefault="00662227" w:rsidP="002C7C01">
            <w:pPr>
              <w:ind w:firstLine="482"/>
            </w:pPr>
            <w:r>
              <w:rPr>
                <w:rStyle w:val="af2"/>
                <w:rFonts w:ascii="Arial" w:hAnsi="Arial" w:cs="Arial"/>
              </w:rPr>
              <w:t>NL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2E702" w14:textId="77777777" w:rsidR="00662227" w:rsidRDefault="00662227" w:rsidP="002C7C01">
            <w:pPr>
              <w:ind w:firstLine="482"/>
            </w:pPr>
            <w:r>
              <w:rPr>
                <w:rStyle w:val="af2"/>
                <w:rFonts w:ascii="Arial" w:hAnsi="Arial" w:cs="Arial"/>
              </w:rPr>
              <w:t>δ</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51A42" w14:textId="77777777" w:rsidR="00662227" w:rsidRDefault="00662227" w:rsidP="002C7C01">
            <w:pPr>
              <w:ind w:firstLine="482"/>
            </w:pPr>
            <w:r>
              <w:rPr>
                <w:rStyle w:val="af2"/>
                <w:rFonts w:ascii="Arial" w:hAnsi="Arial" w:cs="Arial"/>
              </w:rPr>
              <w:t>deg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D2A58" w14:textId="77777777" w:rsidR="00662227" w:rsidRDefault="00662227" w:rsidP="002C7C01">
            <w:pPr>
              <w:ind w:firstLine="482"/>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E600B" w14:textId="77777777" w:rsidR="00662227" w:rsidRDefault="00662227" w:rsidP="002C7C01">
            <w:pPr>
              <w:ind w:firstLine="482"/>
            </w:pPr>
            <w:r>
              <w:rPr>
                <w:rStyle w:val="af2"/>
                <w:rFonts w:ascii="Arial" w:hAnsi="Arial" w:cs="Arial"/>
              </w:rPr>
              <w:t>占比</w:t>
            </w:r>
          </w:p>
        </w:tc>
      </w:tr>
      <w:tr w:rsidR="00662227" w14:paraId="3BEE67C7"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D73C1"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E6F48"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FF186"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18FBF" w14:textId="77777777" w:rsidR="00662227" w:rsidRDefault="00662227" w:rsidP="002C7C01">
            <w:pPr>
              <w:ind w:firstLine="480"/>
            </w:pPr>
            <w: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48C12" w14:textId="77777777" w:rsidR="00662227" w:rsidRDefault="00662227" w:rsidP="002C7C01">
            <w:pPr>
              <w:ind w:firstLine="480"/>
            </w:pPr>
            <w:r>
              <w:t>26.67%</w:t>
            </w:r>
          </w:p>
        </w:tc>
      </w:tr>
      <w:tr w:rsidR="00662227" w14:paraId="68A9087B"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023F2" w14:textId="77777777" w:rsidR="00662227" w:rsidRDefault="00662227" w:rsidP="002C7C01">
            <w:pPr>
              <w:ind w:firstLine="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FCEE9" w14:textId="77777777" w:rsidR="00662227" w:rsidRDefault="00662227" w:rsidP="002C7C01">
            <w:pPr>
              <w:ind w:firstLine="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18BE0"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FD1F1" w14:textId="77777777" w:rsidR="00662227" w:rsidRDefault="00662227" w:rsidP="002C7C01">
            <w:pPr>
              <w:ind w:firstLine="480"/>
            </w:pPr>
            <w:r>
              <w:t>18816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5BB8E" w14:textId="77777777" w:rsidR="00662227" w:rsidRDefault="00662227" w:rsidP="002C7C01">
            <w:pPr>
              <w:ind w:firstLine="480"/>
            </w:pPr>
            <w:r>
              <w:t>46.67%</w:t>
            </w:r>
          </w:p>
        </w:tc>
      </w:tr>
      <w:tr w:rsidR="00662227" w14:paraId="2FB7A285"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744FB" w14:textId="77777777" w:rsidR="00662227" w:rsidRDefault="00662227" w:rsidP="002C7C01">
            <w:pPr>
              <w:ind w:firstLine="480"/>
            </w:pPr>
            <w:r>
              <w:lastRenderedPageBreak/>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E130D" w14:textId="77777777" w:rsidR="00662227" w:rsidRDefault="00662227" w:rsidP="002C7C01">
            <w:pPr>
              <w:ind w:firstLine="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D803C"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6592" w14:textId="77777777" w:rsidR="00662227" w:rsidRDefault="00662227" w:rsidP="002C7C01">
            <w:pPr>
              <w:ind w:firstLine="480"/>
            </w:pPr>
            <w:r>
              <w:t>9408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E81D5" w14:textId="77777777" w:rsidR="00662227" w:rsidRDefault="00662227" w:rsidP="002C7C01">
            <w:pPr>
              <w:ind w:firstLine="480"/>
            </w:pPr>
            <w:r>
              <w:t>23.33%</w:t>
            </w:r>
          </w:p>
        </w:tc>
      </w:tr>
      <w:tr w:rsidR="00662227" w14:paraId="5BFA6055"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E28F80" w14:textId="77777777" w:rsidR="00662227" w:rsidRDefault="00662227" w:rsidP="002C7C01">
            <w:pPr>
              <w:ind w:firstLine="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7EA68" w14:textId="77777777" w:rsidR="00662227" w:rsidRDefault="00662227" w:rsidP="002C7C01">
            <w:pPr>
              <w:ind w:firstLine="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86782" w14:textId="77777777" w:rsidR="00662227" w:rsidRDefault="00662227" w:rsidP="002C7C01">
            <w:pPr>
              <w:ind w:firstLine="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7A3E5" w14:textId="77777777" w:rsidR="00662227" w:rsidRDefault="00662227" w:rsidP="002C7C01">
            <w:pPr>
              <w:ind w:firstLine="480"/>
            </w:pPr>
            <w:r>
              <w:t>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74E7A" w14:textId="77777777" w:rsidR="00662227" w:rsidRDefault="00662227" w:rsidP="002C7C01">
            <w:pPr>
              <w:ind w:firstLine="480"/>
            </w:pPr>
            <w:r>
              <w:t>3.33%</w:t>
            </w:r>
          </w:p>
        </w:tc>
      </w:tr>
    </w:tbl>
    <w:p w14:paraId="2F4E77B2" w14:textId="77777777" w:rsidR="00662227" w:rsidRDefault="00662227" w:rsidP="002C7C01">
      <w:pPr>
        <w:ind w:firstLine="480"/>
      </w:pPr>
      <w:r>
        <w:t>其中，指标组合为</w:t>
      </w:r>
    </w:p>
    <w:p w14:paraId="7052AC4C" w14:textId="39D47E3F" w:rsidR="00662227" w:rsidRDefault="002201D3" w:rsidP="002C7C01">
      <w:pPr>
        <w:ind w:firstLine="480"/>
      </w:pPr>
      <m:oMathPara>
        <m:oMath>
          <m:r>
            <w:rPr>
              <w:rFonts w:ascii="Cambria Math" w:hAnsi="Cambria Math"/>
            </w:rPr>
            <m:t>(NL,δ,deg)=(2,2,2)</m:t>
          </m:r>
        </m:oMath>
      </m:oMathPara>
    </w:p>
    <w:p w14:paraId="2EA8C823" w14:textId="77777777" w:rsidR="00662227" w:rsidRDefault="00662227" w:rsidP="002C7C01">
      <w:pPr>
        <w:ind w:firstLine="480"/>
      </w:pPr>
      <w:r>
        <w:t>的</w:t>
      </w:r>
      <w:r>
        <w:t>S</w:t>
      </w:r>
      <w:r>
        <w:t>盒可视为</w:t>
      </w:r>
      <w:r>
        <w:t>3bit</w:t>
      </w:r>
      <w:r>
        <w:t>双射</w:t>
      </w:r>
      <w:r>
        <w:t>S</w:t>
      </w:r>
      <w:r>
        <w:t>盒中的最优类型，共有</w:t>
      </w:r>
      <w:r>
        <w:t>10752</w:t>
      </w:r>
      <w:r>
        <w:t>个，占全部</w:t>
      </w:r>
      <w:r>
        <w:t>S</w:t>
      </w:r>
      <w:r>
        <w:t>盒的</w:t>
      </w:r>
      <w:r>
        <w:t>26.67%</w:t>
      </w:r>
      <w:r>
        <w:t>。这类</w:t>
      </w:r>
      <w:r>
        <w:t>S</w:t>
      </w:r>
      <w:proofErr w:type="gramStart"/>
      <w:r>
        <w:t>盒同时</w:t>
      </w:r>
      <w:proofErr w:type="gramEnd"/>
      <w:r>
        <w:t>达到</w:t>
      </w:r>
      <w:r>
        <w:t>3bit</w:t>
      </w:r>
      <w:r>
        <w:t>规模下的最优非线性度、最优差分均匀性和最高代数次数，是</w:t>
      </w:r>
      <w:r>
        <w:t>3bit S</w:t>
      </w:r>
      <w:r>
        <w:t>盒设计中的优先候选。</w:t>
      </w:r>
    </w:p>
    <w:p w14:paraId="1C12A92E" w14:textId="7CE77021" w:rsidR="00662227" w:rsidRDefault="00662227" w:rsidP="002C7C01">
      <w:pPr>
        <w:ind w:firstLine="480"/>
      </w:pPr>
      <w:r>
        <w:t>相比之下，</w:t>
      </w:r>
      <m:oMath>
        <m:r>
          <w:rPr>
            <w:rStyle w:val="math-inline"/>
            <w:rFonts w:ascii="Cambria Math" w:hAnsi="Cambria Math" w:cs="Arial"/>
          </w:rPr>
          <m:t>(0,8,1)</m:t>
        </m:r>
      </m:oMath>
      <w:r>
        <w:t xml:space="preserve"> </w:t>
      </w:r>
      <w:r>
        <w:t>类型的</w:t>
      </w:r>
      <w:r>
        <w:t>S</w:t>
      </w:r>
      <w:proofErr w:type="gramStart"/>
      <w:r>
        <w:t>盒数量</w:t>
      </w:r>
      <w:proofErr w:type="gramEnd"/>
      <w:r>
        <w:t>为</w:t>
      </w:r>
      <w:r>
        <w:t>1344</w:t>
      </w:r>
      <w:r>
        <w:t>个，占</w:t>
      </w:r>
      <w:r>
        <w:t>3.33%</w:t>
      </w:r>
      <w:r>
        <w:t>。这类</w:t>
      </w:r>
      <w:r>
        <w:t>S</w:t>
      </w:r>
      <w:r>
        <w:t>盒本质上具有很强的仿射特征，不适合作为密码</w:t>
      </w:r>
      <w:r>
        <w:t>S</w:t>
      </w:r>
      <w:r>
        <w:t>盒。</w:t>
      </w:r>
      <m:oMath>
        <m:r>
          <w:rPr>
            <w:rStyle w:val="math-inline"/>
            <w:rFonts w:ascii="Cambria Math" w:hAnsi="Cambria Math" w:cs="Arial"/>
          </w:rPr>
          <m:t>(0,8,2)</m:t>
        </m:r>
      </m:oMath>
      <w:r>
        <w:t xml:space="preserve"> </w:t>
      </w:r>
      <w:r>
        <w:t>类型虽然代数次数达到</w:t>
      </w:r>
      <w:r>
        <w:t>2</w:t>
      </w:r>
      <w:r>
        <w:t>，但非线性度和差分均匀性均较差，同样不适合作为安全性要求较高的非线性部件。</w:t>
      </w:r>
    </w:p>
    <w:p w14:paraId="12F1019C" w14:textId="59BF9CDC" w:rsidR="00662227" w:rsidRDefault="00662227" w:rsidP="00662227">
      <w:pPr>
        <w:pStyle w:val="3"/>
      </w:pPr>
      <w:r>
        <w:t>隐式方程分类结果</w:t>
      </w:r>
    </w:p>
    <w:p w14:paraId="1171D465" w14:textId="4BB0666A" w:rsidR="001B24C5" w:rsidRDefault="001B24C5" w:rsidP="001B24C5">
      <w:pPr>
        <w:ind w:firstLine="480"/>
      </w:pPr>
      <w:r>
        <w:rPr>
          <w:rFonts w:hint="eastAsia"/>
        </w:rPr>
        <w:t>除传统密码学指标外，本文还</w:t>
      </w:r>
      <w:proofErr w:type="gramStart"/>
      <w:r>
        <w:rPr>
          <w:rFonts w:hint="eastAsia"/>
        </w:rPr>
        <w:t>基于低次隐式</w:t>
      </w:r>
      <w:proofErr w:type="gramEnd"/>
      <w:r>
        <w:rPr>
          <w:rFonts w:hint="eastAsia"/>
        </w:rPr>
        <w:t>方程对</w:t>
      </w:r>
      <w:r>
        <w:rPr>
          <w:rFonts w:hint="eastAsia"/>
        </w:rPr>
        <w:t>3bit</w:t>
      </w:r>
      <w:r>
        <w:rPr>
          <w:rFonts w:hint="eastAsia"/>
        </w:rPr>
        <w:t>双射</w:t>
      </w:r>
      <w:r>
        <w:rPr>
          <w:rFonts w:hint="eastAsia"/>
        </w:rPr>
        <w:t>S</w:t>
      </w:r>
      <w:r>
        <w:rPr>
          <w:rFonts w:hint="eastAsia"/>
        </w:rPr>
        <w:t>盒进行分类。具体而言，对每一个</w:t>
      </w:r>
      <w:r>
        <w:rPr>
          <w:rFonts w:hint="eastAsia"/>
        </w:rPr>
        <w:t>3bit</w:t>
      </w:r>
      <w:r>
        <w:rPr>
          <w:rFonts w:hint="eastAsia"/>
        </w:rPr>
        <w:t>双射</w:t>
      </w:r>
      <w:r>
        <w:rPr>
          <w:rFonts w:hint="eastAsia"/>
        </w:rPr>
        <w:t>S</w:t>
      </w:r>
      <w:r>
        <w:rPr>
          <w:rFonts w:hint="eastAsia"/>
        </w:rPr>
        <w:t>盒，本文构造由常数项、一次项和二次</w:t>
      </w:r>
      <w:proofErr w:type="gramStart"/>
      <w:r>
        <w:rPr>
          <w:rFonts w:hint="eastAsia"/>
        </w:rPr>
        <w:t>项组成</w:t>
      </w:r>
      <w:proofErr w:type="gramEnd"/>
      <w:r>
        <w:rPr>
          <w:rFonts w:hint="eastAsia"/>
        </w:rPr>
        <w:t>的单项式集合，并根据全部</w:t>
      </w:r>
      <w:r>
        <w:rPr>
          <w:rFonts w:hint="eastAsia"/>
        </w:rPr>
        <w:t>8</w:t>
      </w:r>
      <w:r>
        <w:rPr>
          <w:rFonts w:hint="eastAsia"/>
        </w:rPr>
        <w:t>个合法输入输出对形成</w:t>
      </w:r>
      <w:r>
        <w:rPr>
          <w:rFonts w:hint="eastAsia"/>
        </w:rPr>
        <w:t xml:space="preserve"> 8</w:t>
      </w:r>
      <w:r>
        <w:rPr>
          <w:rFonts w:hint="eastAsia"/>
        </w:rPr>
        <w:t>×</w:t>
      </w:r>
      <w:r>
        <w:rPr>
          <w:rFonts w:hint="eastAsia"/>
        </w:rPr>
        <w:t xml:space="preserve">22 </w:t>
      </w:r>
      <w:r>
        <w:rPr>
          <w:rFonts w:hint="eastAsia"/>
        </w:rPr>
        <w:t>的二元矩阵。随后在</w:t>
      </w:r>
      <w:r>
        <w:rPr>
          <w:rFonts w:hint="eastAsia"/>
        </w:rPr>
        <w:t xml:space="preserve"> GF(2) </w:t>
      </w:r>
      <w:r>
        <w:rPr>
          <w:rFonts w:hint="eastAsia"/>
        </w:rPr>
        <w:t>上利用高斯消元法求解齐次线性方程组</w:t>
      </w:r>
      <w:r>
        <w:rPr>
          <w:rFonts w:hint="eastAsia"/>
        </w:rPr>
        <w:t xml:space="preserve"> Ac=0 </w:t>
      </w:r>
      <w:r>
        <w:rPr>
          <w:rFonts w:hint="eastAsia"/>
        </w:rPr>
        <w:t>的零空间，并将所得</w:t>
      </w:r>
      <w:proofErr w:type="gramStart"/>
      <w:r>
        <w:rPr>
          <w:rFonts w:hint="eastAsia"/>
        </w:rPr>
        <w:t>基础解系作为</w:t>
      </w:r>
      <w:proofErr w:type="gramEnd"/>
      <w:r>
        <w:rPr>
          <w:rFonts w:hint="eastAsia"/>
        </w:rPr>
        <w:t>该</w:t>
      </w:r>
      <w:r>
        <w:rPr>
          <w:rFonts w:hint="eastAsia"/>
        </w:rPr>
        <w:t>S</w:t>
      </w:r>
      <w:r>
        <w:rPr>
          <w:rFonts w:hint="eastAsia"/>
        </w:rPr>
        <w:t>盒的隐式方程结构特征。实验结果显示，全部</w:t>
      </w:r>
      <w:r>
        <w:rPr>
          <w:rFonts w:hint="eastAsia"/>
        </w:rPr>
        <w:t>40320</w:t>
      </w:r>
      <w:r>
        <w:rPr>
          <w:rFonts w:hint="eastAsia"/>
        </w:rPr>
        <w:t>个</w:t>
      </w:r>
      <w:r>
        <w:rPr>
          <w:rFonts w:hint="eastAsia"/>
        </w:rPr>
        <w:t>3bit</w:t>
      </w:r>
      <w:r>
        <w:rPr>
          <w:rFonts w:hint="eastAsia"/>
        </w:rPr>
        <w:t>双射</w:t>
      </w:r>
      <w:r>
        <w:rPr>
          <w:rFonts w:hint="eastAsia"/>
        </w:rPr>
        <w:t>S</w:t>
      </w:r>
      <w:r>
        <w:rPr>
          <w:rFonts w:hint="eastAsia"/>
        </w:rPr>
        <w:t>盒可划分为</w:t>
      </w:r>
      <w:r>
        <w:rPr>
          <w:rFonts w:hint="eastAsia"/>
        </w:rPr>
        <w:t>655</w:t>
      </w:r>
      <w:r>
        <w:rPr>
          <w:rFonts w:hint="eastAsia"/>
        </w:rPr>
        <w:t>个解向量类别，其中最优</w:t>
      </w:r>
      <w:r>
        <w:rPr>
          <w:rFonts w:hint="eastAsia"/>
        </w:rPr>
        <w:t>S</w:t>
      </w:r>
      <w:proofErr w:type="gramStart"/>
      <w:r>
        <w:rPr>
          <w:rFonts w:hint="eastAsia"/>
        </w:rPr>
        <w:t>盒涉及</w:t>
      </w:r>
      <w:proofErr w:type="gramEnd"/>
      <w:r>
        <w:rPr>
          <w:rFonts w:hint="eastAsia"/>
        </w:rPr>
        <w:t>456</w:t>
      </w:r>
      <w:r>
        <w:rPr>
          <w:rFonts w:hint="eastAsia"/>
        </w:rPr>
        <w:t>个类别。</w:t>
      </w:r>
    </w:p>
    <w:p w14:paraId="56EDD49F" w14:textId="77777777" w:rsidR="001B24C5" w:rsidRDefault="001B24C5" w:rsidP="001B24C5">
      <w:pPr>
        <w:ind w:firstLine="480"/>
      </w:pPr>
      <w:r>
        <w:rPr>
          <w:rFonts w:hint="eastAsia"/>
        </w:rPr>
        <w:t>隐式方程分类的意义在于，它能够从输入输出整体约束角度揭示</w:t>
      </w:r>
      <w:r>
        <w:rPr>
          <w:rFonts w:hint="eastAsia"/>
        </w:rPr>
        <w:t>S</w:t>
      </w:r>
      <w:proofErr w:type="gramStart"/>
      <w:r>
        <w:rPr>
          <w:rFonts w:hint="eastAsia"/>
        </w:rPr>
        <w:t>盒之间</w:t>
      </w:r>
      <w:proofErr w:type="gramEnd"/>
      <w:r>
        <w:rPr>
          <w:rFonts w:hint="eastAsia"/>
        </w:rPr>
        <w:t>的代数结构差异。例如，某些类别具有形如</w:t>
      </w:r>
    </w:p>
    <w:p w14:paraId="43AF5771" w14:textId="2430BB5C" w:rsidR="001B24C5" w:rsidRDefault="00000000" w:rsidP="001B24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643A751B" w14:textId="52D64B8D" w:rsidR="001B24C5" w:rsidRDefault="001B24C5" w:rsidP="001B24C5">
      <w:pPr>
        <w:ind w:firstLine="480"/>
      </w:pPr>
      <w:r>
        <w:rPr>
          <w:rFonts w:hint="eastAsia"/>
        </w:rPr>
        <w:t>的线性方程，说明输入比特与输出比特之间存在直接线性关系；某些类别的方程则包含二次项，说明其代数结构更加复杂。结合密码学指标可以发现，具有完美线性关系的类别通常非线性度较低，而最优</w:t>
      </w:r>
      <w:r>
        <w:rPr>
          <w:rFonts w:hint="eastAsia"/>
        </w:rPr>
        <w:t>S</w:t>
      </w:r>
      <w:proofErr w:type="gramStart"/>
      <w:r>
        <w:rPr>
          <w:rFonts w:hint="eastAsia"/>
        </w:rPr>
        <w:t>盒往往</w:t>
      </w:r>
      <w:proofErr w:type="gramEnd"/>
      <w:r>
        <w:rPr>
          <w:rFonts w:hint="eastAsia"/>
        </w:rPr>
        <w:t>具有更均衡的二次结构。</w:t>
      </w:r>
    </w:p>
    <w:p w14:paraId="7ACB0B0B" w14:textId="1BD4EEB5" w:rsidR="00662227" w:rsidRDefault="001B24C5" w:rsidP="001B24C5">
      <w:pPr>
        <w:ind w:firstLine="480"/>
      </w:pPr>
      <w:r>
        <w:rPr>
          <w:rFonts w:hint="eastAsia"/>
        </w:rPr>
        <w:t>因此，在实际筛选小规模</w:t>
      </w:r>
      <w:r>
        <w:rPr>
          <w:rFonts w:hint="eastAsia"/>
        </w:rPr>
        <w:t>S</w:t>
      </w:r>
      <w:r>
        <w:rPr>
          <w:rFonts w:hint="eastAsia"/>
        </w:rPr>
        <w:t>盒时，可以先利用隐式方程排除明显存在线性关系的类别，再对剩余候选计算非线性度、差分均匀性和</w:t>
      </w:r>
      <w:r>
        <w:rPr>
          <w:rFonts w:hint="eastAsia"/>
        </w:rPr>
        <w:t>LAT</w:t>
      </w:r>
      <w:r>
        <w:rPr>
          <w:rFonts w:hint="eastAsia"/>
        </w:rPr>
        <w:t>等指标。这种方法能够提高筛选效率，也有助于解释</w:t>
      </w:r>
      <w:r>
        <w:rPr>
          <w:rFonts w:hint="eastAsia"/>
        </w:rPr>
        <w:t>S</w:t>
      </w:r>
      <w:r>
        <w:rPr>
          <w:rFonts w:hint="eastAsia"/>
        </w:rPr>
        <w:t>盒性能差异背后的代数原因。</w:t>
      </w:r>
    </w:p>
    <w:p w14:paraId="5A739CCE" w14:textId="01C14261" w:rsidR="00662227" w:rsidRDefault="00662227" w:rsidP="00662227">
      <w:pPr>
        <w:pStyle w:val="2"/>
      </w:pPr>
      <w:r>
        <w:t>本章小结</w:t>
      </w:r>
    </w:p>
    <w:p w14:paraId="205375C3" w14:textId="227551C2" w:rsidR="00662227" w:rsidRDefault="00662227" w:rsidP="00D230A5">
      <w:pPr>
        <w:ind w:firstLine="480"/>
      </w:pPr>
      <w:r>
        <w:t>本章围绕</w:t>
      </w:r>
      <w:r>
        <w:t>3bit</w:t>
      </w:r>
      <w:r>
        <w:t>双射</w:t>
      </w:r>
      <w:r>
        <w:t>S</w:t>
      </w:r>
      <w:r>
        <w:t>盒的代数表示与密码学性质进行了系统实验分析。首先，将</w:t>
      </w:r>
      <w:r>
        <w:t>3bit S</w:t>
      </w:r>
      <w:r>
        <w:t>盒拆分为三个三元布尔函数，并利用</w:t>
      </w:r>
      <w:r>
        <w:t>ANF</w:t>
      </w:r>
      <w:r>
        <w:t>和隐式方程描述其代数结构。通过对弱</w:t>
      </w:r>
      <w:r>
        <w:t>S</w:t>
      </w:r>
      <w:r>
        <w:t>盒</w:t>
      </w:r>
      <w:r>
        <w:t xml:space="preserve"> </w:t>
      </w:r>
      <m:oMath>
        <m:r>
          <w:rPr>
            <w:rStyle w:val="math-inline"/>
            <w:rFonts w:ascii="Cambria Math" w:hAnsi="Cambria Math" w:cs="Arial"/>
          </w:rPr>
          <w:lastRenderedPageBreak/>
          <m:t>[5,3,6,1,0,7,2,4]</m:t>
        </m:r>
      </m:oMath>
      <w:r>
        <w:t xml:space="preserve"> </w:t>
      </w:r>
      <w:r>
        <w:t>和最优</w:t>
      </w:r>
      <w:r>
        <w:t>S</w:t>
      </w:r>
      <w:r>
        <w:t>盒</w:t>
      </w:r>
      <w:r>
        <w:t xml:space="preserve"> </w:t>
      </w:r>
      <m:oMath>
        <m:r>
          <w:rPr>
            <w:rStyle w:val="math-inline"/>
            <w:rFonts w:ascii="Cambria Math" w:hAnsi="Cambria Math" w:cs="Arial"/>
          </w:rPr>
          <m:t>[0,1,3,6,7,4,5,2]</m:t>
        </m:r>
      </m:oMath>
      <w:r>
        <w:t xml:space="preserve"> </w:t>
      </w:r>
      <w:r>
        <w:t>的对比可以看出，两个</w:t>
      </w:r>
      <w:r>
        <w:t>S</w:t>
      </w:r>
      <w:proofErr w:type="gramStart"/>
      <w:r>
        <w:t>盒虽然</w:t>
      </w:r>
      <w:proofErr w:type="gramEnd"/>
      <w:r>
        <w:t>整体代数次数均为</w:t>
      </w:r>
      <w:r>
        <w:t>2</w:t>
      </w:r>
      <w:r>
        <w:t>，但分量函数结构和密码学性能存在显著差异。</w:t>
      </w:r>
    </w:p>
    <w:p w14:paraId="3CD97509" w14:textId="6DB99CD4" w:rsidR="00662227" w:rsidRDefault="00662227" w:rsidP="00D230A5">
      <w:pPr>
        <w:ind w:firstLine="480"/>
      </w:pPr>
      <w:r>
        <w:t>弱</w:t>
      </w:r>
      <w:r>
        <w:t>S</w:t>
      </w:r>
      <w:r>
        <w:t>盒中有两个输出分量为一次函数，导致其非线性度为</w:t>
      </w:r>
      <w:r>
        <w:t>0</w:t>
      </w:r>
      <w:r>
        <w:t>、差分均匀性为</w:t>
      </w:r>
      <w:r>
        <w:t>8</w:t>
      </w:r>
      <w:r>
        <w:t>，并且</w:t>
      </w:r>
      <w:r>
        <w:t>LAT</w:t>
      </w:r>
      <w:r>
        <w:t>中存在完美线性逼近。例如</w:t>
      </w:r>
      <w:r>
        <w:t xml:space="preserve"> </w:t>
      </w:r>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 xml:space="preserve">⊕ </m:t>
        </m:r>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1</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1</m:t>
            </m:r>
          </m:sub>
        </m:sSub>
      </m:oMath>
      <w:r>
        <w:t xml:space="preserve"> </w:t>
      </w:r>
      <w:r>
        <w:t>以概率</w:t>
      </w:r>
      <w:r>
        <w:t>1</w:t>
      </w:r>
      <w:r>
        <w:t>成立，说明该</w:t>
      </w:r>
      <w:r>
        <w:t>S</w:t>
      </w:r>
      <w:proofErr w:type="gramStart"/>
      <w:r>
        <w:t>盒存在</w:t>
      </w:r>
      <w:proofErr w:type="gramEnd"/>
      <w:r>
        <w:t>明显线性泄露。相反，最优</w:t>
      </w:r>
      <w:r>
        <w:t>S</w:t>
      </w:r>
      <w:r>
        <w:t>盒三个分量函数均为二次函数，其非线性度为</w:t>
      </w:r>
      <w:r>
        <w:t>2</w:t>
      </w:r>
      <w:r>
        <w:t>、差分均匀性为</w:t>
      </w:r>
      <w:r>
        <w:t>2</w:t>
      </w:r>
      <w:r>
        <w:t>、代数次数为</w:t>
      </w:r>
      <w:r>
        <w:t>2</w:t>
      </w:r>
      <w:r>
        <w:t>，达到</w:t>
      </w:r>
      <w:r>
        <w:t>3bit</w:t>
      </w:r>
      <w:r>
        <w:t>双射</w:t>
      </w:r>
      <w:r>
        <w:t>S</w:t>
      </w:r>
      <w:r>
        <w:t>盒的较优水平。</w:t>
      </w:r>
    </w:p>
    <w:p w14:paraId="7D6BA0C6" w14:textId="5D42C63A" w:rsidR="00662227" w:rsidRDefault="00662227" w:rsidP="00D230A5">
      <w:pPr>
        <w:ind w:firstLine="480"/>
      </w:pPr>
      <w:r>
        <w:t>在简化线性攻击实验中，本文采用单轮结构</w:t>
      </w:r>
      <w:r>
        <w:t xml:space="preserve"> </w:t>
      </w:r>
      <m:oMath>
        <m:r>
          <w:rPr>
            <w:rStyle w:val="math-inline"/>
            <w:rFonts w:ascii="Cambria Math" w:hAnsi="Cambria Math" w:cs="Arial"/>
          </w:rPr>
          <m:t>C=S</m:t>
        </m:r>
        <m:d>
          <m:dPr>
            <m:ctrlPr>
              <w:rPr>
                <w:rStyle w:val="math-inline"/>
                <w:rFonts w:ascii="Cambria Math" w:hAnsi="Cambria Math" w:cs="Arial"/>
                <w:i/>
              </w:rPr>
            </m:ctrlPr>
          </m:dPr>
          <m:e>
            <m:r>
              <w:rPr>
                <w:rStyle w:val="math-inline"/>
                <w:rFonts w:ascii="Cambria Math" w:hAnsi="Cambria Math" w:cs="Arial"/>
              </w:rPr>
              <m:t>P⊕ K</m:t>
            </m:r>
          </m:e>
        </m:d>
      </m:oMath>
      <w:r>
        <w:t>，根据</w:t>
      </w:r>
      <w:r>
        <w:t>LAT</w:t>
      </w:r>
      <w:r>
        <w:t>最大偏差线性逼近对候选密钥进行评分。实验表明，</w:t>
      </w:r>
      <w:r>
        <w:t>LAT</w:t>
      </w:r>
      <w:r>
        <w:t>偏差能够为线性攻击提供统计依据，但单轮</w:t>
      </w:r>
      <w:r>
        <w:t>S</w:t>
      </w:r>
      <w:r>
        <w:t>盒实验不能等同于完整多轮密码攻击。其主要作用在于说明</w:t>
      </w:r>
      <w:r>
        <w:t>LAT</w:t>
      </w:r>
      <w:r>
        <w:t>指标如何从理论评价工具转化为攻击分析中的候选密钥评分方法。</w:t>
      </w:r>
    </w:p>
    <w:p w14:paraId="2503C936" w14:textId="65BB833F" w:rsidR="00662227" w:rsidRDefault="00662227" w:rsidP="00D230A5">
      <w:pPr>
        <w:ind w:firstLine="480"/>
      </w:pPr>
      <w:r>
        <w:t>最后，本文对全部</w:t>
      </w:r>
      <w:r>
        <w:t>40320</w:t>
      </w:r>
      <w:r>
        <w:t>个</w:t>
      </w:r>
      <w:r>
        <w:t>3bit</w:t>
      </w:r>
      <w:r>
        <w:t>双射</w:t>
      </w:r>
      <w:r>
        <w:t>S</w:t>
      </w:r>
      <w:r>
        <w:t>盒进行了枚举统计。结果表明，非线性度为</w:t>
      </w:r>
      <w:r>
        <w:t>2</w:t>
      </w:r>
      <w:r>
        <w:t>的</w:t>
      </w:r>
      <w:r>
        <w:t>S</w:t>
      </w:r>
      <w:r>
        <w:t>盒共有</w:t>
      </w:r>
      <w:r>
        <w:t>10752</w:t>
      </w:r>
      <w:r>
        <w:t>个，占</w:t>
      </w:r>
      <w:r>
        <w:t>26.67%</w:t>
      </w:r>
      <w:r>
        <w:t>；差分均匀性为</w:t>
      </w:r>
      <w:r>
        <w:t>2</w:t>
      </w:r>
      <w:r>
        <w:t>的</w:t>
      </w:r>
      <w:r>
        <w:t>S</w:t>
      </w:r>
      <w:r>
        <w:t>盒同样共有</w:t>
      </w:r>
      <w:r>
        <w:t>10752</w:t>
      </w:r>
      <w:r>
        <w:t>个，占</w:t>
      </w:r>
      <w:r>
        <w:t>26.67%</w:t>
      </w:r>
      <w:r>
        <w:t>；组合指标达到</w:t>
      </w:r>
      <w:r>
        <w:t xml:space="preserve"> </w:t>
      </w:r>
      <m:oMath>
        <m:r>
          <w:rPr>
            <w:rStyle w:val="math-inline"/>
            <w:rFonts w:ascii="Cambria Math" w:hAnsi="Cambria Math" w:cs="Arial"/>
          </w:rPr>
          <m:t>(NL,delta,deg)=(2,2,2)</m:t>
        </m:r>
      </m:oMath>
      <w:r>
        <w:t xml:space="preserve"> </w:t>
      </w:r>
      <w:r>
        <w:t>的最优</w:t>
      </w:r>
      <w:r>
        <w:t>S</w:t>
      </w:r>
      <w:r>
        <w:t>盒共有</w:t>
      </w:r>
      <w:r>
        <w:t>10752</w:t>
      </w:r>
      <w:r>
        <w:t>个，占全部</w:t>
      </w:r>
      <w:r>
        <w:t>3bit</w:t>
      </w:r>
      <w:r>
        <w:t>双射</w:t>
      </w:r>
      <w:r>
        <w:t>S</w:t>
      </w:r>
      <w:r>
        <w:t>盒的约四分之一。这说明在</w:t>
      </w:r>
      <w:r>
        <w:t>3bit</w:t>
      </w:r>
      <w:r>
        <w:t>规模下，虽然存在一定数量的优良</w:t>
      </w:r>
      <w:r>
        <w:t>S</w:t>
      </w:r>
      <w:r>
        <w:t>盒，但随机选取</w:t>
      </w:r>
      <w:r>
        <w:t>S</w:t>
      </w:r>
      <w:proofErr w:type="gramStart"/>
      <w:r>
        <w:t>盒仍有</w:t>
      </w:r>
      <w:proofErr w:type="gramEnd"/>
      <w:r>
        <w:t>较大概率得到线性性能或差分性能较差的结构，因此必须进行系统筛选。</w:t>
      </w:r>
    </w:p>
    <w:p w14:paraId="1D4AEB12" w14:textId="77777777" w:rsidR="00662227" w:rsidRDefault="00662227" w:rsidP="00D230A5">
      <w:pPr>
        <w:ind w:firstLine="480"/>
      </w:pPr>
      <w:r>
        <w:t>本章的分析表明，</w:t>
      </w:r>
      <w:r>
        <w:t>3bit S</w:t>
      </w:r>
      <w:proofErr w:type="gramStart"/>
      <w:r>
        <w:t>盒虽然</w:t>
      </w:r>
      <w:proofErr w:type="gramEnd"/>
      <w:r>
        <w:t>规模较小，但其代数结构和密码学性质差异明显。</w:t>
      </w:r>
      <w:r>
        <w:t>ANF</w:t>
      </w:r>
      <w:r>
        <w:t>能够解释分量函数的非线性来源，</w:t>
      </w:r>
      <w:r>
        <w:t>DDT</w:t>
      </w:r>
      <w:r>
        <w:t>能够揭示差分传播规律，</w:t>
      </w:r>
      <w:r>
        <w:t>LAT</w:t>
      </w:r>
      <w:r>
        <w:t>能够刻画线性逼近强度，而简化线性攻击实验则进一步说明了线性偏差在攻击分析中的应用方式。这些结论为第</w:t>
      </w:r>
      <w:r>
        <w:t>4</w:t>
      </w:r>
      <w:r>
        <w:t>章进一步分析</w:t>
      </w:r>
      <w:r>
        <w:t>4bit S</w:t>
      </w:r>
      <w:r>
        <w:t>盒奠定了基础。</w:t>
      </w:r>
    </w:p>
    <w:p w14:paraId="31FA47CA" w14:textId="4ADF2161" w:rsidR="00E835C5" w:rsidRDefault="00E835C5">
      <w:pPr>
        <w:adjustRightInd/>
        <w:snapToGrid/>
        <w:spacing w:line="240" w:lineRule="auto"/>
        <w:ind w:firstLineChars="0" w:firstLine="0"/>
        <w:jc w:val="left"/>
      </w:pPr>
      <w:r>
        <w:br w:type="page"/>
      </w:r>
    </w:p>
    <w:p w14:paraId="1849FDE2" w14:textId="3F231003" w:rsidR="00B862E5" w:rsidRPr="00B862E5" w:rsidRDefault="00B862E5" w:rsidP="00B862E5">
      <w:pPr>
        <w:ind w:firstLine="480"/>
      </w:pPr>
    </w:p>
    <w:p w14:paraId="699D7A93" w14:textId="4D5024AE" w:rsidR="00B862E5" w:rsidRPr="00B862E5" w:rsidRDefault="00B862E5" w:rsidP="00B862E5">
      <w:pPr>
        <w:pStyle w:val="1"/>
        <w:spacing w:before="480" w:after="480"/>
      </w:pPr>
      <w:r w:rsidRPr="00B862E5">
        <w:lastRenderedPageBreak/>
        <w:t>4bit S</w:t>
      </w:r>
      <w:r w:rsidRPr="00B862E5">
        <w:t>盒的代数表示与实验分析</w:t>
      </w:r>
    </w:p>
    <w:p w14:paraId="59745170" w14:textId="0A746FA7" w:rsidR="00B862E5" w:rsidRPr="00B862E5" w:rsidRDefault="00B862E5" w:rsidP="00B862E5">
      <w:pPr>
        <w:pStyle w:val="2"/>
      </w:pPr>
      <w:r w:rsidRPr="00B862E5">
        <w:t>4</w:t>
      </w:r>
      <w:r>
        <w:rPr>
          <w:rFonts w:hint="eastAsia"/>
        </w:rPr>
        <w:t xml:space="preserve"> </w:t>
      </w:r>
      <w:r w:rsidRPr="00B862E5">
        <w:t>bit S</w:t>
      </w:r>
      <w:r w:rsidRPr="00B862E5">
        <w:t>盒与典型轻量级密码算法</w:t>
      </w:r>
    </w:p>
    <w:p w14:paraId="5E650F13" w14:textId="77777777" w:rsidR="00B862E5" w:rsidRPr="00B862E5" w:rsidRDefault="00B862E5" w:rsidP="00B862E5">
      <w:pPr>
        <w:ind w:firstLine="480"/>
      </w:pPr>
      <w:r w:rsidRPr="00B862E5">
        <w:t>4bit S</w:t>
      </w:r>
      <w:r w:rsidRPr="00B862E5">
        <w:t>盒是轻量级分组密码中最常见的小规模非线性部件之一。与</w:t>
      </w:r>
      <w:r w:rsidRPr="00B862E5">
        <w:t>8bit S</w:t>
      </w:r>
      <w:r w:rsidRPr="00B862E5">
        <w:t>盒相比，</w:t>
      </w:r>
      <w:r w:rsidRPr="00B862E5">
        <w:t>4bit S</w:t>
      </w:r>
      <w:r w:rsidRPr="00B862E5">
        <w:t>盒的输入输出空间更小，硬件实现面积、功耗和延迟通常更低，因此适合资源受限设备，如</w:t>
      </w:r>
      <w:r w:rsidRPr="00B862E5">
        <w:t>RFID</w:t>
      </w:r>
      <w:r w:rsidRPr="00B862E5">
        <w:t>标签、无线传感器节点、低功耗嵌入式终端等。在轻量级密码设计中，</w:t>
      </w:r>
      <w:r w:rsidRPr="00B862E5">
        <w:t>4bit S</w:t>
      </w:r>
      <w:r w:rsidRPr="00B862E5">
        <w:t>盒通常与置换层、线性扩散层和密钥加法</w:t>
      </w:r>
      <w:proofErr w:type="gramStart"/>
      <w:r w:rsidRPr="00B862E5">
        <w:t>层共同</w:t>
      </w:r>
      <w:proofErr w:type="gramEnd"/>
      <w:r w:rsidRPr="00B862E5">
        <w:t>构成多轮</w:t>
      </w:r>
      <w:r w:rsidRPr="00B862E5">
        <w:t>SPN</w:t>
      </w:r>
      <w:r w:rsidRPr="00B862E5">
        <w:t>结构或类</w:t>
      </w:r>
      <w:r w:rsidRPr="00B862E5">
        <w:t>SPN</w:t>
      </w:r>
      <w:r w:rsidRPr="00B862E5">
        <w:t>结构。</w:t>
      </w:r>
    </w:p>
    <w:p w14:paraId="6600407D" w14:textId="77777777" w:rsidR="00B862E5" w:rsidRPr="00B862E5" w:rsidRDefault="00B862E5" w:rsidP="00B862E5">
      <w:pPr>
        <w:ind w:firstLine="480"/>
      </w:pPr>
      <w:r w:rsidRPr="00B862E5">
        <w:t>本章选取</w:t>
      </w:r>
      <w:r w:rsidRPr="00B862E5">
        <w:t>PRESENT</w:t>
      </w:r>
      <w:r w:rsidRPr="00B862E5">
        <w:t>、</w:t>
      </w:r>
      <w:r w:rsidRPr="00B862E5">
        <w:t>GIFT</w:t>
      </w:r>
      <w:r w:rsidRPr="00B862E5">
        <w:t>和</w:t>
      </w:r>
      <w:r w:rsidRPr="00B862E5">
        <w:t>Midori</w:t>
      </w:r>
      <w:r w:rsidRPr="00B862E5">
        <w:t>三个典型轻量级密码中的</w:t>
      </w:r>
      <w:r w:rsidRPr="00B862E5">
        <w:t>4bit S</w:t>
      </w:r>
      <w:r w:rsidRPr="00B862E5">
        <w:t>盒作为主要分析对象。这三个</w:t>
      </w:r>
      <w:r w:rsidRPr="00B862E5">
        <w:t>S</w:t>
      </w:r>
      <w:r w:rsidRPr="00B862E5">
        <w:t>盒均为</w:t>
      </w:r>
      <w:r w:rsidRPr="00B862E5">
        <w:t>4bit</w:t>
      </w:r>
      <w:r w:rsidRPr="00B862E5">
        <w:t>双射</w:t>
      </w:r>
      <w:r w:rsidRPr="00B862E5">
        <w:t>S</w:t>
      </w:r>
      <w:r w:rsidRPr="00B862E5">
        <w:t>盒，即</w:t>
      </w:r>
    </w:p>
    <w:p w14:paraId="32B6ED87" w14:textId="515375C5" w:rsidR="00B862E5" w:rsidRPr="00B862E5" w:rsidRDefault="00D849E6" w:rsidP="00B862E5">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oMath>
      </m:oMathPara>
    </w:p>
    <w:p w14:paraId="2EC32006" w14:textId="77777777" w:rsidR="00B862E5" w:rsidRPr="00B862E5" w:rsidRDefault="00B862E5" w:rsidP="00B862E5">
      <w:pPr>
        <w:ind w:firstLine="480"/>
      </w:pPr>
      <w:r w:rsidRPr="00B862E5">
        <w:t>设输入变量为</w:t>
      </w:r>
    </w:p>
    <w:p w14:paraId="0EB040B4" w14:textId="54B9BA00" w:rsidR="00B862E5" w:rsidRPr="00B862E5" w:rsidRDefault="00D849E6" w:rsidP="00B862E5">
      <w:pPr>
        <w:ind w:firstLine="48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p w14:paraId="1AAEE78D" w14:textId="77777777" w:rsidR="00B862E5" w:rsidRPr="00B862E5" w:rsidRDefault="00B862E5" w:rsidP="00B862E5">
      <w:pPr>
        <w:ind w:firstLine="480"/>
      </w:pPr>
      <w:r w:rsidRPr="00B862E5">
        <w:t>输出变量为</w:t>
      </w:r>
    </w:p>
    <w:p w14:paraId="42F5BB81" w14:textId="6B12C3A3" w:rsidR="00B862E5" w:rsidRPr="00B862E5" w:rsidRDefault="00D849E6" w:rsidP="00B862E5">
      <w:pPr>
        <w:ind w:firstLine="48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p w14:paraId="68270EF0" w14:textId="77777777" w:rsidR="00B862E5" w:rsidRPr="00B862E5" w:rsidRDefault="00B862E5" w:rsidP="00B862E5">
      <w:pPr>
        <w:ind w:firstLine="480"/>
      </w:pPr>
      <w:r w:rsidRPr="00B862E5">
        <w:t>则</w:t>
      </w:r>
      <w:r w:rsidRPr="00B862E5">
        <w:t>4bit S</w:t>
      </w:r>
      <w:r w:rsidRPr="00B862E5">
        <w:t>盒可以拆分为四个四元布尔函数：</w:t>
      </w:r>
    </w:p>
    <w:p w14:paraId="3D750D8A" w14:textId="79D3ED64" w:rsidR="00B862E5" w:rsidRPr="00B862E5" w:rsidRDefault="00D849E6" w:rsidP="00B862E5">
      <w:pPr>
        <w:ind w:firstLine="48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d>
                    <m:dPr>
                      <m:ctrlPr>
                        <w:rPr>
                          <w:rFonts w:ascii="Cambria Math" w:hAnsi="Cambria Math"/>
                          <w:i/>
                        </w:rPr>
                      </m:ctrlPr>
                    </m:dPr>
                    <m:e>
                      <m:r>
                        <w:rPr>
                          <w:rFonts w:ascii="Cambria Math" w:hAnsi="Cambria Math"/>
                        </w:rPr>
                        <m:t>x</m:t>
                      </m:r>
                    </m:e>
                  </m:d>
                </m:sub>
              </m:sSub>
            </m:e>
          </m:d>
        </m:oMath>
      </m:oMathPara>
    </w:p>
    <w:p w14:paraId="4E9546BE" w14:textId="77777777" w:rsidR="00B862E5" w:rsidRPr="00B862E5" w:rsidRDefault="00B862E5" w:rsidP="00B862E5">
      <w:pPr>
        <w:ind w:firstLine="480"/>
      </w:pPr>
      <w:r w:rsidRPr="00B862E5">
        <w:t>其中</w:t>
      </w:r>
    </w:p>
    <w:p w14:paraId="4FC7B82C" w14:textId="4643D1AC" w:rsidR="00B862E5" w:rsidRPr="00B862E5" w:rsidRDefault="00000000" w:rsidP="00B862E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sub>
          </m:sSub>
          <m:r>
            <w:rPr>
              <w:rFonts w:ascii="Cambria Math" w:hAnsi="Cambria Math"/>
            </w:rPr>
            <m:t>, i=0,1,2,3</m:t>
          </m:r>
        </m:oMath>
      </m:oMathPara>
    </w:p>
    <w:p w14:paraId="3BF13EF6" w14:textId="77777777" w:rsidR="00B862E5" w:rsidRPr="00B862E5" w:rsidRDefault="00B862E5" w:rsidP="00B862E5">
      <w:pPr>
        <w:ind w:firstLine="480"/>
      </w:pPr>
      <w:r w:rsidRPr="00B862E5">
        <w:t>任意四元布尔函数都可以唯一表示为代数正规型（</w:t>
      </w:r>
      <w:r w:rsidRPr="00B862E5">
        <w:t>ANF</w:t>
      </w:r>
      <w:r w:rsidRPr="00B862E5">
        <w:t>）。对于</w:t>
      </w:r>
      <w:r w:rsidRPr="00B862E5">
        <w:t>4bit</w:t>
      </w:r>
      <w:r w:rsidRPr="00B862E5">
        <w:t>双射</w:t>
      </w:r>
      <w:r w:rsidRPr="00B862E5">
        <w:t>S</w:t>
      </w:r>
      <w:r w:rsidRPr="00B862E5">
        <w:t>盒，分量函数的代数次数理论上界为</w:t>
      </w:r>
      <w:r w:rsidRPr="00B862E5">
        <w:t>3</w:t>
      </w:r>
      <w:r w:rsidRPr="00B862E5">
        <w:t>。因此，若一个</w:t>
      </w:r>
      <w:r w:rsidRPr="00B862E5">
        <w:t>4bit S</w:t>
      </w:r>
      <w:r w:rsidRPr="00B862E5">
        <w:t>盒的整体代数次数达到</w:t>
      </w:r>
      <w:r w:rsidRPr="00B862E5">
        <w:t>3</w:t>
      </w:r>
      <w:r w:rsidRPr="00B862E5">
        <w:t>，说明其在代数复杂度方面达到了</w:t>
      </w:r>
      <w:proofErr w:type="gramStart"/>
      <w:r w:rsidRPr="00B862E5">
        <w:t>该规模双射</w:t>
      </w:r>
      <w:proofErr w:type="gramEnd"/>
      <w:r w:rsidRPr="00B862E5">
        <w:t>S</w:t>
      </w:r>
      <w:r w:rsidRPr="00B862E5">
        <w:t>盒的最高水平。</w:t>
      </w:r>
    </w:p>
    <w:p w14:paraId="47535065" w14:textId="40D3CA44" w:rsidR="00B862E5" w:rsidRPr="00B862E5" w:rsidRDefault="00CA50DA" w:rsidP="00D849E6">
      <w:pPr>
        <w:ind w:firstLine="480"/>
      </w:pPr>
      <w:r w:rsidRPr="00CA50DA">
        <w:rPr>
          <w:rFonts w:hint="eastAsia"/>
        </w:rPr>
        <w:t>本章选取</w:t>
      </w:r>
      <w:r w:rsidRPr="00CA50DA">
        <w:rPr>
          <w:rFonts w:hint="eastAsia"/>
        </w:rPr>
        <w:t>PRESENT</w:t>
      </w:r>
      <w:r w:rsidRPr="00CA50DA">
        <w:rPr>
          <w:rFonts w:hint="eastAsia"/>
        </w:rPr>
        <w:t>、</w:t>
      </w:r>
      <w:r w:rsidRPr="00CA50DA">
        <w:rPr>
          <w:rFonts w:hint="eastAsia"/>
        </w:rPr>
        <w:t>GIFT</w:t>
      </w:r>
      <w:r w:rsidRPr="00CA50DA">
        <w:rPr>
          <w:rFonts w:hint="eastAsia"/>
        </w:rPr>
        <w:t>和</w:t>
      </w:r>
      <w:r w:rsidRPr="00CA50DA">
        <w:rPr>
          <w:rFonts w:hint="eastAsia"/>
        </w:rPr>
        <w:t>Midori</w:t>
      </w:r>
      <w:r w:rsidRPr="00CA50DA">
        <w:rPr>
          <w:rFonts w:hint="eastAsia"/>
        </w:rPr>
        <w:t>中的典型</w:t>
      </w:r>
      <w:r w:rsidRPr="00CA50DA">
        <w:rPr>
          <w:rFonts w:hint="eastAsia"/>
        </w:rPr>
        <w:t>4bit S</w:t>
      </w:r>
      <w:r w:rsidRPr="00CA50DA">
        <w:rPr>
          <w:rFonts w:hint="eastAsia"/>
        </w:rPr>
        <w:t>盒作为案例，主要从</w:t>
      </w:r>
      <w:r w:rsidRPr="00CA50DA">
        <w:rPr>
          <w:rFonts w:hint="eastAsia"/>
        </w:rPr>
        <w:t>ANF</w:t>
      </w:r>
      <w:r w:rsidRPr="00CA50DA">
        <w:rPr>
          <w:rFonts w:hint="eastAsia"/>
        </w:rPr>
        <w:t>结构、非线性度、差分均匀性、代数次数、最大</w:t>
      </w:r>
      <w:r w:rsidRPr="00CA50DA">
        <w:rPr>
          <w:rFonts w:hint="eastAsia"/>
        </w:rPr>
        <w:t>LAT</w:t>
      </w:r>
      <w:r w:rsidRPr="00CA50DA">
        <w:rPr>
          <w:rFonts w:hint="eastAsia"/>
        </w:rPr>
        <w:t>绝对值、不动点和对合性等方面进行简要对比。相关分析的目的是验证前文所述代数表示和指标计算方法在</w:t>
      </w:r>
      <w:r w:rsidRPr="00CA50DA">
        <w:rPr>
          <w:rFonts w:hint="eastAsia"/>
        </w:rPr>
        <w:t>4bit S</w:t>
      </w:r>
      <w:r w:rsidRPr="00CA50DA">
        <w:rPr>
          <w:rFonts w:hint="eastAsia"/>
        </w:rPr>
        <w:t>盒中的适用性</w:t>
      </w:r>
      <w:r w:rsidR="00B862E5" w:rsidRPr="00B862E5">
        <w:t>。</w:t>
      </w:r>
    </w:p>
    <w:p w14:paraId="62401751" w14:textId="5BA70309" w:rsidR="00B862E5" w:rsidRPr="00B862E5" w:rsidRDefault="00B862E5" w:rsidP="00B862E5">
      <w:pPr>
        <w:pStyle w:val="2"/>
      </w:pPr>
      <w:r w:rsidRPr="00B862E5">
        <w:t>PRESENT</w:t>
      </w:r>
      <w:r w:rsidRPr="00B862E5">
        <w:t>、</w:t>
      </w:r>
      <w:r w:rsidRPr="00B862E5">
        <w:t>GIFT</w:t>
      </w:r>
      <w:r w:rsidRPr="00B862E5">
        <w:t>与</w:t>
      </w:r>
      <w:r w:rsidRPr="00B862E5">
        <w:t>Midori S</w:t>
      </w:r>
      <w:r w:rsidRPr="00B862E5">
        <w:t>盒的</w:t>
      </w:r>
      <w:r w:rsidRPr="00B862E5">
        <w:t>ANF</w:t>
      </w:r>
      <w:r w:rsidRPr="00B862E5">
        <w:t>表示</w:t>
      </w:r>
    </w:p>
    <w:p w14:paraId="13CA026C" w14:textId="0C8C3399" w:rsidR="00B862E5" w:rsidRDefault="001E1BB5" w:rsidP="00B862E5">
      <w:pPr>
        <w:ind w:firstLine="480"/>
      </w:pPr>
      <w:r w:rsidRPr="001E1BB5">
        <w:rPr>
          <w:rFonts w:hint="eastAsia"/>
        </w:rPr>
        <w:t>PRESENT</w:t>
      </w:r>
      <w:r w:rsidRPr="001E1BB5">
        <w:rPr>
          <w:rFonts w:hint="eastAsia"/>
        </w:rPr>
        <w:t>、</w:t>
      </w:r>
      <w:r w:rsidRPr="001E1BB5">
        <w:rPr>
          <w:rFonts w:hint="eastAsia"/>
        </w:rPr>
        <w:t>GIFT</w:t>
      </w:r>
      <w:r w:rsidRPr="001E1BB5">
        <w:rPr>
          <w:rFonts w:hint="eastAsia"/>
        </w:rPr>
        <w:t>和</w:t>
      </w:r>
      <w:r w:rsidRPr="001E1BB5">
        <w:rPr>
          <w:rFonts w:hint="eastAsia"/>
        </w:rPr>
        <w:t>Midori</w:t>
      </w:r>
      <w:r w:rsidRPr="001E1BB5">
        <w:rPr>
          <w:rFonts w:hint="eastAsia"/>
        </w:rPr>
        <w:t>均采用</w:t>
      </w:r>
      <w:r w:rsidRPr="001E1BB5">
        <w:rPr>
          <w:rFonts w:hint="eastAsia"/>
        </w:rPr>
        <w:t>4bit</w:t>
      </w:r>
      <w:r w:rsidRPr="001E1BB5">
        <w:rPr>
          <w:rFonts w:hint="eastAsia"/>
        </w:rPr>
        <w:t>双射</w:t>
      </w:r>
      <w:r w:rsidRPr="001E1BB5">
        <w:rPr>
          <w:rFonts w:hint="eastAsia"/>
        </w:rPr>
        <w:t>S</w:t>
      </w:r>
      <w:r w:rsidRPr="001E1BB5">
        <w:rPr>
          <w:rFonts w:hint="eastAsia"/>
        </w:rPr>
        <w:t>盒作为非线性部件。为了比较三者的代数结构，本文利用第</w:t>
      </w:r>
      <w:r w:rsidRPr="001E1BB5">
        <w:rPr>
          <w:rFonts w:hint="eastAsia"/>
        </w:rPr>
        <w:t>2</w:t>
      </w:r>
      <w:r w:rsidRPr="001E1BB5">
        <w:rPr>
          <w:rFonts w:hint="eastAsia"/>
        </w:rPr>
        <w:t>章介绍的</w:t>
      </w:r>
      <w:r w:rsidRPr="001E1BB5">
        <w:rPr>
          <w:rFonts w:hint="eastAsia"/>
        </w:rPr>
        <w:t>Möbius</w:t>
      </w:r>
      <w:r w:rsidRPr="001E1BB5">
        <w:rPr>
          <w:rFonts w:hint="eastAsia"/>
        </w:rPr>
        <w:t>变换方法分别计算其四个分量布尔函数的</w:t>
      </w:r>
      <w:r w:rsidRPr="001E1BB5">
        <w:rPr>
          <w:rFonts w:hint="eastAsia"/>
        </w:rPr>
        <w:t>ANF</w:t>
      </w:r>
      <w:r w:rsidRPr="001E1BB5">
        <w:rPr>
          <w:rFonts w:hint="eastAsia"/>
        </w:rPr>
        <w:t>，并统计各分量的代数次数</w:t>
      </w:r>
    </w:p>
    <w:p w14:paraId="2C8A17A1" w14:textId="25C89380" w:rsidR="001E1BB5" w:rsidRDefault="001E1BB5" w:rsidP="00B862E5">
      <w:pPr>
        <w:ind w:firstLine="480"/>
      </w:pPr>
      <w:r w:rsidRPr="001E1BB5">
        <w:t>表</w:t>
      </w:r>
      <w:r w:rsidRPr="001E1BB5">
        <w:t>4-1 PRESENT</w:t>
      </w:r>
      <w:r w:rsidRPr="001E1BB5">
        <w:t>、</w:t>
      </w:r>
      <w:r w:rsidRPr="001E1BB5">
        <w:t>GIFT</w:t>
      </w:r>
      <w:r w:rsidRPr="001E1BB5">
        <w:t>与</w:t>
      </w:r>
      <w:r w:rsidRPr="001E1BB5">
        <w:t>Midori S</w:t>
      </w:r>
      <w:r w:rsidRPr="001E1BB5">
        <w:t>盒</w:t>
      </w:r>
      <w:r w:rsidRPr="001E1BB5">
        <w:t>ANF</w:t>
      </w:r>
      <w:r w:rsidRPr="001E1BB5">
        <w:t>结构对比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876"/>
        <w:gridCol w:w="1877"/>
        <w:gridCol w:w="4063"/>
      </w:tblGrid>
      <w:tr w:rsidR="001E1BB5" w:rsidRPr="001E1BB5" w14:paraId="0DAE512C" w14:textId="77777777" w:rsidTr="001E1BB5">
        <w:trPr>
          <w:tblHeader/>
          <w:tblCellSpacing w:w="15" w:type="dxa"/>
        </w:trPr>
        <w:tc>
          <w:tcPr>
            <w:tcW w:w="0" w:type="auto"/>
            <w:vAlign w:val="center"/>
            <w:hideMark/>
          </w:tcPr>
          <w:p w14:paraId="4CAEF5F1" w14:textId="77777777" w:rsidR="001E1BB5" w:rsidRPr="001E1BB5" w:rsidRDefault="001E1BB5" w:rsidP="001E1BB5">
            <w:pPr>
              <w:ind w:firstLine="482"/>
              <w:rPr>
                <w:b/>
                <w:bCs/>
              </w:rPr>
            </w:pPr>
            <w:r w:rsidRPr="001E1BB5">
              <w:rPr>
                <w:b/>
                <w:bCs/>
              </w:rPr>
              <w:t>S</w:t>
            </w:r>
            <w:r w:rsidRPr="001E1BB5">
              <w:rPr>
                <w:b/>
                <w:bCs/>
              </w:rPr>
              <w:t>盒</w:t>
            </w:r>
          </w:p>
        </w:tc>
        <w:tc>
          <w:tcPr>
            <w:tcW w:w="0" w:type="auto"/>
            <w:vAlign w:val="center"/>
            <w:hideMark/>
          </w:tcPr>
          <w:p w14:paraId="6F1DF6BD" w14:textId="77777777" w:rsidR="001E1BB5" w:rsidRPr="001E1BB5" w:rsidRDefault="001E1BB5" w:rsidP="001E1BB5">
            <w:pPr>
              <w:ind w:firstLine="482"/>
              <w:rPr>
                <w:b/>
                <w:bCs/>
              </w:rPr>
            </w:pPr>
            <w:r w:rsidRPr="001E1BB5">
              <w:rPr>
                <w:b/>
                <w:bCs/>
              </w:rPr>
              <w:t>分量代数次数</w:t>
            </w:r>
          </w:p>
        </w:tc>
        <w:tc>
          <w:tcPr>
            <w:tcW w:w="0" w:type="auto"/>
            <w:vAlign w:val="center"/>
            <w:hideMark/>
          </w:tcPr>
          <w:p w14:paraId="6B8FA8D8" w14:textId="77777777" w:rsidR="001E1BB5" w:rsidRPr="001E1BB5" w:rsidRDefault="001E1BB5" w:rsidP="001E1BB5">
            <w:pPr>
              <w:ind w:firstLine="482"/>
              <w:rPr>
                <w:b/>
                <w:bCs/>
              </w:rPr>
            </w:pPr>
            <w:r w:rsidRPr="001E1BB5">
              <w:rPr>
                <w:b/>
                <w:bCs/>
              </w:rPr>
              <w:t>整体代数次数</w:t>
            </w:r>
          </w:p>
        </w:tc>
        <w:tc>
          <w:tcPr>
            <w:tcW w:w="0" w:type="auto"/>
            <w:vAlign w:val="center"/>
            <w:hideMark/>
          </w:tcPr>
          <w:p w14:paraId="014D4DCD" w14:textId="77777777" w:rsidR="001E1BB5" w:rsidRPr="001E1BB5" w:rsidRDefault="001E1BB5" w:rsidP="001E1BB5">
            <w:pPr>
              <w:ind w:firstLine="482"/>
              <w:rPr>
                <w:b/>
                <w:bCs/>
              </w:rPr>
            </w:pPr>
            <w:r w:rsidRPr="001E1BB5">
              <w:rPr>
                <w:b/>
                <w:bCs/>
              </w:rPr>
              <w:t>结构特点</w:t>
            </w:r>
          </w:p>
        </w:tc>
      </w:tr>
      <w:tr w:rsidR="001E1BB5" w:rsidRPr="001E1BB5" w14:paraId="205294A2" w14:textId="77777777" w:rsidTr="001E1BB5">
        <w:trPr>
          <w:tblCellSpacing w:w="15" w:type="dxa"/>
        </w:trPr>
        <w:tc>
          <w:tcPr>
            <w:tcW w:w="0" w:type="auto"/>
            <w:vAlign w:val="center"/>
            <w:hideMark/>
          </w:tcPr>
          <w:p w14:paraId="736CB217" w14:textId="77777777" w:rsidR="001E1BB5" w:rsidRPr="001E1BB5" w:rsidRDefault="001E1BB5" w:rsidP="001E1BB5">
            <w:pPr>
              <w:ind w:firstLine="480"/>
            </w:pPr>
            <w:r w:rsidRPr="001E1BB5">
              <w:t>PRESENT</w:t>
            </w:r>
          </w:p>
        </w:tc>
        <w:tc>
          <w:tcPr>
            <w:tcW w:w="0" w:type="auto"/>
            <w:vAlign w:val="center"/>
            <w:hideMark/>
          </w:tcPr>
          <w:p w14:paraId="2BF90F09" w14:textId="77777777" w:rsidR="001E1BB5" w:rsidRPr="001E1BB5" w:rsidRDefault="001E1BB5" w:rsidP="001E1BB5">
            <w:pPr>
              <w:ind w:firstLine="480"/>
            </w:pPr>
            <w:r w:rsidRPr="001E1BB5">
              <w:t>3, 3, 3, 2</w:t>
            </w:r>
          </w:p>
        </w:tc>
        <w:tc>
          <w:tcPr>
            <w:tcW w:w="0" w:type="auto"/>
            <w:vAlign w:val="center"/>
            <w:hideMark/>
          </w:tcPr>
          <w:p w14:paraId="0CC29315" w14:textId="77777777" w:rsidR="001E1BB5" w:rsidRPr="001E1BB5" w:rsidRDefault="001E1BB5" w:rsidP="001E1BB5">
            <w:pPr>
              <w:ind w:firstLine="480"/>
            </w:pPr>
            <w:r w:rsidRPr="001E1BB5">
              <w:t>3</w:t>
            </w:r>
          </w:p>
        </w:tc>
        <w:tc>
          <w:tcPr>
            <w:tcW w:w="0" w:type="auto"/>
            <w:vAlign w:val="center"/>
            <w:hideMark/>
          </w:tcPr>
          <w:p w14:paraId="1F9132B2" w14:textId="77777777" w:rsidR="001E1BB5" w:rsidRPr="001E1BB5" w:rsidRDefault="001E1BB5" w:rsidP="001E1BB5">
            <w:pPr>
              <w:ind w:firstLine="480"/>
            </w:pPr>
            <w:r w:rsidRPr="001E1BB5">
              <w:t>三个分量含三次项，无不动点</w:t>
            </w:r>
          </w:p>
        </w:tc>
      </w:tr>
      <w:tr w:rsidR="001E1BB5" w:rsidRPr="001E1BB5" w14:paraId="079CDF3D" w14:textId="77777777" w:rsidTr="001E1BB5">
        <w:trPr>
          <w:tblCellSpacing w:w="15" w:type="dxa"/>
        </w:trPr>
        <w:tc>
          <w:tcPr>
            <w:tcW w:w="0" w:type="auto"/>
            <w:vAlign w:val="center"/>
            <w:hideMark/>
          </w:tcPr>
          <w:p w14:paraId="1B1CC6A6" w14:textId="77777777" w:rsidR="001E1BB5" w:rsidRPr="001E1BB5" w:rsidRDefault="001E1BB5" w:rsidP="001E1BB5">
            <w:pPr>
              <w:ind w:firstLine="480"/>
            </w:pPr>
            <w:r w:rsidRPr="001E1BB5">
              <w:t>GIFT</w:t>
            </w:r>
          </w:p>
        </w:tc>
        <w:tc>
          <w:tcPr>
            <w:tcW w:w="0" w:type="auto"/>
            <w:vAlign w:val="center"/>
            <w:hideMark/>
          </w:tcPr>
          <w:p w14:paraId="39FD7FD5" w14:textId="77777777" w:rsidR="001E1BB5" w:rsidRPr="001E1BB5" w:rsidRDefault="001E1BB5" w:rsidP="001E1BB5">
            <w:pPr>
              <w:ind w:firstLine="480"/>
            </w:pPr>
            <w:r w:rsidRPr="001E1BB5">
              <w:t>3, 3, 2, 2</w:t>
            </w:r>
          </w:p>
        </w:tc>
        <w:tc>
          <w:tcPr>
            <w:tcW w:w="0" w:type="auto"/>
            <w:vAlign w:val="center"/>
            <w:hideMark/>
          </w:tcPr>
          <w:p w14:paraId="4D1DEAB1" w14:textId="77777777" w:rsidR="001E1BB5" w:rsidRPr="001E1BB5" w:rsidRDefault="001E1BB5" w:rsidP="001E1BB5">
            <w:pPr>
              <w:ind w:firstLine="480"/>
            </w:pPr>
            <w:r w:rsidRPr="001E1BB5">
              <w:t>3</w:t>
            </w:r>
          </w:p>
        </w:tc>
        <w:tc>
          <w:tcPr>
            <w:tcW w:w="0" w:type="auto"/>
            <w:vAlign w:val="center"/>
            <w:hideMark/>
          </w:tcPr>
          <w:p w14:paraId="0FC159C0" w14:textId="77777777" w:rsidR="001E1BB5" w:rsidRPr="001E1BB5" w:rsidRDefault="001E1BB5" w:rsidP="001E1BB5">
            <w:pPr>
              <w:ind w:firstLine="480"/>
            </w:pPr>
            <w:r w:rsidRPr="001E1BB5">
              <w:t>两个分量含三次项，表达式相对紧凑</w:t>
            </w:r>
          </w:p>
        </w:tc>
      </w:tr>
      <w:tr w:rsidR="001E1BB5" w:rsidRPr="001E1BB5" w14:paraId="2912CC77" w14:textId="77777777" w:rsidTr="001E1BB5">
        <w:trPr>
          <w:tblCellSpacing w:w="15" w:type="dxa"/>
        </w:trPr>
        <w:tc>
          <w:tcPr>
            <w:tcW w:w="0" w:type="auto"/>
            <w:vAlign w:val="center"/>
            <w:hideMark/>
          </w:tcPr>
          <w:p w14:paraId="282CDB63" w14:textId="77777777" w:rsidR="001E1BB5" w:rsidRPr="001E1BB5" w:rsidRDefault="001E1BB5" w:rsidP="001E1BB5">
            <w:pPr>
              <w:ind w:firstLine="480"/>
            </w:pPr>
            <w:r w:rsidRPr="001E1BB5">
              <w:lastRenderedPageBreak/>
              <w:t>Midori</w:t>
            </w:r>
          </w:p>
        </w:tc>
        <w:tc>
          <w:tcPr>
            <w:tcW w:w="0" w:type="auto"/>
            <w:vAlign w:val="center"/>
            <w:hideMark/>
          </w:tcPr>
          <w:p w14:paraId="5BE92F98" w14:textId="77777777" w:rsidR="001E1BB5" w:rsidRPr="001E1BB5" w:rsidRDefault="001E1BB5" w:rsidP="001E1BB5">
            <w:pPr>
              <w:ind w:firstLine="480"/>
            </w:pPr>
            <w:r w:rsidRPr="001E1BB5">
              <w:t>3, 3, 2, 3</w:t>
            </w:r>
          </w:p>
        </w:tc>
        <w:tc>
          <w:tcPr>
            <w:tcW w:w="0" w:type="auto"/>
            <w:vAlign w:val="center"/>
            <w:hideMark/>
          </w:tcPr>
          <w:p w14:paraId="1BD3B0C3" w14:textId="77777777" w:rsidR="001E1BB5" w:rsidRPr="001E1BB5" w:rsidRDefault="001E1BB5" w:rsidP="001E1BB5">
            <w:pPr>
              <w:ind w:firstLine="480"/>
            </w:pPr>
            <w:r w:rsidRPr="001E1BB5">
              <w:t>3</w:t>
            </w:r>
          </w:p>
        </w:tc>
        <w:tc>
          <w:tcPr>
            <w:tcW w:w="0" w:type="auto"/>
            <w:vAlign w:val="center"/>
            <w:hideMark/>
          </w:tcPr>
          <w:p w14:paraId="2330FAD0" w14:textId="77777777" w:rsidR="001E1BB5" w:rsidRPr="001E1BB5" w:rsidRDefault="001E1BB5" w:rsidP="001E1BB5">
            <w:pPr>
              <w:ind w:firstLine="480"/>
            </w:pPr>
            <w:r w:rsidRPr="001E1BB5">
              <w:t>三个分量含三次项，满足对合性</w:t>
            </w:r>
          </w:p>
        </w:tc>
      </w:tr>
    </w:tbl>
    <w:p w14:paraId="647231D0" w14:textId="26D084B2" w:rsidR="001E1BB5" w:rsidRPr="001E1BB5" w:rsidRDefault="001E1BB5" w:rsidP="00B862E5">
      <w:pPr>
        <w:ind w:firstLine="480"/>
      </w:pPr>
      <w:r w:rsidRPr="001E1BB5">
        <w:rPr>
          <w:rFonts w:hint="eastAsia"/>
        </w:rPr>
        <w:t>从表</w:t>
      </w:r>
      <w:r w:rsidRPr="001E1BB5">
        <w:rPr>
          <w:rFonts w:hint="eastAsia"/>
        </w:rPr>
        <w:t>4-1</w:t>
      </w:r>
      <w:r w:rsidRPr="001E1BB5">
        <w:rPr>
          <w:rFonts w:hint="eastAsia"/>
        </w:rPr>
        <w:t>可以看出，三个</w:t>
      </w:r>
      <w:r w:rsidRPr="001E1BB5">
        <w:rPr>
          <w:rFonts w:hint="eastAsia"/>
        </w:rPr>
        <w:t>S</w:t>
      </w:r>
      <w:r w:rsidRPr="001E1BB5">
        <w:rPr>
          <w:rFonts w:hint="eastAsia"/>
        </w:rPr>
        <w:t>盒的整体代数次数均为</w:t>
      </w:r>
      <w:r w:rsidRPr="001E1BB5">
        <w:rPr>
          <w:rFonts w:hint="eastAsia"/>
        </w:rPr>
        <w:t>3</w:t>
      </w:r>
      <w:r w:rsidRPr="001E1BB5">
        <w:rPr>
          <w:rFonts w:hint="eastAsia"/>
        </w:rPr>
        <w:t>，达到</w:t>
      </w:r>
      <w:r w:rsidRPr="001E1BB5">
        <w:rPr>
          <w:rFonts w:hint="eastAsia"/>
        </w:rPr>
        <w:t>4bit</w:t>
      </w:r>
      <w:r w:rsidRPr="001E1BB5">
        <w:rPr>
          <w:rFonts w:hint="eastAsia"/>
        </w:rPr>
        <w:t>双射</w:t>
      </w:r>
      <w:r w:rsidRPr="001E1BB5">
        <w:rPr>
          <w:rFonts w:hint="eastAsia"/>
        </w:rPr>
        <w:t>S</w:t>
      </w:r>
      <w:r w:rsidRPr="001E1BB5">
        <w:rPr>
          <w:rFonts w:hint="eastAsia"/>
        </w:rPr>
        <w:t>盒分量函数代数次数的理论上界。因此，仅从整体代数次数角度看，三者都具有较高的代数复杂度。与此同时，三个</w:t>
      </w:r>
      <w:r w:rsidRPr="001E1BB5">
        <w:rPr>
          <w:rFonts w:hint="eastAsia"/>
        </w:rPr>
        <w:t>S</w:t>
      </w:r>
      <w:r w:rsidRPr="001E1BB5">
        <w:rPr>
          <w:rFonts w:hint="eastAsia"/>
        </w:rPr>
        <w:t>盒的分量次数分布并不完全相同，说明即使整体代数次数一致，其具体</w:t>
      </w:r>
      <w:r w:rsidRPr="001E1BB5">
        <w:rPr>
          <w:rFonts w:hint="eastAsia"/>
        </w:rPr>
        <w:t>ANF</w:t>
      </w:r>
      <w:r w:rsidRPr="001E1BB5">
        <w:rPr>
          <w:rFonts w:hint="eastAsia"/>
        </w:rPr>
        <w:t>结构仍可能存在差异。因此，后续还需要结合非线性度、差分均匀性、</w:t>
      </w:r>
      <w:r w:rsidRPr="001E1BB5">
        <w:rPr>
          <w:rFonts w:hint="eastAsia"/>
        </w:rPr>
        <w:t>LAT</w:t>
      </w:r>
      <w:r w:rsidRPr="001E1BB5">
        <w:rPr>
          <w:rFonts w:hint="eastAsia"/>
        </w:rPr>
        <w:t>最大值、不动点和对合性等指标进行综合判断。</w:t>
      </w:r>
    </w:p>
    <w:p w14:paraId="47CBB703" w14:textId="7B52180B" w:rsidR="00B862E5" w:rsidRDefault="00B862E5" w:rsidP="00B862E5">
      <w:pPr>
        <w:pStyle w:val="2"/>
      </w:pPr>
      <w:r w:rsidRPr="00B862E5">
        <w:t>4</w:t>
      </w:r>
      <w:r>
        <w:rPr>
          <w:rFonts w:hint="eastAsia"/>
        </w:rPr>
        <w:t xml:space="preserve"> </w:t>
      </w:r>
      <w:r w:rsidRPr="00B862E5">
        <w:t>bit S</w:t>
      </w:r>
      <w:r w:rsidRPr="00B862E5">
        <w:t>盒</w:t>
      </w:r>
      <w:r w:rsidR="00104121">
        <w:rPr>
          <w:rFonts w:hint="eastAsia"/>
        </w:rPr>
        <w:t>的性能</w:t>
      </w:r>
      <w:r w:rsidRPr="00B862E5">
        <w:t>对比</w:t>
      </w:r>
    </w:p>
    <w:p w14:paraId="15E22503" w14:textId="1598E43E" w:rsidR="00104121" w:rsidRPr="00104121" w:rsidRDefault="00104121" w:rsidP="00104121">
      <w:pPr>
        <w:pStyle w:val="3"/>
      </w:pPr>
      <w:r w:rsidRPr="00B862E5">
        <w:t>4</w:t>
      </w:r>
      <w:r>
        <w:rPr>
          <w:rFonts w:hint="eastAsia"/>
        </w:rPr>
        <w:t xml:space="preserve"> </w:t>
      </w:r>
      <w:r w:rsidRPr="00B862E5">
        <w:t>bit S</w:t>
      </w:r>
      <w:proofErr w:type="gramStart"/>
      <w:r w:rsidRPr="00B862E5">
        <w:t>盒核心</w:t>
      </w:r>
      <w:proofErr w:type="gramEnd"/>
      <w:r w:rsidRPr="00B862E5">
        <w:t>密码学指标对比</w:t>
      </w:r>
    </w:p>
    <w:p w14:paraId="6D38B665" w14:textId="77777777" w:rsidR="00B862E5" w:rsidRPr="00B862E5" w:rsidRDefault="00B862E5" w:rsidP="00B862E5">
      <w:pPr>
        <w:ind w:firstLine="480"/>
      </w:pPr>
      <w:r w:rsidRPr="00B862E5">
        <w:t>为了全面评价</w:t>
      </w:r>
      <w:r w:rsidRPr="00B862E5">
        <w:t>PRESENT</w:t>
      </w:r>
      <w:r w:rsidRPr="00B862E5">
        <w:t>、</w:t>
      </w:r>
      <w:r w:rsidRPr="00B862E5">
        <w:t>GIFT</w:t>
      </w:r>
      <w:r w:rsidRPr="00B862E5">
        <w:t>和</w:t>
      </w:r>
      <w:r w:rsidRPr="00B862E5">
        <w:t>Midori S</w:t>
      </w:r>
      <w:r w:rsidRPr="00B862E5">
        <w:t>盒的密码学性能，本文计算了非线性度、差分均匀性、代数次数、最大</w:t>
      </w:r>
      <w:r w:rsidRPr="00B862E5">
        <w:t>LAT</w:t>
      </w:r>
      <w:r w:rsidRPr="00B862E5">
        <w:t>绝对值、不动点个数、对合性和平均雪崩效应等指标。结果如表</w:t>
      </w:r>
      <w:r w:rsidRPr="00B862E5">
        <w:t>4-5</w:t>
      </w:r>
      <w:r w:rsidRPr="00B862E5">
        <w:t>所示。</w:t>
      </w:r>
    </w:p>
    <w:p w14:paraId="33BA2565" w14:textId="77777777" w:rsidR="00B862E5" w:rsidRPr="00B862E5" w:rsidRDefault="00B862E5" w:rsidP="00B862E5">
      <w:pPr>
        <w:ind w:firstLine="482"/>
      </w:pPr>
      <w:r w:rsidRPr="00B862E5">
        <w:rPr>
          <w:b/>
          <w:bCs/>
        </w:rPr>
        <w:t>表</w:t>
      </w:r>
      <w:r w:rsidRPr="00B862E5">
        <w:rPr>
          <w:b/>
          <w:bCs/>
        </w:rPr>
        <w:t>4-5 PRESENT</w:t>
      </w:r>
      <w:r w:rsidRPr="00B862E5">
        <w:rPr>
          <w:b/>
          <w:bCs/>
        </w:rPr>
        <w:t>、</w:t>
      </w:r>
      <w:r w:rsidRPr="00B862E5">
        <w:rPr>
          <w:b/>
          <w:bCs/>
        </w:rPr>
        <w:t>GIFT</w:t>
      </w:r>
      <w:r w:rsidRPr="00B862E5">
        <w:rPr>
          <w:b/>
          <w:bCs/>
        </w:rPr>
        <w:t>与</w:t>
      </w:r>
      <w:r w:rsidRPr="00B862E5">
        <w:rPr>
          <w:b/>
          <w:bCs/>
        </w:rPr>
        <w:t>Midori S</w:t>
      </w:r>
      <w:proofErr w:type="gramStart"/>
      <w:r w:rsidRPr="00B862E5">
        <w:rPr>
          <w:b/>
          <w:bCs/>
        </w:rPr>
        <w:t>盒核心</w:t>
      </w:r>
      <w:proofErr w:type="gramEnd"/>
      <w:r w:rsidRPr="00B862E5">
        <w:rPr>
          <w:b/>
          <w:bCs/>
        </w:rPr>
        <w:t>指标对比</w:t>
      </w:r>
    </w:p>
    <w:p w14:paraId="07397254" w14:textId="3FD112F8" w:rsidR="00B862E5" w:rsidRPr="00B862E5" w:rsidRDefault="00B862E5" w:rsidP="00B862E5">
      <w:pPr>
        <w:ind w:firstLine="480"/>
      </w:pPr>
      <w:r w:rsidRPr="00B862E5">
        <w:t>| S</w:t>
      </w:r>
      <w:r w:rsidRPr="00B862E5">
        <w:t>盒</w:t>
      </w:r>
      <w:r w:rsidRPr="00B862E5">
        <w:t xml:space="preserve"> | </w:t>
      </w:r>
      <w:r w:rsidRPr="00B862E5">
        <w:t>非线性度</w:t>
      </w:r>
      <w:r w:rsidRPr="00B862E5">
        <w:t xml:space="preserve">NL | </w:t>
      </w:r>
      <w:r w:rsidRPr="00B862E5">
        <w:t>差分均匀性</w:t>
      </w:r>
      <w:r w:rsidRPr="00B862E5">
        <w:t xml:space="preserve"> </w:t>
      </w:r>
      <m:oMath>
        <m:r>
          <m:rPr>
            <m:sty m:val="p"/>
          </m:rPr>
          <w:rPr>
            <w:rFonts w:ascii="Cambria Math" w:hAnsi="Cambria Math"/>
          </w:rPr>
          <m:t>δ</m:t>
        </m:r>
      </m:oMath>
      <w:r w:rsidRPr="00B862E5">
        <w:t xml:space="preserve"> | </w:t>
      </w:r>
      <w:r w:rsidRPr="00B862E5">
        <w:t>代数次数</w:t>
      </w:r>
      <w:r w:rsidRPr="00B862E5">
        <w:t xml:space="preserve">deg | </w:t>
      </w:r>
      <m:oMath>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max</m:t>
                </m:r>
              </m:sub>
            </m:sSub>
          </m:e>
        </m:d>
      </m:oMath>
      <w:r w:rsidRPr="00B862E5">
        <w:t xml:space="preserve"> | </w:t>
      </w:r>
      <w:r w:rsidRPr="00B862E5">
        <w:t>不动点</w:t>
      </w:r>
      <w:r w:rsidRPr="00B862E5">
        <w:t xml:space="preserve">FP | </w:t>
      </w:r>
      <w:r w:rsidRPr="00B862E5">
        <w:t>是否对合</w:t>
      </w:r>
      <w:r w:rsidRPr="00B862E5">
        <w:t xml:space="preserve"> | </w:t>
      </w:r>
      <w:r w:rsidRPr="00B862E5">
        <w:t>平均雪崩效应</w:t>
      </w:r>
      <w:r w:rsidRPr="00B862E5">
        <w:t xml:space="preserve"> |</w:t>
      </w:r>
    </w:p>
    <w:p w14:paraId="41E3C3CD" w14:textId="77777777" w:rsidR="00B862E5" w:rsidRPr="00B862E5" w:rsidRDefault="00B862E5" w:rsidP="00B862E5">
      <w:pPr>
        <w:ind w:firstLine="480"/>
      </w:pPr>
      <w:r w:rsidRPr="00B862E5">
        <w:t>|---|---:|---:|---:|---:|---:|---|---:|</w:t>
      </w:r>
    </w:p>
    <w:p w14:paraId="59DB6DA8" w14:textId="77777777" w:rsidR="00B862E5" w:rsidRPr="00B862E5" w:rsidRDefault="00B862E5" w:rsidP="00B862E5">
      <w:pPr>
        <w:ind w:firstLine="480"/>
      </w:pPr>
      <w:r w:rsidRPr="00B862E5">
        <w:t xml:space="preserve">| PRESENT | 4 | 4 | 3 | 4 | 0 | </w:t>
      </w:r>
      <w:r w:rsidRPr="00B862E5">
        <w:t>否</w:t>
      </w:r>
      <w:r w:rsidRPr="00B862E5">
        <w:t xml:space="preserve"> | 0.5333 |</w:t>
      </w:r>
    </w:p>
    <w:p w14:paraId="520AAC3C" w14:textId="77777777" w:rsidR="00B862E5" w:rsidRPr="00B862E5" w:rsidRDefault="00B862E5" w:rsidP="00B862E5">
      <w:pPr>
        <w:ind w:firstLine="480"/>
      </w:pPr>
      <w:r w:rsidRPr="00B862E5">
        <w:t xml:space="preserve">| GIFT | 4 | 6 | 3 | 4 | 0 | </w:t>
      </w:r>
      <w:r w:rsidRPr="00B862E5">
        <w:t>否</w:t>
      </w:r>
      <w:r w:rsidRPr="00B862E5">
        <w:t xml:space="preserve"> | 0.5333 |</w:t>
      </w:r>
    </w:p>
    <w:p w14:paraId="7E7E4A57" w14:textId="77777777" w:rsidR="00B862E5" w:rsidRPr="00B862E5" w:rsidRDefault="00B862E5" w:rsidP="00B862E5">
      <w:pPr>
        <w:ind w:firstLine="480"/>
      </w:pPr>
      <w:r w:rsidRPr="00B862E5">
        <w:t xml:space="preserve">| Midori | 4 | 4 | 3 | 4 | 4 | </w:t>
      </w:r>
      <w:r w:rsidRPr="00B862E5">
        <w:t>是</w:t>
      </w:r>
      <w:r w:rsidRPr="00B862E5">
        <w:t xml:space="preserve"> | 0.5333 |</w:t>
      </w:r>
    </w:p>
    <w:p w14:paraId="5D9EC40B" w14:textId="5CD42F2E" w:rsidR="00901947" w:rsidRDefault="00901947" w:rsidP="00901947">
      <w:pPr>
        <w:ind w:firstLine="480"/>
      </w:pPr>
      <w:r w:rsidRPr="00901947">
        <w:rPr>
          <w:rFonts w:hint="eastAsia"/>
          <w:highlight w:val="yellow"/>
        </w:rPr>
        <w:t>从表</w:t>
      </w:r>
      <w:r w:rsidRPr="00901947">
        <w:rPr>
          <w:rFonts w:hint="eastAsia"/>
          <w:highlight w:val="yellow"/>
        </w:rPr>
        <w:t>4-2</w:t>
      </w:r>
      <w:r w:rsidRPr="00901947">
        <w:rPr>
          <w:rFonts w:hint="eastAsia"/>
          <w:highlight w:val="yellow"/>
        </w:rPr>
        <w:t>可以看出</w:t>
      </w:r>
      <w:r>
        <w:rPr>
          <w:rFonts w:hint="eastAsia"/>
        </w:rPr>
        <w:t>，</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的非线性度均为</w:t>
      </w:r>
      <w:r>
        <w:rPr>
          <w:rFonts w:hint="eastAsia"/>
        </w:rPr>
        <w:t>4</w:t>
      </w:r>
      <w:r>
        <w:rPr>
          <w:rFonts w:hint="eastAsia"/>
        </w:rPr>
        <w:t>，代数次数均为</w:t>
      </w:r>
      <w:r>
        <w:rPr>
          <w:rFonts w:hint="eastAsia"/>
        </w:rPr>
        <w:t>3</w:t>
      </w:r>
      <w:r>
        <w:rPr>
          <w:rFonts w:hint="eastAsia"/>
        </w:rPr>
        <w:t>，最大</w:t>
      </w:r>
      <w:r>
        <w:rPr>
          <w:rFonts w:hint="eastAsia"/>
        </w:rPr>
        <w:t>LAT</w:t>
      </w:r>
      <w:r>
        <w:rPr>
          <w:rFonts w:hint="eastAsia"/>
        </w:rPr>
        <w:t>绝对值均为</w:t>
      </w:r>
      <w:r>
        <w:rPr>
          <w:rFonts w:hint="eastAsia"/>
        </w:rPr>
        <w:t>4</w:t>
      </w:r>
      <w:r>
        <w:rPr>
          <w:rFonts w:hint="eastAsia"/>
        </w:rPr>
        <w:t>。这说明三者在单</w:t>
      </w:r>
      <w:r>
        <w:rPr>
          <w:rFonts w:hint="eastAsia"/>
        </w:rPr>
        <w:t>S</w:t>
      </w:r>
      <w:r>
        <w:rPr>
          <w:rFonts w:hint="eastAsia"/>
        </w:rPr>
        <w:t>盒层面的线性逼近能力和代数复杂度方面表现接近，均不存在明显的完美线性关系。</w:t>
      </w:r>
    </w:p>
    <w:p w14:paraId="0D6A0A9A" w14:textId="118600AA" w:rsidR="00901947" w:rsidRDefault="00901947" w:rsidP="00901947">
      <w:pPr>
        <w:ind w:firstLine="480"/>
      </w:pPr>
      <w:r>
        <w:rPr>
          <w:rFonts w:hint="eastAsia"/>
        </w:rPr>
        <w:t>三者的主要差异体现在差分均匀性和结构特征上。</w:t>
      </w:r>
      <w:r>
        <w:rPr>
          <w:rFonts w:hint="eastAsia"/>
        </w:rPr>
        <w:t>PRESENT</w:t>
      </w:r>
      <w:r>
        <w:rPr>
          <w:rFonts w:hint="eastAsia"/>
        </w:rPr>
        <w:t>和</w:t>
      </w:r>
      <w:r>
        <w:rPr>
          <w:rFonts w:hint="eastAsia"/>
        </w:rPr>
        <w:t>Midori</w:t>
      </w:r>
      <w:r>
        <w:rPr>
          <w:rFonts w:hint="eastAsia"/>
        </w:rPr>
        <w:t>的差分均匀性均为</w:t>
      </w:r>
      <w:r>
        <w:rPr>
          <w:rFonts w:hint="eastAsia"/>
        </w:rPr>
        <w:t>4</w:t>
      </w:r>
      <w:r>
        <w:rPr>
          <w:rFonts w:hint="eastAsia"/>
        </w:rPr>
        <w:t>，达到</w:t>
      </w:r>
      <w:r>
        <w:rPr>
          <w:rFonts w:hint="eastAsia"/>
        </w:rPr>
        <w:t>4bit</w:t>
      </w:r>
      <w:r>
        <w:rPr>
          <w:rFonts w:hint="eastAsia"/>
        </w:rPr>
        <w:t>双射</w:t>
      </w:r>
      <w:r>
        <w:rPr>
          <w:rFonts w:hint="eastAsia"/>
        </w:rPr>
        <w:t>S</w:t>
      </w:r>
      <w:r>
        <w:rPr>
          <w:rFonts w:hint="eastAsia"/>
        </w:rPr>
        <w:t>盒的较优水平；</w:t>
      </w:r>
      <w:r>
        <w:rPr>
          <w:rFonts w:hint="eastAsia"/>
        </w:rPr>
        <w:t>GIFT</w:t>
      </w:r>
      <w:r>
        <w:rPr>
          <w:rFonts w:hint="eastAsia"/>
        </w:rPr>
        <w:t>的差分均匀性为</w:t>
      </w:r>
      <w:r>
        <w:rPr>
          <w:rFonts w:hint="eastAsia"/>
        </w:rPr>
        <w:t>6</w:t>
      </w:r>
      <w:r>
        <w:rPr>
          <w:rFonts w:hint="eastAsia"/>
        </w:rPr>
        <w:t>，说明其在单</w:t>
      </w:r>
      <w:r>
        <w:rPr>
          <w:rFonts w:hint="eastAsia"/>
        </w:rPr>
        <w:t>S</w:t>
      </w:r>
      <w:r>
        <w:rPr>
          <w:rFonts w:hint="eastAsia"/>
        </w:rPr>
        <w:t>盒差分性能上略弱于前两者，但这并不意味着</w:t>
      </w:r>
      <w:r>
        <w:rPr>
          <w:rFonts w:hint="eastAsia"/>
        </w:rPr>
        <w:t>GIFT</w:t>
      </w:r>
      <w:r>
        <w:rPr>
          <w:rFonts w:hint="eastAsia"/>
        </w:rPr>
        <w:t>算法本身不安全，而是体现了轻量级密码中结合整体结构和实现代价进行选型的设计思想。此外，</w:t>
      </w:r>
      <w:r>
        <w:rPr>
          <w:rFonts w:hint="eastAsia"/>
        </w:rPr>
        <w:t>Midori</w:t>
      </w:r>
      <w:r>
        <w:rPr>
          <w:rFonts w:hint="eastAsia"/>
        </w:rPr>
        <w:t>满足对合性，有利于加解密共用</w:t>
      </w:r>
      <w:r>
        <w:rPr>
          <w:rFonts w:hint="eastAsia"/>
        </w:rPr>
        <w:t>S</w:t>
      </w:r>
      <w:r>
        <w:rPr>
          <w:rFonts w:hint="eastAsia"/>
        </w:rPr>
        <w:t>盒电路，但同时存在</w:t>
      </w:r>
      <w:r>
        <w:rPr>
          <w:rFonts w:hint="eastAsia"/>
        </w:rPr>
        <w:t>4</w:t>
      </w:r>
      <w:r>
        <w:rPr>
          <w:rFonts w:hint="eastAsia"/>
        </w:rPr>
        <w:t>个不动点，说明对合性也可能带来额外结构特征。</w:t>
      </w:r>
    </w:p>
    <w:p w14:paraId="71041EB1" w14:textId="38257F00" w:rsidR="00B862E5" w:rsidRPr="00B862E5" w:rsidRDefault="00901947" w:rsidP="00901947">
      <w:pPr>
        <w:ind w:firstLine="480"/>
      </w:pPr>
      <w:r>
        <w:rPr>
          <w:rFonts w:hint="eastAsia"/>
        </w:rPr>
        <w:t>由此可见，</w:t>
      </w:r>
      <w:r>
        <w:rPr>
          <w:rFonts w:hint="eastAsia"/>
        </w:rPr>
        <w:t>4bit S</w:t>
      </w:r>
      <w:r>
        <w:rPr>
          <w:rFonts w:hint="eastAsia"/>
        </w:rPr>
        <w:t>盒的评价不能只依赖单一指标。非线性度、差分均匀性、代数次数、</w:t>
      </w:r>
      <w:r>
        <w:rPr>
          <w:rFonts w:hint="eastAsia"/>
        </w:rPr>
        <w:t>LAT</w:t>
      </w:r>
      <w:r>
        <w:rPr>
          <w:rFonts w:hint="eastAsia"/>
        </w:rPr>
        <w:t>最大值、不动点和对合</w:t>
      </w:r>
      <w:proofErr w:type="gramStart"/>
      <w:r>
        <w:rPr>
          <w:rFonts w:hint="eastAsia"/>
        </w:rPr>
        <w:t>性分别</w:t>
      </w:r>
      <w:proofErr w:type="gramEnd"/>
      <w:r>
        <w:rPr>
          <w:rFonts w:hint="eastAsia"/>
        </w:rPr>
        <w:t>从不同角度反映</w:t>
      </w:r>
      <w:r>
        <w:rPr>
          <w:rFonts w:hint="eastAsia"/>
        </w:rPr>
        <w:t>S</w:t>
      </w:r>
      <w:r>
        <w:rPr>
          <w:rFonts w:hint="eastAsia"/>
        </w:rPr>
        <w:t>盒的密码学性质和结构特点，需要结合具体应用场景进行综合分析。</w:t>
      </w:r>
      <w:r w:rsidR="00B862E5" w:rsidRPr="00B862E5">
        <w:t>。</w:t>
      </w:r>
    </w:p>
    <w:p w14:paraId="461A63F6" w14:textId="5897695D" w:rsidR="00B862E5" w:rsidRPr="00B862E5" w:rsidRDefault="00B862E5" w:rsidP="00104121">
      <w:pPr>
        <w:pStyle w:val="3"/>
      </w:pPr>
      <w:r w:rsidRPr="00B862E5">
        <w:t>4bit S</w:t>
      </w:r>
      <w:r w:rsidRPr="00B862E5">
        <w:t>盒的差分性能分析</w:t>
      </w:r>
    </w:p>
    <w:p w14:paraId="1813E53F" w14:textId="2F1677FC" w:rsidR="00104121" w:rsidRDefault="00104121" w:rsidP="00104121">
      <w:pPr>
        <w:ind w:firstLine="480"/>
      </w:pPr>
      <w:r>
        <w:rPr>
          <w:rFonts w:hint="eastAsia"/>
        </w:rPr>
        <w:t>从差分性能看，</w:t>
      </w:r>
      <w:r>
        <w:rPr>
          <w:rFonts w:hint="eastAsia"/>
        </w:rPr>
        <w:t>PRESENT</w:t>
      </w:r>
      <w:r>
        <w:rPr>
          <w:rFonts w:hint="eastAsia"/>
        </w:rPr>
        <w:t>和</w:t>
      </w:r>
      <w:r>
        <w:rPr>
          <w:rFonts w:hint="eastAsia"/>
        </w:rPr>
        <w:t>Midori</w:t>
      </w:r>
      <w:r>
        <w:rPr>
          <w:rFonts w:hint="eastAsia"/>
        </w:rPr>
        <w:t>的差分均匀性为</w:t>
      </w:r>
      <w:r>
        <w:rPr>
          <w:rFonts w:hint="eastAsia"/>
        </w:rPr>
        <w:t>4</w:t>
      </w:r>
      <w:r>
        <w:rPr>
          <w:rFonts w:hint="eastAsia"/>
        </w:rPr>
        <w:t>，而</w:t>
      </w:r>
      <w:r>
        <w:rPr>
          <w:rFonts w:hint="eastAsia"/>
        </w:rPr>
        <w:t>GIFT</w:t>
      </w:r>
      <w:r>
        <w:rPr>
          <w:rFonts w:hint="eastAsia"/>
        </w:rPr>
        <w:t>的差分均匀性为</w:t>
      </w:r>
      <w:r>
        <w:rPr>
          <w:rFonts w:hint="eastAsia"/>
        </w:rPr>
        <w:t>6</w:t>
      </w:r>
      <w:r>
        <w:rPr>
          <w:rFonts w:hint="eastAsia"/>
        </w:rPr>
        <w:t>。这说明在</w:t>
      </w:r>
      <w:r>
        <w:rPr>
          <w:rFonts w:hint="eastAsia"/>
        </w:rPr>
        <w:t>4bit S</w:t>
      </w:r>
      <w:r>
        <w:rPr>
          <w:rFonts w:hint="eastAsia"/>
        </w:rPr>
        <w:t>盒中，非线性度、代数次数和差分均匀性之间并不完全等价。</w:t>
      </w:r>
      <w:r>
        <w:rPr>
          <w:rFonts w:hint="eastAsia"/>
        </w:rPr>
        <w:t>GIFT</w:t>
      </w:r>
      <w:r>
        <w:rPr>
          <w:rFonts w:hint="eastAsia"/>
        </w:rPr>
        <w:t>虽然与</w:t>
      </w:r>
      <w:r>
        <w:rPr>
          <w:rFonts w:hint="eastAsia"/>
        </w:rPr>
        <w:lastRenderedPageBreak/>
        <w:t>PRESENT</w:t>
      </w:r>
      <w:r>
        <w:rPr>
          <w:rFonts w:hint="eastAsia"/>
        </w:rPr>
        <w:t>、</w:t>
      </w:r>
      <w:r>
        <w:rPr>
          <w:rFonts w:hint="eastAsia"/>
        </w:rPr>
        <w:t>Midori</w:t>
      </w:r>
      <w:r>
        <w:rPr>
          <w:rFonts w:hint="eastAsia"/>
        </w:rPr>
        <w:t>一样具有非线性度</w:t>
      </w:r>
      <w:r>
        <w:rPr>
          <w:rFonts w:hint="eastAsia"/>
        </w:rPr>
        <w:t>4</w:t>
      </w:r>
      <w:r>
        <w:rPr>
          <w:rFonts w:hint="eastAsia"/>
        </w:rPr>
        <w:t>和代数次数</w:t>
      </w:r>
      <w:r>
        <w:rPr>
          <w:rFonts w:hint="eastAsia"/>
        </w:rPr>
        <w:t>3</w:t>
      </w:r>
      <w:r>
        <w:rPr>
          <w:rFonts w:hint="eastAsia"/>
        </w:rPr>
        <w:t>，但差分均匀性并未达到</w:t>
      </w:r>
      <w:r>
        <w:rPr>
          <w:rFonts w:hint="eastAsia"/>
        </w:rPr>
        <w:t>4</w:t>
      </w:r>
      <w:r>
        <w:rPr>
          <w:rFonts w:hint="eastAsia"/>
        </w:rPr>
        <w:t>。由此可见，高代数次数不能直接推出最优差分性能，</w:t>
      </w:r>
      <w:r>
        <w:rPr>
          <w:rFonts w:hint="eastAsia"/>
        </w:rPr>
        <w:t>S</w:t>
      </w:r>
      <w:proofErr w:type="gramStart"/>
      <w:r>
        <w:rPr>
          <w:rFonts w:hint="eastAsia"/>
        </w:rPr>
        <w:t>盒评价</w:t>
      </w:r>
      <w:proofErr w:type="gramEnd"/>
      <w:r>
        <w:rPr>
          <w:rFonts w:hint="eastAsia"/>
        </w:rPr>
        <w:t>必须结合多项指标综合判断。</w:t>
      </w:r>
    </w:p>
    <w:p w14:paraId="4F304255" w14:textId="4E4E5B6E" w:rsidR="00B862E5" w:rsidRPr="00B862E5" w:rsidRDefault="00104121" w:rsidP="00104121">
      <w:pPr>
        <w:ind w:firstLine="480"/>
      </w:pPr>
      <w:r>
        <w:rPr>
          <w:rFonts w:hint="eastAsia"/>
        </w:rPr>
        <w:t>对于实际轻量级密码算法而言，</w:t>
      </w:r>
      <w:r>
        <w:rPr>
          <w:rFonts w:hint="eastAsia"/>
        </w:rPr>
        <w:t>S</w:t>
      </w:r>
      <w:r>
        <w:rPr>
          <w:rFonts w:hint="eastAsia"/>
        </w:rPr>
        <w:t>盒安全性也不能脱离整体密码结构孤立评价。</w:t>
      </w:r>
      <w:r>
        <w:rPr>
          <w:rFonts w:hint="eastAsia"/>
        </w:rPr>
        <w:t>GIFT</w:t>
      </w:r>
      <w:r>
        <w:rPr>
          <w:rFonts w:hint="eastAsia"/>
        </w:rPr>
        <w:t>的</w:t>
      </w:r>
      <w:r>
        <w:rPr>
          <w:rFonts w:hint="eastAsia"/>
        </w:rPr>
        <w:t>S</w:t>
      </w:r>
      <w:proofErr w:type="gramStart"/>
      <w:r>
        <w:rPr>
          <w:rFonts w:hint="eastAsia"/>
        </w:rPr>
        <w:t>盒虽然</w:t>
      </w:r>
      <w:proofErr w:type="gramEnd"/>
      <w:r>
        <w:rPr>
          <w:rFonts w:hint="eastAsia"/>
        </w:rPr>
        <w:t>在单</w:t>
      </w:r>
      <w:r>
        <w:rPr>
          <w:rFonts w:hint="eastAsia"/>
        </w:rPr>
        <w:t>S</w:t>
      </w:r>
      <w:r>
        <w:rPr>
          <w:rFonts w:hint="eastAsia"/>
        </w:rPr>
        <w:t>盒差分均匀性上弱于</w:t>
      </w:r>
      <w:r>
        <w:rPr>
          <w:rFonts w:hint="eastAsia"/>
        </w:rPr>
        <w:t>PRESENT</w:t>
      </w:r>
      <w:r>
        <w:rPr>
          <w:rFonts w:hint="eastAsia"/>
        </w:rPr>
        <w:t>和</w:t>
      </w:r>
      <w:r>
        <w:rPr>
          <w:rFonts w:hint="eastAsia"/>
        </w:rPr>
        <w:t>Midori</w:t>
      </w:r>
      <w:r>
        <w:rPr>
          <w:rFonts w:hint="eastAsia"/>
        </w:rPr>
        <w:t>，但其选择与算法整体的位排列、轮函数结构和硬件实现目标有关。因此，</w:t>
      </w:r>
      <w:r>
        <w:rPr>
          <w:rFonts w:hint="eastAsia"/>
        </w:rPr>
        <w:t>GIFT</w:t>
      </w:r>
      <w:r>
        <w:rPr>
          <w:rFonts w:hint="eastAsia"/>
        </w:rPr>
        <w:t>的差分均匀性为</w:t>
      </w:r>
      <w:r>
        <w:rPr>
          <w:rFonts w:hint="eastAsia"/>
        </w:rPr>
        <w:t>6</w:t>
      </w:r>
      <w:r>
        <w:rPr>
          <w:rFonts w:hint="eastAsia"/>
        </w:rPr>
        <w:t>更应理解为一种综合设计取舍，而不能简单理解为该</w:t>
      </w:r>
      <w:r>
        <w:rPr>
          <w:rFonts w:hint="eastAsia"/>
        </w:rPr>
        <w:t>S</w:t>
      </w:r>
      <w:r>
        <w:rPr>
          <w:rFonts w:hint="eastAsia"/>
        </w:rPr>
        <w:t>盒不适合密码设计。</w:t>
      </w:r>
    </w:p>
    <w:p w14:paraId="096D8628" w14:textId="7F6D71A6" w:rsidR="00B862E5" w:rsidRPr="00B862E5" w:rsidRDefault="00B862E5" w:rsidP="00104121">
      <w:pPr>
        <w:pStyle w:val="3"/>
      </w:pPr>
      <w:r w:rsidRPr="00B862E5">
        <w:t>4bit S</w:t>
      </w:r>
      <w:r w:rsidRPr="00B862E5">
        <w:t>盒的</w:t>
      </w:r>
      <w:r w:rsidRPr="00B862E5">
        <w:t>LAT</w:t>
      </w:r>
      <w:r w:rsidRPr="00B862E5">
        <w:t>与线性逼近分析</w:t>
      </w:r>
    </w:p>
    <w:p w14:paraId="00362093" w14:textId="24BB0399" w:rsidR="00104121" w:rsidRDefault="00104121" w:rsidP="00104121">
      <w:pPr>
        <w:ind w:firstLine="480"/>
      </w:pPr>
      <w:r>
        <w:rPr>
          <w:rFonts w:hint="eastAsia"/>
        </w:rPr>
        <w:t>线性分布表</w:t>
      </w:r>
      <w:r>
        <w:rPr>
          <w:rFonts w:hint="eastAsia"/>
        </w:rPr>
        <w:t>LAT</w:t>
      </w:r>
      <w:r>
        <w:rPr>
          <w:rFonts w:hint="eastAsia"/>
        </w:rPr>
        <w:t>用于刻画输入掩码与输出掩码之间的线性相关性。本文计算结果显示，</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w:t>
      </w:r>
      <w:r>
        <w:rPr>
          <w:rFonts w:hint="eastAsia"/>
        </w:rPr>
        <w:t>S</w:t>
      </w:r>
      <w:r>
        <w:rPr>
          <w:rFonts w:hint="eastAsia"/>
        </w:rPr>
        <w:t>盒的最大</w:t>
      </w:r>
      <w:r>
        <w:rPr>
          <w:rFonts w:hint="eastAsia"/>
        </w:rPr>
        <w:t>LAT</w:t>
      </w:r>
      <w:r>
        <w:rPr>
          <w:rFonts w:hint="eastAsia"/>
        </w:rPr>
        <w:t>绝对值均为</w:t>
      </w:r>
      <w:r>
        <w:rPr>
          <w:rFonts w:hint="eastAsia"/>
        </w:rPr>
        <w:t>4</w:t>
      </w:r>
      <w:r>
        <w:rPr>
          <w:rFonts w:hint="eastAsia"/>
        </w:rPr>
        <w:t>。对于</w:t>
      </w:r>
      <w:r>
        <w:rPr>
          <w:rFonts w:hint="eastAsia"/>
        </w:rPr>
        <w:t>4bit S</w:t>
      </w:r>
      <w:r>
        <w:rPr>
          <w:rFonts w:hint="eastAsia"/>
        </w:rPr>
        <w:t>盒而言，这对应的最大线性偏差为</w:t>
      </w:r>
      <w:r>
        <w:rPr>
          <w:rFonts w:hint="eastAsia"/>
        </w:rPr>
        <w:t>0.25</w:t>
      </w:r>
      <w:r>
        <w:rPr>
          <w:rFonts w:hint="eastAsia"/>
        </w:rPr>
        <w:t>，说明三者均不存在完美线性逼近。</w:t>
      </w:r>
    </w:p>
    <w:p w14:paraId="1BD83A53" w14:textId="5BC16135" w:rsidR="00104121" w:rsidRDefault="00104121" w:rsidP="00104121">
      <w:pPr>
        <w:ind w:firstLine="480"/>
      </w:pPr>
      <w:r>
        <w:rPr>
          <w:rFonts w:hint="eastAsia"/>
        </w:rPr>
        <w:t>因此，从单</w:t>
      </w:r>
      <w:r>
        <w:rPr>
          <w:rFonts w:hint="eastAsia"/>
        </w:rPr>
        <w:t>S</w:t>
      </w:r>
      <w:proofErr w:type="gramStart"/>
      <w:r>
        <w:rPr>
          <w:rFonts w:hint="eastAsia"/>
        </w:rPr>
        <w:t>盒最大</w:t>
      </w:r>
      <w:proofErr w:type="gramEnd"/>
      <w:r>
        <w:rPr>
          <w:rFonts w:hint="eastAsia"/>
        </w:rPr>
        <w:t>线性偏差角度看，三者表现基本一致。</w:t>
      </w:r>
      <w:r>
        <w:rPr>
          <w:rFonts w:hint="eastAsia"/>
        </w:rPr>
        <w:t>GIFT</w:t>
      </w:r>
      <w:r>
        <w:rPr>
          <w:rFonts w:hint="eastAsia"/>
        </w:rPr>
        <w:t>虽然在差分均匀性上弱于</w:t>
      </w:r>
      <w:r>
        <w:rPr>
          <w:rFonts w:hint="eastAsia"/>
        </w:rPr>
        <w:t>PRESENT</w:t>
      </w:r>
      <w:r>
        <w:rPr>
          <w:rFonts w:hint="eastAsia"/>
        </w:rPr>
        <w:t>和</w:t>
      </w:r>
      <w:r>
        <w:rPr>
          <w:rFonts w:hint="eastAsia"/>
        </w:rPr>
        <w:t>Midori</w:t>
      </w:r>
      <w:r>
        <w:rPr>
          <w:rFonts w:hint="eastAsia"/>
        </w:rPr>
        <w:t>，但其最大</w:t>
      </w:r>
      <w:r>
        <w:rPr>
          <w:rFonts w:hint="eastAsia"/>
        </w:rPr>
        <w:t>LAT</w:t>
      </w:r>
      <w:r>
        <w:rPr>
          <w:rFonts w:hint="eastAsia"/>
        </w:rPr>
        <w:t>绝对值并不高于另外两个</w:t>
      </w:r>
      <w:r>
        <w:rPr>
          <w:rFonts w:hint="eastAsia"/>
        </w:rPr>
        <w:t>S</w:t>
      </w:r>
      <w:r>
        <w:rPr>
          <w:rFonts w:hint="eastAsia"/>
        </w:rPr>
        <w:t>盒。这说明线性性能和差分性能不能简单互相推断，也进一步说明</w:t>
      </w:r>
      <w:r>
        <w:rPr>
          <w:rFonts w:hint="eastAsia"/>
        </w:rPr>
        <w:t>S</w:t>
      </w:r>
      <w:r>
        <w:rPr>
          <w:rFonts w:hint="eastAsia"/>
        </w:rPr>
        <w:t>盒安全性评价需要同时考虑</w:t>
      </w:r>
      <w:r>
        <w:rPr>
          <w:rFonts w:hint="eastAsia"/>
        </w:rPr>
        <w:t>DDT</w:t>
      </w:r>
      <w:r>
        <w:rPr>
          <w:rFonts w:hint="eastAsia"/>
        </w:rPr>
        <w:t>和</w:t>
      </w:r>
      <w:r>
        <w:rPr>
          <w:rFonts w:hint="eastAsia"/>
        </w:rPr>
        <w:t>LAT</w:t>
      </w:r>
      <w:r>
        <w:rPr>
          <w:rFonts w:hint="eastAsia"/>
        </w:rPr>
        <w:t>等不同指标。</w:t>
      </w:r>
    </w:p>
    <w:p w14:paraId="5B65C1BB" w14:textId="7446D0B3" w:rsidR="00B862E5" w:rsidRPr="00B862E5" w:rsidRDefault="00104121" w:rsidP="00104121">
      <w:pPr>
        <w:ind w:firstLine="480"/>
      </w:pPr>
      <w:r>
        <w:rPr>
          <w:rFonts w:hint="eastAsia"/>
        </w:rPr>
        <w:t>由于本文重点在于</w:t>
      </w:r>
      <w:r>
        <w:rPr>
          <w:rFonts w:hint="eastAsia"/>
        </w:rPr>
        <w:t>S</w:t>
      </w:r>
      <w:r>
        <w:rPr>
          <w:rFonts w:hint="eastAsia"/>
        </w:rPr>
        <w:t>盒代数表示和密码学指标计算，而非完整分组密码攻击实验，因此后文不再展开针对</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的单轮线性攻击演示，仅将</w:t>
      </w:r>
      <w:r>
        <w:rPr>
          <w:rFonts w:hint="eastAsia"/>
        </w:rPr>
        <w:t>LAT</w:t>
      </w:r>
      <w:r>
        <w:rPr>
          <w:rFonts w:hint="eastAsia"/>
        </w:rPr>
        <w:t>最大绝对值作为线性相关性的评价指标。</w:t>
      </w:r>
    </w:p>
    <w:p w14:paraId="69C5FDBF" w14:textId="68EF74E6" w:rsidR="00B862E5" w:rsidRPr="00B862E5" w:rsidRDefault="00B862E5" w:rsidP="00B862E5">
      <w:pPr>
        <w:pStyle w:val="2"/>
      </w:pPr>
      <w:r w:rsidRPr="00B862E5">
        <w:t>4</w:t>
      </w:r>
      <w:r>
        <w:rPr>
          <w:rFonts w:hint="eastAsia"/>
        </w:rPr>
        <w:t xml:space="preserve"> </w:t>
      </w:r>
      <w:r w:rsidRPr="00B862E5">
        <w:t>bit S</w:t>
      </w:r>
      <w:r w:rsidRPr="00B862E5">
        <w:t>盒的简化线性攻击实验</w:t>
      </w:r>
    </w:p>
    <w:p w14:paraId="6BA467EB" w14:textId="77777777" w:rsidR="00B862E5" w:rsidRPr="00B862E5" w:rsidRDefault="00B862E5" w:rsidP="00B862E5">
      <w:pPr>
        <w:ind w:firstLine="480"/>
      </w:pPr>
      <w:r w:rsidRPr="00B862E5">
        <w:t>为了进一步说明</w:t>
      </w:r>
      <w:r w:rsidRPr="00B862E5">
        <w:t>LAT</w:t>
      </w:r>
      <w:r w:rsidRPr="00B862E5">
        <w:t>最大偏差在攻击分析中的作用，本文对</w:t>
      </w:r>
      <w:r w:rsidRPr="00B862E5">
        <w:t>PRESENT</w:t>
      </w:r>
      <w:r w:rsidRPr="00B862E5">
        <w:t>、</w:t>
      </w:r>
      <w:r w:rsidRPr="00B862E5">
        <w:t>GIFT</w:t>
      </w:r>
      <w:r w:rsidRPr="00B862E5">
        <w:t>和</w:t>
      </w:r>
      <w:r w:rsidRPr="00B862E5">
        <w:t>Midori</w:t>
      </w:r>
      <w:r w:rsidRPr="00B862E5">
        <w:t>三个</w:t>
      </w:r>
      <w:r w:rsidRPr="00B862E5">
        <w:t>S</w:t>
      </w:r>
      <w:proofErr w:type="gramStart"/>
      <w:r w:rsidRPr="00B862E5">
        <w:t>盒分别</w:t>
      </w:r>
      <w:proofErr w:type="gramEnd"/>
      <w:r w:rsidRPr="00B862E5">
        <w:t>进行了简化线性攻击实验。实验结构为</w:t>
      </w:r>
    </w:p>
    <w:p w14:paraId="1D3392EA" w14:textId="6E2E7BAA" w:rsidR="00B862E5" w:rsidRPr="00B862E5" w:rsidRDefault="00B23CE4" w:rsidP="00B862E5">
      <w:pPr>
        <w:ind w:firstLine="480"/>
      </w:pPr>
      <m:oMathPara>
        <m:oMath>
          <m:r>
            <w:rPr>
              <w:rFonts w:ascii="Cambria Math" w:hAnsi="Cambria Math"/>
            </w:rPr>
            <m:t>C=S</m:t>
          </m:r>
          <m:d>
            <m:dPr>
              <m:ctrlPr>
                <w:rPr>
                  <w:rFonts w:ascii="Cambria Math" w:hAnsi="Cambria Math"/>
                  <w:i/>
                </w:rPr>
              </m:ctrlPr>
            </m:dPr>
            <m:e>
              <m:r>
                <w:rPr>
                  <w:rFonts w:ascii="Cambria Math" w:hAnsi="Cambria Math"/>
                </w:rPr>
                <m:t>P⊕K</m:t>
              </m:r>
            </m:e>
          </m:d>
        </m:oMath>
      </m:oMathPara>
    </w:p>
    <w:p w14:paraId="5E97EE40" w14:textId="59360F20" w:rsidR="00B862E5" w:rsidRPr="00B862E5" w:rsidRDefault="00B862E5" w:rsidP="00B862E5">
      <w:pPr>
        <w:ind w:firstLine="480"/>
      </w:pPr>
      <w:r w:rsidRPr="00B862E5">
        <w:t>其中</w:t>
      </w:r>
      <w:r w:rsidRPr="00B862E5">
        <w:t xml:space="preserve"> </w:t>
      </w:r>
      <m:oMath>
        <m:r>
          <w:rPr>
            <w:rFonts w:ascii="Cambria Math" w:hAnsi="Cambria Math"/>
          </w:rPr>
          <m:t>P</m:t>
        </m:r>
      </m:oMath>
      <w:r w:rsidRPr="00B862E5">
        <w:t xml:space="preserve"> </w:t>
      </w:r>
      <w:r w:rsidRPr="00B862E5">
        <w:t>为</w:t>
      </w:r>
      <w:r w:rsidRPr="00B862E5">
        <w:t>4bit</w:t>
      </w:r>
      <w:r w:rsidRPr="00B862E5">
        <w:t>明文，</w:t>
      </w:r>
      <m:oMath>
        <m:r>
          <w:rPr>
            <w:rFonts w:ascii="Cambria Math" w:hAnsi="Cambria Math"/>
          </w:rPr>
          <m:t>K</m:t>
        </m:r>
      </m:oMath>
      <w:r w:rsidRPr="00B862E5">
        <w:t xml:space="preserve"> </w:t>
      </w:r>
      <w:r w:rsidRPr="00B862E5">
        <w:t>为</w:t>
      </w:r>
      <w:r w:rsidRPr="00B862E5">
        <w:t>4bit</w:t>
      </w:r>
      <w:r w:rsidRPr="00B862E5">
        <w:t>密钥，</w:t>
      </w:r>
      <m:oMath>
        <m:r>
          <w:rPr>
            <w:rFonts w:ascii="Cambria Math" w:hAnsi="Cambria Math"/>
          </w:rPr>
          <m:t>C</m:t>
        </m:r>
      </m:oMath>
      <w:r w:rsidRPr="00B862E5">
        <w:t xml:space="preserve"> </w:t>
      </w:r>
      <w:r w:rsidRPr="00B862E5">
        <w:t>为</w:t>
      </w:r>
      <w:r w:rsidRPr="00B862E5">
        <w:t>4bit</w:t>
      </w:r>
      <w:r w:rsidRPr="00B862E5">
        <w:t>密文。攻击者根据</w:t>
      </w:r>
      <w:r w:rsidRPr="00B862E5">
        <w:t>LAT</w:t>
      </w:r>
      <w:r w:rsidRPr="00B862E5">
        <w:t>中绝对值最大的线性逼近，枚举候选密钥</w:t>
      </w:r>
      <w:r w:rsidRPr="00B862E5">
        <w:t xml:space="preserve"> </w:t>
      </w:r>
      <m:oMath>
        <m:r>
          <w:rPr>
            <w:rFonts w:ascii="Cambria Math" w:hAnsi="Cambria Math"/>
          </w:rPr>
          <m:t>K'</m:t>
        </m:r>
      </m:oMath>
      <w:r w:rsidRPr="00B862E5">
        <w:t>，并统计线性表达式成立次数或偏差。</w:t>
      </w:r>
    </w:p>
    <w:p w14:paraId="059C05E3" w14:textId="77777777" w:rsidR="00B862E5" w:rsidRPr="00B862E5" w:rsidRDefault="00B862E5" w:rsidP="00B862E5">
      <w:pPr>
        <w:ind w:firstLine="480"/>
      </w:pPr>
      <w:r w:rsidRPr="00B862E5">
        <w:t>与第</w:t>
      </w:r>
      <w:r w:rsidRPr="00B862E5">
        <w:t>3</w:t>
      </w:r>
      <w:r w:rsidRPr="00B862E5">
        <w:t>章相同，本</w:t>
      </w:r>
      <w:proofErr w:type="gramStart"/>
      <w:r w:rsidRPr="00B862E5">
        <w:t>实验仅</w:t>
      </w:r>
      <w:proofErr w:type="gramEnd"/>
      <w:r w:rsidRPr="00B862E5">
        <w:t>为线性攻击原理演示。完整线性密码分析需要考虑多轮线性路径、线性层传播、轮密钥结构和</w:t>
      </w:r>
      <w:proofErr w:type="gramStart"/>
      <w:r w:rsidRPr="00B862E5">
        <w:t>大量明密文</w:t>
      </w:r>
      <w:proofErr w:type="gramEnd"/>
      <w:r w:rsidRPr="00B862E5">
        <w:t>样本，而本实验只关注单个</w:t>
      </w:r>
      <w:r w:rsidRPr="00B862E5">
        <w:t>S</w:t>
      </w:r>
      <w:r w:rsidRPr="00B862E5">
        <w:t>盒层面</w:t>
      </w:r>
      <w:r w:rsidRPr="00B862E5">
        <w:t>LAT</w:t>
      </w:r>
      <w:r w:rsidRPr="00B862E5">
        <w:t>偏差如何转化为候选密钥评分依据。</w:t>
      </w:r>
    </w:p>
    <w:p w14:paraId="4D9A99E0" w14:textId="440B7EC3" w:rsidR="00B862E5" w:rsidRPr="00B862E5" w:rsidRDefault="00B862E5" w:rsidP="00B862E5">
      <w:pPr>
        <w:pStyle w:val="3"/>
      </w:pPr>
      <w:r w:rsidRPr="00B862E5">
        <w:t>PRESENT S</w:t>
      </w:r>
      <w:r w:rsidRPr="00B862E5">
        <w:t>盒的线性攻击演示</w:t>
      </w:r>
    </w:p>
    <w:p w14:paraId="3F0DF9FF" w14:textId="77777777" w:rsidR="00B862E5" w:rsidRPr="00B862E5" w:rsidRDefault="00B862E5" w:rsidP="00B862E5">
      <w:pPr>
        <w:ind w:firstLine="480"/>
      </w:pPr>
      <w:r w:rsidRPr="00B862E5">
        <w:t>对</w:t>
      </w:r>
      <w:r w:rsidRPr="00B862E5">
        <w:t>PRESENT S</w:t>
      </w:r>
      <w:r w:rsidRPr="00B862E5">
        <w:t>盒，选取如下线性逼近：</w:t>
      </w:r>
    </w:p>
    <w:p w14:paraId="163C7A64" w14:textId="0B30D234"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p w14:paraId="292FFE22" w14:textId="2DF251A3"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b=5</m:t>
        </m:r>
      </m:oMath>
      <w:r w:rsidRPr="00B862E5">
        <w:t>，实验数据为</w:t>
      </w:r>
    </w:p>
    <w:p w14:paraId="313533D9" w14:textId="0AB8E128" w:rsidR="00B862E5" w:rsidRPr="00B862E5" w:rsidRDefault="002201D3" w:rsidP="00B862E5">
      <w:pPr>
        <w:ind w:firstLine="480"/>
      </w:pPr>
      <m:oMathPara>
        <m:oMath>
          <m:r>
            <w:rPr>
              <w:rFonts w:ascii="Cambria Math" w:hAnsi="Cambria Math"/>
            </w:rPr>
            <m:t>LAT=-4, P=0.2500,bias=0.2500</m:t>
          </m:r>
        </m:oMath>
      </m:oMathPara>
    </w:p>
    <w:p w14:paraId="6C921A4C" w14:textId="14255927" w:rsidR="00B862E5" w:rsidRPr="00B862E5" w:rsidRDefault="00B862E5" w:rsidP="00B23CE4">
      <w:pPr>
        <w:ind w:firstLine="480"/>
      </w:pPr>
      <w:r w:rsidRPr="00B862E5">
        <w:t>枚举全部</w:t>
      </w:r>
      <w:r w:rsidRPr="00B862E5">
        <w:t>16</w:t>
      </w:r>
      <w:r w:rsidRPr="00B862E5">
        <w:t>个候选密钥后，真实密钥排名第</w:t>
      </w:r>
      <w:r w:rsidRPr="00B862E5">
        <w:t>1</w:t>
      </w:r>
      <w:r w:rsidRPr="00B862E5">
        <w:t>的次数为</w:t>
      </w:r>
      <m:oMath>
        <m:r>
          <w:rPr>
            <w:rFonts w:ascii="Cambria Math" w:hAnsi="Cambria Math"/>
          </w:rPr>
          <m:t>6.25%</m:t>
        </m:r>
      </m:oMath>
      <w:r w:rsidR="00B23CE4">
        <w:rPr>
          <w:rFonts w:hint="eastAsia"/>
        </w:rPr>
        <w:t>，</w:t>
      </w:r>
      <w:r w:rsidRPr="00B862E5">
        <w:t>排名前</w:t>
      </w:r>
      <w:r w:rsidRPr="00B862E5">
        <w:t>3</w:t>
      </w:r>
      <w:r w:rsidRPr="00B862E5">
        <w:t>的次数为</w:t>
      </w:r>
      <m:oMath>
        <m:r>
          <w:rPr>
            <w:rFonts w:ascii="Cambria Math" w:hAnsi="Cambria Math"/>
          </w:rPr>
          <m:t>18.75%</m:t>
        </m:r>
      </m:oMath>
      <w:r w:rsidR="00B23CE4">
        <w:rPr>
          <w:rFonts w:hint="eastAsia"/>
        </w:rPr>
        <w:t>。</w:t>
      </w:r>
    </w:p>
    <w:p w14:paraId="3C07CDCB" w14:textId="77777777" w:rsidR="00B862E5" w:rsidRPr="00B862E5" w:rsidRDefault="00B862E5" w:rsidP="00B862E5">
      <w:pPr>
        <w:ind w:firstLine="480"/>
      </w:pPr>
      <w:r w:rsidRPr="00B862E5">
        <w:lastRenderedPageBreak/>
        <w:t>该结果表明，在单轮单</w:t>
      </w:r>
      <w:r w:rsidRPr="00B862E5">
        <w:t>S</w:t>
      </w:r>
      <w:proofErr w:type="gramStart"/>
      <w:r w:rsidRPr="00B862E5">
        <w:t>盒结构</w:t>
      </w:r>
      <w:proofErr w:type="gramEnd"/>
      <w:r w:rsidRPr="00B862E5">
        <w:t>中，虽然线性逼近具有明显偏差，但仅依靠一条线性关系并不足以充分区分所有候选密钥。</w:t>
      </w:r>
    </w:p>
    <w:p w14:paraId="126ECC13" w14:textId="69DCA790" w:rsidR="00B862E5" w:rsidRPr="00B862E5" w:rsidRDefault="00B862E5" w:rsidP="00B862E5">
      <w:pPr>
        <w:pStyle w:val="3"/>
      </w:pPr>
      <w:r w:rsidRPr="00B862E5">
        <w:t>GIFT S</w:t>
      </w:r>
      <w:r w:rsidRPr="00B862E5">
        <w:t>盒的线性攻击演示</w:t>
      </w:r>
    </w:p>
    <w:p w14:paraId="3F97BAE3" w14:textId="77777777" w:rsidR="00B862E5" w:rsidRPr="00B862E5" w:rsidRDefault="00B862E5" w:rsidP="00B862E5">
      <w:pPr>
        <w:ind w:firstLine="480"/>
      </w:pPr>
      <w:r w:rsidRPr="00B862E5">
        <w:t>对</w:t>
      </w:r>
      <w:r w:rsidRPr="00B862E5">
        <w:t>GIFT S</w:t>
      </w:r>
      <w:r w:rsidRPr="00B862E5">
        <w:t>盒，选取如下线性逼近：</w:t>
      </w:r>
    </w:p>
    <w:p w14:paraId="3AE962F8" w14:textId="34BD7CC9"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26868908" w14:textId="0B64E17A"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b=8</m:t>
        </m:r>
      </m:oMath>
      <w:r w:rsidRPr="00B862E5">
        <w:t>，实验数据为</w:t>
      </w:r>
    </w:p>
    <w:p w14:paraId="1243AF95" w14:textId="1EB292D9" w:rsidR="00B862E5" w:rsidRPr="00B862E5" w:rsidRDefault="002201D3" w:rsidP="00B862E5">
      <w:pPr>
        <w:ind w:firstLine="480"/>
      </w:pPr>
      <m:oMathPara>
        <m:oMath>
          <m:r>
            <w:rPr>
              <w:rFonts w:ascii="Cambria Math" w:hAnsi="Cambria Math"/>
            </w:rPr>
            <m:t>LAT=+4, P=0.7500, bias=0.2500</m:t>
          </m:r>
        </m:oMath>
      </m:oMathPara>
    </w:p>
    <w:p w14:paraId="03F6C460" w14:textId="39DCD411" w:rsidR="00B862E5" w:rsidRPr="00B862E5" w:rsidRDefault="00B862E5" w:rsidP="00E91F76">
      <w:pPr>
        <w:ind w:firstLine="480"/>
      </w:pPr>
      <w:r w:rsidRPr="00B862E5">
        <w:t>实验中枚举</w:t>
      </w:r>
      <w:r w:rsidRPr="00B862E5">
        <w:t>16</w:t>
      </w:r>
      <w:r w:rsidRPr="00B862E5">
        <w:t>个候选密钥，真实密钥排名第</w:t>
      </w:r>
      <w:r w:rsidRPr="00B862E5">
        <w:t>1</w:t>
      </w:r>
      <w:r w:rsidRPr="00B862E5">
        <w:t>的次数为</w:t>
      </w:r>
      <m:oMath>
        <m:r>
          <w:rPr>
            <w:rFonts w:ascii="Cambria Math" w:hAnsi="Cambria Math"/>
          </w:rPr>
          <m:t>6.25%</m:t>
        </m:r>
      </m:oMath>
      <w:r w:rsidR="00E91F76">
        <w:rPr>
          <w:rFonts w:hint="eastAsia"/>
        </w:rPr>
        <w:t>，</w:t>
      </w:r>
      <w:r w:rsidRPr="00B862E5">
        <w:t>排名前</w:t>
      </w:r>
      <w:r w:rsidRPr="00B862E5">
        <w:t>3</w:t>
      </w:r>
      <w:r w:rsidRPr="00B862E5">
        <w:t>的次数为</w:t>
      </w:r>
      <m:oMath>
        <m:r>
          <w:rPr>
            <w:rFonts w:ascii="Cambria Math" w:hAnsi="Cambria Math"/>
          </w:rPr>
          <m:t>18.75%</m:t>
        </m:r>
      </m:oMath>
      <w:r w:rsidR="00E91F76">
        <w:rPr>
          <w:rFonts w:hint="eastAsia"/>
        </w:rPr>
        <w:t>。</w:t>
      </w:r>
    </w:p>
    <w:p w14:paraId="2CD8397E" w14:textId="77777777" w:rsidR="00B862E5" w:rsidRPr="00B862E5" w:rsidRDefault="00B862E5" w:rsidP="00B862E5">
      <w:pPr>
        <w:ind w:firstLine="480"/>
      </w:pPr>
      <w:r w:rsidRPr="00B862E5">
        <w:t>该结果与</w:t>
      </w:r>
      <w:r w:rsidRPr="00B862E5">
        <w:t>PRESENT</w:t>
      </w:r>
      <w:r w:rsidRPr="00B862E5">
        <w:t>相同，原因在于二者所选主要线性逼近的绝对偏差相同，均为</w:t>
      </w:r>
      <w:r w:rsidRPr="00B862E5">
        <w:t>0.25</w:t>
      </w:r>
      <w:r w:rsidRPr="00B862E5">
        <w:t>。</w:t>
      </w:r>
    </w:p>
    <w:p w14:paraId="7E226D76" w14:textId="3D95095A" w:rsidR="00B862E5" w:rsidRPr="00B862E5" w:rsidRDefault="00B862E5" w:rsidP="00B862E5">
      <w:pPr>
        <w:pStyle w:val="3"/>
      </w:pPr>
      <w:r w:rsidRPr="00B862E5">
        <w:t>Midori S</w:t>
      </w:r>
      <w:r w:rsidRPr="00B862E5">
        <w:t>盒的线性攻击演示</w:t>
      </w:r>
    </w:p>
    <w:p w14:paraId="09CE4E24" w14:textId="77777777" w:rsidR="00B862E5" w:rsidRPr="00B862E5" w:rsidRDefault="00B862E5" w:rsidP="00B862E5">
      <w:pPr>
        <w:ind w:firstLine="480"/>
      </w:pPr>
      <w:r w:rsidRPr="00B862E5">
        <w:t>对</w:t>
      </w:r>
      <w:r w:rsidRPr="00B862E5">
        <w:t>Midori S</w:t>
      </w:r>
      <w:r w:rsidRPr="00B862E5">
        <w:t>盒，选取如下线性逼近：</w:t>
      </w:r>
    </w:p>
    <w:p w14:paraId="4A9881BC" w14:textId="62DE834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p w14:paraId="57B5EE26" w14:textId="1FA6EBFC"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b=2</m:t>
        </m:r>
      </m:oMath>
      <w:r w:rsidRPr="00B862E5">
        <w:t>，实验数据为</w:t>
      </w:r>
    </w:p>
    <w:p w14:paraId="797E145F" w14:textId="75999054" w:rsidR="00B862E5" w:rsidRPr="00B862E5" w:rsidRDefault="002201D3" w:rsidP="00B862E5">
      <w:pPr>
        <w:ind w:firstLine="480"/>
      </w:pPr>
      <m:oMathPara>
        <m:oMath>
          <m:r>
            <w:rPr>
              <w:rFonts w:ascii="Cambria Math" w:hAnsi="Cambria Math"/>
            </w:rPr>
            <m:t>LAT=+4,P=0.7500,bias=0.2500</m:t>
          </m:r>
        </m:oMath>
      </m:oMathPara>
    </w:p>
    <w:p w14:paraId="7B123B85" w14:textId="11645928" w:rsidR="00B862E5" w:rsidRPr="00B862E5" w:rsidRDefault="00B862E5" w:rsidP="00E91F76">
      <w:pPr>
        <w:ind w:firstLine="480"/>
      </w:pPr>
      <w:r w:rsidRPr="00B862E5">
        <w:t>实验结果显示，真实密钥排名第</w:t>
      </w:r>
      <w:r w:rsidRPr="00B862E5">
        <w:t>1</w:t>
      </w:r>
      <w:r w:rsidRPr="00B862E5">
        <w:t>的次数为</w:t>
      </w:r>
      <m:oMath>
        <m:r>
          <w:rPr>
            <w:rFonts w:ascii="Cambria Math" w:hAnsi="Cambria Math"/>
          </w:rPr>
          <m:t>6.25%</m:t>
        </m:r>
      </m:oMath>
      <w:r w:rsidR="00E91F76">
        <w:rPr>
          <w:rFonts w:hint="eastAsia"/>
        </w:rPr>
        <w:t>，</w:t>
      </w:r>
      <w:r w:rsidRPr="00B862E5">
        <w:t>排名前</w:t>
      </w:r>
      <w:r w:rsidRPr="00B862E5">
        <w:t>3</w:t>
      </w:r>
      <w:r w:rsidRPr="00B862E5">
        <w:t>的次数为</w:t>
      </w:r>
      <m:oMath>
        <m:r>
          <w:rPr>
            <w:rFonts w:ascii="Cambria Math" w:hAnsi="Cambria Math"/>
          </w:rPr>
          <m:t>18.75%</m:t>
        </m:r>
      </m:oMath>
      <w:r w:rsidR="00E91F76">
        <w:rPr>
          <w:rFonts w:hint="eastAsia"/>
        </w:rPr>
        <w:t>。</w:t>
      </w:r>
    </w:p>
    <w:p w14:paraId="0582676A" w14:textId="77777777" w:rsidR="00B862E5" w:rsidRPr="00B862E5" w:rsidRDefault="00B862E5" w:rsidP="00B862E5">
      <w:pPr>
        <w:ind w:firstLine="480"/>
      </w:pPr>
      <w:r w:rsidRPr="00B862E5">
        <w:t>Midori</w:t>
      </w:r>
      <w:r w:rsidRPr="00B862E5">
        <w:t>的单轮攻击结果同样与</w:t>
      </w:r>
      <w:r w:rsidRPr="00B862E5">
        <w:t>PRESENT</w:t>
      </w:r>
      <w:r w:rsidRPr="00B862E5">
        <w:t>、</w:t>
      </w:r>
      <w:r w:rsidRPr="00B862E5">
        <w:t>GIFT</w:t>
      </w:r>
      <w:r w:rsidRPr="00B862E5">
        <w:t>一致。这表明在单</w:t>
      </w:r>
      <w:r w:rsidRPr="00B862E5">
        <w:t>S</w:t>
      </w:r>
      <w:r w:rsidRPr="00B862E5">
        <w:t>盒层面，三者的主要线性偏差大小相同，因此简化攻击结果也表现一致。</w:t>
      </w:r>
    </w:p>
    <w:p w14:paraId="76C5F7FD" w14:textId="2776E8A0" w:rsidR="00B862E5" w:rsidRPr="00B862E5" w:rsidRDefault="00B862E5" w:rsidP="00B862E5">
      <w:pPr>
        <w:pStyle w:val="3"/>
      </w:pPr>
      <w:r w:rsidRPr="00B862E5">
        <w:t>三个</w:t>
      </w:r>
      <w:r w:rsidRPr="00B862E5">
        <w:t>4bit S</w:t>
      </w:r>
      <w:r w:rsidRPr="00B862E5">
        <w:t>盒线性攻击实验对比</w:t>
      </w:r>
    </w:p>
    <w:p w14:paraId="23C7A4BD" w14:textId="77777777" w:rsidR="00B862E5" w:rsidRPr="00B862E5" w:rsidRDefault="00B862E5" w:rsidP="00B862E5">
      <w:pPr>
        <w:ind w:firstLine="480"/>
      </w:pPr>
      <w:r w:rsidRPr="00B862E5">
        <w:t>三个</w:t>
      </w:r>
      <w:r w:rsidRPr="00B862E5">
        <w:t>S</w:t>
      </w:r>
      <w:r w:rsidRPr="00B862E5">
        <w:t>盒的简化线性攻击实验结果汇总如表</w:t>
      </w:r>
      <w:r w:rsidRPr="00B862E5">
        <w:t>4-11</w:t>
      </w:r>
      <w:r w:rsidRPr="00B862E5">
        <w:t>。</w:t>
      </w:r>
    </w:p>
    <w:p w14:paraId="3D07BC01" w14:textId="77777777" w:rsidR="00B862E5" w:rsidRPr="00B862E5" w:rsidRDefault="00B862E5" w:rsidP="00B862E5">
      <w:pPr>
        <w:ind w:firstLine="482"/>
      </w:pPr>
      <w:r w:rsidRPr="00B862E5">
        <w:rPr>
          <w:b/>
          <w:bCs/>
        </w:rPr>
        <w:t>表</w:t>
      </w:r>
      <w:r w:rsidRPr="00B862E5">
        <w:rPr>
          <w:b/>
          <w:bCs/>
        </w:rPr>
        <w:t>4-11 4bit S</w:t>
      </w:r>
      <w:r w:rsidRPr="00B862E5">
        <w:rPr>
          <w:b/>
          <w:bCs/>
        </w:rPr>
        <w:t>盒简化线性攻击实验结果</w:t>
      </w:r>
    </w:p>
    <w:tbl>
      <w:tblPr>
        <w:tblW w:w="0" w:type="auto"/>
        <w:tblCellSpacing w:w="15" w:type="dxa"/>
        <w:tblCellMar>
          <w:left w:w="0" w:type="dxa"/>
          <w:right w:w="0" w:type="dxa"/>
        </w:tblCellMar>
        <w:tblLook w:val="04A0" w:firstRow="1" w:lastRow="0" w:firstColumn="1" w:lastColumn="0" w:noHBand="0" w:noVBand="1"/>
      </w:tblPr>
      <w:tblGrid>
        <w:gridCol w:w="1776"/>
        <w:gridCol w:w="1297"/>
        <w:gridCol w:w="1216"/>
        <w:gridCol w:w="1155"/>
        <w:gridCol w:w="1155"/>
        <w:gridCol w:w="1481"/>
        <w:gridCol w:w="1316"/>
      </w:tblGrid>
      <w:tr w:rsidR="00B862E5" w:rsidRPr="00B862E5" w14:paraId="59773B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447EE" w14:textId="77777777" w:rsidR="00B862E5" w:rsidRPr="00B862E5" w:rsidRDefault="00B862E5" w:rsidP="00B862E5">
            <w:pPr>
              <w:ind w:firstLine="482"/>
            </w:pPr>
            <w:r w:rsidRPr="00B862E5">
              <w:rPr>
                <w:b/>
                <w:bCs/>
              </w:rPr>
              <w:t>S</w:t>
            </w:r>
            <w:r w:rsidRPr="00B862E5">
              <w:rPr>
                <w:b/>
                <w:bCs/>
              </w:rPr>
              <w:t>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85FEF" w14:textId="77777777" w:rsidR="00B862E5" w:rsidRPr="00B862E5" w:rsidRDefault="00B862E5" w:rsidP="00B862E5">
            <w:pPr>
              <w:ind w:firstLine="482"/>
            </w:pPr>
            <w:r w:rsidRPr="00B862E5">
              <w:rPr>
                <w:b/>
                <w:bCs/>
              </w:rPr>
              <w:t>采用的线性逼近</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53202" w14:textId="77777777" w:rsidR="00B862E5" w:rsidRPr="00B862E5" w:rsidRDefault="00B862E5" w:rsidP="00B862E5">
            <w:pPr>
              <w:ind w:firstLine="482"/>
            </w:pPr>
            <w:r w:rsidRPr="00B862E5">
              <w:rPr>
                <w:b/>
                <w:bCs/>
              </w:rPr>
              <w:t>LAT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C5CEE" w14:textId="77777777" w:rsidR="00B862E5" w:rsidRPr="00B862E5" w:rsidRDefault="00B862E5" w:rsidP="00B862E5">
            <w:pPr>
              <w:ind w:firstLine="482"/>
            </w:pPr>
            <w:r w:rsidRPr="00B862E5">
              <w:rPr>
                <w:b/>
                <w:bCs/>
              </w:rPr>
              <w:t>概率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5E702" w14:textId="77777777" w:rsidR="00B862E5" w:rsidRPr="00B862E5" w:rsidRDefault="00B862E5" w:rsidP="00B862E5">
            <w:pPr>
              <w:ind w:firstLine="482"/>
            </w:pPr>
            <w:r w:rsidRPr="00B862E5">
              <w:rPr>
                <w:b/>
                <w:bCs/>
              </w:rPr>
              <w:t>偏差</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EC1BAF" w14:textId="77777777" w:rsidR="00B862E5" w:rsidRPr="00B862E5" w:rsidRDefault="00B862E5" w:rsidP="00B862E5">
            <w:pPr>
              <w:ind w:firstLine="482"/>
            </w:pPr>
            <w:r w:rsidRPr="00B862E5">
              <w:rPr>
                <w:b/>
                <w:bCs/>
              </w:rPr>
              <w:t>真实密钥排名第</w:t>
            </w:r>
            <w:r w:rsidRPr="00B862E5">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EEC7E3" w14:textId="77777777" w:rsidR="00B862E5" w:rsidRPr="00B862E5" w:rsidRDefault="00B862E5" w:rsidP="00B862E5">
            <w:pPr>
              <w:ind w:firstLine="482"/>
            </w:pPr>
            <w:r w:rsidRPr="00B862E5">
              <w:rPr>
                <w:b/>
                <w:bCs/>
              </w:rPr>
              <w:t>真实密钥排名前</w:t>
            </w:r>
            <w:r w:rsidRPr="00B862E5">
              <w:rPr>
                <w:b/>
                <w:bCs/>
              </w:rPr>
              <w:t>3</w:t>
            </w:r>
          </w:p>
        </w:tc>
      </w:tr>
      <w:tr w:rsidR="00B862E5" w:rsidRPr="00B862E5" w14:paraId="3D54D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426CE" w14:textId="77777777" w:rsidR="00B862E5" w:rsidRPr="00B862E5" w:rsidRDefault="00B862E5" w:rsidP="00B862E5">
            <w:pPr>
              <w:ind w:firstLine="480"/>
            </w:pPr>
            <w:r w:rsidRPr="00B862E5">
              <w:t>PRESENT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918FE5" w14:textId="1D522AC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9FC9E"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CE442"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D8DEA"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A5753"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4D4CF" w14:textId="77777777" w:rsidR="00B862E5" w:rsidRPr="00B862E5" w:rsidRDefault="00B862E5" w:rsidP="00B862E5">
            <w:pPr>
              <w:ind w:firstLine="480"/>
            </w:pPr>
            <w:r w:rsidRPr="00B862E5">
              <w:t>3/16</w:t>
            </w:r>
          </w:p>
        </w:tc>
      </w:tr>
      <w:tr w:rsidR="00B862E5" w:rsidRPr="00B862E5" w14:paraId="2E2DD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485EB" w14:textId="77777777" w:rsidR="00B862E5" w:rsidRPr="00B862E5" w:rsidRDefault="00B862E5" w:rsidP="00B862E5">
            <w:pPr>
              <w:ind w:firstLine="480"/>
            </w:pPr>
            <w:r w:rsidRPr="00B862E5">
              <w:t>GIFT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278C4" w14:textId="0EC2DD1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FBC5E"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A085D" w14:textId="77777777" w:rsidR="00B862E5" w:rsidRPr="00B862E5" w:rsidRDefault="00B862E5" w:rsidP="00B862E5">
            <w:pPr>
              <w:ind w:firstLine="480"/>
            </w:pPr>
            <w:r w:rsidRPr="00B862E5">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FFA3B1"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77F3C"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91B02" w14:textId="77777777" w:rsidR="00B862E5" w:rsidRPr="00B862E5" w:rsidRDefault="00B862E5" w:rsidP="00B862E5">
            <w:pPr>
              <w:ind w:firstLine="480"/>
            </w:pPr>
            <w:r w:rsidRPr="00B862E5">
              <w:t>3/16</w:t>
            </w:r>
          </w:p>
        </w:tc>
      </w:tr>
      <w:tr w:rsidR="00B862E5" w:rsidRPr="00B862E5" w14:paraId="07F4C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EE3E7E" w14:textId="77777777" w:rsidR="00B862E5" w:rsidRPr="00B862E5" w:rsidRDefault="00B862E5" w:rsidP="00B862E5">
            <w:pPr>
              <w:ind w:firstLine="480"/>
            </w:pPr>
            <w:r w:rsidRPr="00B862E5">
              <w:lastRenderedPageBreak/>
              <w:t>Midori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03A45" w14:textId="4F8515C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84261"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770DD" w14:textId="77777777" w:rsidR="00B862E5" w:rsidRPr="00B862E5" w:rsidRDefault="00B862E5" w:rsidP="00B862E5">
            <w:pPr>
              <w:ind w:firstLine="480"/>
            </w:pPr>
            <w:r w:rsidRPr="00B862E5">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177DF"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07894"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FECC69" w14:textId="77777777" w:rsidR="00B862E5" w:rsidRPr="00B862E5" w:rsidRDefault="00B862E5" w:rsidP="00B862E5">
            <w:pPr>
              <w:ind w:firstLine="480"/>
            </w:pPr>
            <w:r w:rsidRPr="00B862E5">
              <w:t>3/16</w:t>
            </w:r>
          </w:p>
        </w:tc>
      </w:tr>
    </w:tbl>
    <w:p w14:paraId="53B8870F" w14:textId="77777777" w:rsidR="00B862E5" w:rsidRPr="00B862E5" w:rsidRDefault="00B862E5" w:rsidP="00B862E5">
      <w:pPr>
        <w:ind w:firstLine="480"/>
      </w:pPr>
      <w:r w:rsidRPr="00B862E5">
        <w:t>从表</w:t>
      </w:r>
      <w:r w:rsidRPr="00B862E5">
        <w:t>4-11</w:t>
      </w:r>
      <w:r w:rsidRPr="00B862E5">
        <w:t>可以看出，三个</w:t>
      </w:r>
      <w:r w:rsidRPr="00B862E5">
        <w:t>S</w:t>
      </w:r>
      <w:r w:rsidRPr="00B862E5">
        <w:t>盒的简化攻击结果完全相同。这并不说明三个</w:t>
      </w:r>
      <w:r w:rsidRPr="00B862E5">
        <w:t>S</w:t>
      </w:r>
      <w:r w:rsidRPr="00B862E5">
        <w:t>盒在完整密码中的抗线性攻击能力完全一致，而是说明在单</w:t>
      </w:r>
      <w:r w:rsidRPr="00B862E5">
        <w:t>S</w:t>
      </w:r>
      <w:r w:rsidRPr="00B862E5">
        <w:t>盒、单线性逼近、单轮结构下，最大线性偏差</w:t>
      </w:r>
      <w:proofErr w:type="gramStart"/>
      <w:r w:rsidRPr="00B862E5">
        <w:t>相同会</w:t>
      </w:r>
      <w:proofErr w:type="gramEnd"/>
      <w:r w:rsidRPr="00B862E5">
        <w:t>导致相近的候选密钥评分表现。</w:t>
      </w:r>
    </w:p>
    <w:p w14:paraId="692234C5" w14:textId="77777777" w:rsidR="00B862E5" w:rsidRPr="00B862E5" w:rsidRDefault="00B862E5" w:rsidP="00B862E5">
      <w:pPr>
        <w:ind w:firstLine="480"/>
      </w:pPr>
      <w:r w:rsidRPr="00B862E5">
        <w:t>因此，本文将该实验定位为线性攻击原理演示，而不是完整攻击。它的意义主要体现在以下两点：</w:t>
      </w:r>
    </w:p>
    <w:p w14:paraId="604F601A" w14:textId="77777777" w:rsidR="00B862E5" w:rsidRPr="00B862E5" w:rsidRDefault="00B862E5" w:rsidP="00B862E5">
      <w:pPr>
        <w:ind w:firstLine="480"/>
      </w:pPr>
      <w:r w:rsidRPr="00B862E5">
        <w:t>第一，说明</w:t>
      </w:r>
      <w:r w:rsidRPr="00B862E5">
        <w:t>LAT</w:t>
      </w:r>
      <w:r w:rsidRPr="00B862E5">
        <w:t>中的高偏差项可以直接转化为线性攻击中的统计关系。攻击者可以根据输入输出掩码构造线性表达式，并用候选密钥枚举统计偏差。</w:t>
      </w:r>
    </w:p>
    <w:p w14:paraId="46C4ADA7" w14:textId="51BCFE51" w:rsidR="00B862E5" w:rsidRPr="00B862E5" w:rsidRDefault="00B862E5" w:rsidP="00E91F76">
      <w:pPr>
        <w:ind w:firstLine="480"/>
      </w:pPr>
      <w:r w:rsidRPr="00B862E5">
        <w:t>第二，说明单个</w:t>
      </w:r>
      <w:r w:rsidRPr="00B862E5">
        <w:t>S</w:t>
      </w:r>
      <w:r w:rsidRPr="00B862E5">
        <w:t>盒的最大</w:t>
      </w:r>
      <w:r w:rsidRPr="00B862E5">
        <w:t>LAT</w:t>
      </w:r>
      <w:r w:rsidRPr="00B862E5">
        <w:t>偏差只是完整密码线性安全性的一部分。对于多轮分组密码，还需要考虑线性逼近在多轮结构中的传播、轮函数线性层的掩码扩散、不同轮密钥之间的关系以及数据复杂度等因素。</w:t>
      </w:r>
    </w:p>
    <w:p w14:paraId="0246CA4C" w14:textId="4706B253" w:rsidR="00B862E5" w:rsidRPr="00B862E5" w:rsidRDefault="00B862E5" w:rsidP="00B862E5">
      <w:pPr>
        <w:pStyle w:val="2"/>
      </w:pPr>
      <w:r w:rsidRPr="00B862E5">
        <w:t>4</w:t>
      </w:r>
      <w:r>
        <w:rPr>
          <w:rFonts w:hint="eastAsia"/>
        </w:rPr>
        <w:t xml:space="preserve"> </w:t>
      </w:r>
      <w:r w:rsidRPr="00B862E5">
        <w:t>bit</w:t>
      </w:r>
      <w:r w:rsidRPr="00B862E5">
        <w:t>仿射等价类与隐式方程补充分析</w:t>
      </w:r>
    </w:p>
    <w:p w14:paraId="70CB64ED" w14:textId="77777777" w:rsidR="00B862E5" w:rsidRPr="00B862E5" w:rsidRDefault="00B862E5" w:rsidP="00B862E5">
      <w:pPr>
        <w:ind w:firstLine="480"/>
      </w:pPr>
      <w:r w:rsidRPr="00B862E5">
        <w:t>除</w:t>
      </w:r>
      <w:r w:rsidRPr="00B862E5">
        <w:t>PRESENT</w:t>
      </w:r>
      <w:r w:rsidRPr="00B862E5">
        <w:t>、</w:t>
      </w:r>
      <w:r w:rsidRPr="00B862E5">
        <w:t>GIFT</w:t>
      </w:r>
      <w:r w:rsidRPr="00B862E5">
        <w:t>和</w:t>
      </w:r>
      <w:r w:rsidRPr="00B862E5">
        <w:t>Midori</w:t>
      </w:r>
      <w:r w:rsidRPr="00B862E5">
        <w:t>三个典型</w:t>
      </w:r>
      <w:r w:rsidRPr="00B862E5">
        <w:t>S</w:t>
      </w:r>
      <w:r w:rsidRPr="00B862E5">
        <w:t>盒外，本文还对若干</w:t>
      </w:r>
      <w:r w:rsidRPr="00B862E5">
        <w:t>4bit</w:t>
      </w:r>
      <w:r w:rsidRPr="00B862E5">
        <w:t>仿射等价类代表元进行了隐式方程与线性攻击分析。实验中共选取</w:t>
      </w:r>
      <w:r w:rsidRPr="00B862E5">
        <w:t>16</w:t>
      </w:r>
      <w:r w:rsidRPr="00B862E5">
        <w:t>个仿射等价类代表元，并计算其隐式方程、非线性度、差分均匀性、代数次数、不动点、对合性和线性攻击等级等指标。</w:t>
      </w:r>
    </w:p>
    <w:p w14:paraId="45EBD574" w14:textId="4C75B521" w:rsidR="00B862E5" w:rsidRPr="00B862E5" w:rsidRDefault="00B862E5" w:rsidP="00B862E5">
      <w:pPr>
        <w:pStyle w:val="3"/>
      </w:pPr>
      <w:r w:rsidRPr="00B862E5">
        <w:t>代表元性能概况</w:t>
      </w:r>
    </w:p>
    <w:p w14:paraId="0368AF91" w14:textId="77777777" w:rsidR="00B862E5" w:rsidRPr="00B862E5" w:rsidRDefault="00B862E5" w:rsidP="00B862E5">
      <w:pPr>
        <w:ind w:firstLine="480"/>
      </w:pPr>
      <w:r w:rsidRPr="00B862E5">
        <w:t>16</w:t>
      </w:r>
      <w:r w:rsidRPr="00B862E5">
        <w:t>个代表元的统计结果显示，不同代表元之间性能差异显著。其中，部分代表</w:t>
      </w:r>
      <w:proofErr w:type="gramStart"/>
      <w:r w:rsidRPr="00B862E5">
        <w:t>元存在形</w:t>
      </w:r>
      <w:proofErr w:type="gramEnd"/>
      <w:r w:rsidRPr="00B862E5">
        <w:t>如</w:t>
      </w:r>
    </w:p>
    <w:p w14:paraId="6223FAC8" w14:textId="747C4F4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1958B1D6" w14:textId="77777777" w:rsidR="00B862E5" w:rsidRPr="00B862E5" w:rsidRDefault="00B862E5" w:rsidP="00B862E5">
      <w:pPr>
        <w:ind w:firstLine="480"/>
      </w:pPr>
      <w:r w:rsidRPr="00B862E5">
        <w:t>的线性关系，导致其非线性度为</w:t>
      </w:r>
      <w:r w:rsidRPr="00B862E5">
        <w:t>0</w:t>
      </w:r>
      <w:r w:rsidRPr="00B862E5">
        <w:t>，并在</w:t>
      </w:r>
      <w:r w:rsidRPr="00B862E5">
        <w:t>LAT</w:t>
      </w:r>
      <w:r w:rsidRPr="00B862E5">
        <w:t>中出现完美线性逼近。这类</w:t>
      </w:r>
      <w:r w:rsidRPr="00B862E5">
        <w:t>S</w:t>
      </w:r>
      <w:proofErr w:type="gramStart"/>
      <w:r w:rsidRPr="00B862E5">
        <w:t>盒虽然</w:t>
      </w:r>
      <w:proofErr w:type="gramEnd"/>
      <w:r w:rsidRPr="00B862E5">
        <w:t>可能作为某些代数分类中的代表元，但并不适合作为密码算法中的非线性部件。</w:t>
      </w:r>
    </w:p>
    <w:p w14:paraId="7AAB16C9" w14:textId="77777777" w:rsidR="00B862E5" w:rsidRPr="00B862E5" w:rsidRDefault="00B862E5" w:rsidP="00B862E5">
      <w:pPr>
        <w:ind w:firstLine="480"/>
      </w:pPr>
      <w:r w:rsidRPr="00B862E5">
        <w:t>在</w:t>
      </w:r>
      <w:r w:rsidRPr="00B862E5">
        <w:t>16</w:t>
      </w:r>
      <w:r w:rsidRPr="00B862E5">
        <w:t>个代表元中，</w:t>
      </w:r>
      <w:r w:rsidRPr="00B862E5">
        <w:t>PRESENT</w:t>
      </w:r>
      <w:r w:rsidRPr="00B862E5">
        <w:t>对应的代表</w:t>
      </w:r>
      <w:proofErr w:type="gramStart"/>
      <w:r w:rsidRPr="00B862E5">
        <w:t>元具有</w:t>
      </w:r>
      <w:proofErr w:type="gramEnd"/>
      <w:r w:rsidRPr="00B862E5">
        <w:t>较好的密码学指标：</w:t>
      </w:r>
    </w:p>
    <w:p w14:paraId="7691B213" w14:textId="1B121BF9" w:rsidR="00E91F76" w:rsidRPr="00B862E5" w:rsidRDefault="00E91F76" w:rsidP="00E91F76">
      <w:pPr>
        <w:ind w:firstLine="480"/>
      </w:pPr>
      <m:oMathPara>
        <m:oMath>
          <m:r>
            <w:rPr>
              <w:rFonts w:ascii="Cambria Math" w:hAnsi="Cambria Math"/>
            </w:rPr>
            <m:t>NL=4,δ=4,deg=3,</m:t>
          </m:r>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max</m:t>
                  </m:r>
                </m:sub>
              </m:sSub>
            </m:e>
          </m:d>
          <m:r>
            <w:rPr>
              <w:rFonts w:ascii="Cambria Math" w:hAnsi="Cambria Math"/>
            </w:rPr>
            <m:t>=4</m:t>
          </m:r>
        </m:oMath>
      </m:oMathPara>
    </w:p>
    <w:p w14:paraId="69286E3F" w14:textId="77777777" w:rsidR="00B862E5" w:rsidRPr="00B862E5" w:rsidRDefault="00B862E5" w:rsidP="00B862E5">
      <w:pPr>
        <w:ind w:firstLine="480"/>
      </w:pPr>
      <w:r w:rsidRPr="00B862E5">
        <w:t>这说明</w:t>
      </w:r>
      <w:r w:rsidRPr="00B862E5">
        <w:t>PRESENT S</w:t>
      </w:r>
      <w:proofErr w:type="gramStart"/>
      <w:r w:rsidRPr="00B862E5">
        <w:t>盒所在</w:t>
      </w:r>
      <w:proofErr w:type="gramEnd"/>
      <w:r w:rsidRPr="00B862E5">
        <w:t>的类别具有优良的非线性和差分性质。相比之下，许多代表元非线性度为</w:t>
      </w:r>
      <w:r w:rsidRPr="00B862E5">
        <w:t>0</w:t>
      </w:r>
      <w:r w:rsidRPr="00B862E5">
        <w:t>，差分均匀性较高，且存在完美线性关系，安全性明显不足。</w:t>
      </w:r>
    </w:p>
    <w:p w14:paraId="4F1A52EF" w14:textId="5CB9BC90" w:rsidR="00B862E5" w:rsidRPr="00B862E5" w:rsidRDefault="00B862E5" w:rsidP="00B862E5">
      <w:pPr>
        <w:pStyle w:val="3"/>
      </w:pPr>
      <w:r w:rsidRPr="00B862E5">
        <w:t>隐式方程分类结果</w:t>
      </w:r>
    </w:p>
    <w:p w14:paraId="3FEC71D1" w14:textId="77777777" w:rsidR="00B862E5" w:rsidRPr="00B862E5" w:rsidRDefault="00B862E5" w:rsidP="00B862E5">
      <w:pPr>
        <w:ind w:firstLine="480"/>
      </w:pPr>
      <w:r w:rsidRPr="00B862E5">
        <w:t>对</w:t>
      </w:r>
      <w:r w:rsidRPr="00B862E5">
        <w:t>16</w:t>
      </w:r>
      <w:r w:rsidRPr="00B862E5">
        <w:t>个代表元的隐式方程进行分类，可得到</w:t>
      </w:r>
      <w:r w:rsidRPr="00B862E5">
        <w:t>11</w:t>
      </w:r>
      <w:r w:rsidRPr="00B862E5">
        <w:t>个解向量类别。其中，一些类别的隐式方程为简单线性方程，如</w:t>
      </w:r>
    </w:p>
    <w:p w14:paraId="6CD73457" w14:textId="31B2E12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=0</m:t>
          </m:r>
        </m:oMath>
      </m:oMathPara>
    </w:p>
    <w:p w14:paraId="16FFF082" w14:textId="77777777" w:rsidR="00B862E5" w:rsidRPr="00B862E5" w:rsidRDefault="00B862E5" w:rsidP="00B862E5">
      <w:pPr>
        <w:ind w:firstLine="480"/>
      </w:pPr>
      <w:r w:rsidRPr="00B862E5">
        <w:t>或</w:t>
      </w:r>
    </w:p>
    <w:p w14:paraId="73BA6B4A" w14:textId="24034B42"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m:t>
          </m:r>
        </m:oMath>
      </m:oMathPara>
    </w:p>
    <w:p w14:paraId="51B2DB56" w14:textId="77777777" w:rsidR="00B862E5" w:rsidRPr="00B862E5" w:rsidRDefault="00B862E5" w:rsidP="00B862E5">
      <w:pPr>
        <w:ind w:firstLine="480"/>
      </w:pPr>
      <w:r w:rsidRPr="00B862E5">
        <w:t>这类方程表明输入和输出之间存在直接线性联系，通常会导致较强的线性泄露。另一些类别的隐式方程包含二次项，如</w:t>
      </w:r>
    </w:p>
    <w:p w14:paraId="559549FB" w14:textId="34BBCA21"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m:oMathPara>
    </w:p>
    <w:p w14:paraId="5B4416EC" w14:textId="77777777" w:rsidR="00B862E5" w:rsidRPr="00B862E5" w:rsidRDefault="00B862E5" w:rsidP="00B862E5">
      <w:pPr>
        <w:ind w:firstLine="480"/>
      </w:pPr>
      <w:r w:rsidRPr="00B862E5">
        <w:t>该类方程结构更复杂，对应的</w:t>
      </w:r>
      <w:r w:rsidRPr="00B862E5">
        <w:t>S</w:t>
      </w:r>
      <w:proofErr w:type="gramStart"/>
      <w:r w:rsidRPr="00B862E5">
        <w:t>盒往往</w:t>
      </w:r>
      <w:proofErr w:type="gramEnd"/>
      <w:r w:rsidRPr="00B862E5">
        <w:t>具有更高的非线性度。</w:t>
      </w:r>
    </w:p>
    <w:p w14:paraId="5E30356C" w14:textId="77777777" w:rsidR="00B862E5" w:rsidRPr="00B862E5" w:rsidRDefault="00B862E5" w:rsidP="00B862E5">
      <w:pPr>
        <w:ind w:firstLine="480"/>
      </w:pPr>
      <w:r w:rsidRPr="00B862E5">
        <w:t>隐式方程分类的意义在于，它提供了不同于传统指标的结构视角。传统指标告诉我们</w:t>
      </w:r>
      <w:r w:rsidRPr="00B862E5">
        <w:t>S</w:t>
      </w:r>
      <w:r w:rsidRPr="00B862E5">
        <w:t>盒</w:t>
      </w:r>
      <w:r w:rsidRPr="00B862E5">
        <w:t>“</w:t>
      </w:r>
      <w:r w:rsidRPr="00B862E5">
        <w:t>性能如何</w:t>
      </w:r>
      <w:r w:rsidRPr="00B862E5">
        <w:t>”</w:t>
      </w:r>
      <w:r w:rsidRPr="00B862E5">
        <w:t>，而隐式方程可以进一步帮助解释</w:t>
      </w:r>
      <w:r w:rsidRPr="00B862E5">
        <w:t>“</w:t>
      </w:r>
      <w:r w:rsidRPr="00B862E5">
        <w:t>为什么会出现这种性能</w:t>
      </w:r>
      <w:r w:rsidRPr="00B862E5">
        <w:t>”</w:t>
      </w:r>
      <w:r w:rsidRPr="00B862E5">
        <w:t>。当方程中存在直接线性关系时，</w:t>
      </w:r>
      <w:r w:rsidRPr="00B862E5">
        <w:t>LAT</w:t>
      </w:r>
      <w:r w:rsidRPr="00B862E5">
        <w:t>中通常更容易出现高偏差甚至完美线性逼近；当方程包含更复杂的二次项和混合项时，</w:t>
      </w:r>
      <w:r w:rsidRPr="00B862E5">
        <w:t>S</w:t>
      </w:r>
      <w:r w:rsidRPr="00B862E5">
        <w:t>盒的线性结构往往更难被直接利用。</w:t>
      </w:r>
    </w:p>
    <w:p w14:paraId="7A7E5A54" w14:textId="32717544" w:rsidR="00B862E5" w:rsidRPr="00B862E5" w:rsidRDefault="00B862E5" w:rsidP="00B862E5">
      <w:pPr>
        <w:pStyle w:val="3"/>
      </w:pPr>
      <w:r w:rsidRPr="00B862E5">
        <w:t>与</w:t>
      </w:r>
      <w:r w:rsidRPr="00B862E5">
        <w:t>PRESENT</w:t>
      </w:r>
      <w:r w:rsidRPr="00B862E5">
        <w:t>、</w:t>
      </w:r>
      <w:r w:rsidRPr="00B862E5">
        <w:t>GIFT</w:t>
      </w:r>
      <w:r w:rsidRPr="00B862E5">
        <w:t>、</w:t>
      </w:r>
      <w:r w:rsidRPr="00B862E5">
        <w:t>Midori</w:t>
      </w:r>
      <w:r w:rsidRPr="00B862E5">
        <w:t>的关系</w:t>
      </w:r>
    </w:p>
    <w:p w14:paraId="5C5C5082" w14:textId="759F3D50" w:rsidR="00B862E5" w:rsidRPr="00B862E5" w:rsidRDefault="00B862E5" w:rsidP="00B862E5">
      <w:pPr>
        <w:ind w:firstLine="480"/>
      </w:pPr>
      <w:r w:rsidRPr="00B862E5">
        <w:t>PRESENT</w:t>
      </w:r>
      <w:r w:rsidRPr="00B862E5">
        <w:t>、</w:t>
      </w:r>
      <w:r w:rsidRPr="00B862E5">
        <w:t>GIFT</w:t>
      </w:r>
      <w:r w:rsidRPr="00B862E5">
        <w:t>和</w:t>
      </w:r>
      <w:r w:rsidRPr="00B862E5">
        <w:t>Midori</w:t>
      </w:r>
      <w:r w:rsidRPr="00B862E5">
        <w:t>均为</w:t>
      </w:r>
      <w:r w:rsidRPr="00B862E5">
        <w:t>4bit</w:t>
      </w:r>
      <w:r w:rsidRPr="00B862E5">
        <w:t>轻量级密码中的实际</w:t>
      </w:r>
      <w:r w:rsidRPr="00B862E5">
        <w:t>S</w:t>
      </w:r>
      <w:r w:rsidRPr="00B862E5">
        <w:t>盒，其选取并非只依赖单一指标。</w:t>
      </w:r>
      <w:r w:rsidRPr="00B862E5">
        <w:t>PRESENT</w:t>
      </w:r>
      <w:r w:rsidRPr="00B862E5">
        <w:t>更强调综合安全指标，具有</w:t>
      </w:r>
      <w:r w:rsidRPr="00B862E5">
        <w:t xml:space="preserve"> </w:t>
      </w:r>
      <m:oMath>
        <m:r>
          <w:rPr>
            <w:rFonts w:ascii="Cambria Math" w:hAnsi="Cambria Math"/>
          </w:rPr>
          <m:t>NL=4</m:t>
        </m:r>
      </m:oMath>
      <w:r w:rsidRPr="00B862E5">
        <w:t>、</w:t>
      </w:r>
      <m:oMath>
        <m:r>
          <w:rPr>
            <w:rFonts w:ascii="Cambria Math" w:hAnsi="Cambria Math"/>
          </w:rPr>
          <m:t>δ=4</m:t>
        </m:r>
      </m:oMath>
      <w:r w:rsidRPr="00B862E5">
        <w:t>、</w:t>
      </w:r>
      <m:oMath>
        <m:r>
          <w:rPr>
            <w:rFonts w:ascii="Cambria Math" w:hAnsi="Cambria Math"/>
          </w:rPr>
          <m:t>deg=3</m:t>
        </m:r>
      </m:oMath>
      <w:r w:rsidRPr="00B862E5">
        <w:t>、无不动点等特点。</w:t>
      </w:r>
      <w:r w:rsidRPr="00B862E5">
        <w:t>GIFT</w:t>
      </w:r>
      <w:r w:rsidRPr="00B862E5">
        <w:t>在保持</w:t>
      </w:r>
      <w:r w:rsidRPr="00B862E5">
        <w:t xml:space="preserve"> </w:t>
      </w:r>
      <m:oMath>
        <m:r>
          <w:rPr>
            <w:rFonts w:ascii="Cambria Math" w:hAnsi="Cambria Math"/>
          </w:rPr>
          <m:t>NL=4</m:t>
        </m:r>
      </m:oMath>
      <w:r w:rsidRPr="00B862E5">
        <w:t xml:space="preserve"> </w:t>
      </w:r>
      <w:r w:rsidRPr="00B862E5">
        <w:t>和</w:t>
      </w:r>
      <w:r w:rsidRPr="00B862E5">
        <w:t xml:space="preserve"> </w:t>
      </w:r>
      <m:oMath>
        <m:r>
          <w:rPr>
            <w:rFonts w:ascii="Cambria Math" w:hAnsi="Cambria Math"/>
          </w:rPr>
          <m:t>deg=3</m:t>
        </m:r>
      </m:oMath>
      <w:r w:rsidRPr="00B862E5">
        <w:t xml:space="preserve"> </w:t>
      </w:r>
      <w:r w:rsidRPr="00B862E5">
        <w:t>的同时接受</w:t>
      </w:r>
      <w:r w:rsidRPr="00B862E5">
        <w:t xml:space="preserve"> </w:t>
      </w:r>
      <m:oMath>
        <m:r>
          <w:rPr>
            <w:rFonts w:ascii="Cambria Math" w:hAnsi="Cambria Math"/>
          </w:rPr>
          <m:t>δ=6</m:t>
        </m:r>
      </m:oMath>
      <w:r w:rsidRPr="00B862E5">
        <w:t>，体现了硬件效率和整体结构设计中的权衡。</w:t>
      </w:r>
      <w:r w:rsidRPr="00B862E5">
        <w:t>Midori</w:t>
      </w:r>
      <w:r w:rsidRPr="00B862E5">
        <w:t>则选择满足对合性的</w:t>
      </w:r>
      <w:r w:rsidRPr="00B862E5">
        <w:t>S</w:t>
      </w:r>
      <w:r w:rsidRPr="00B862E5">
        <w:t>盒，以便加解密共用硬件，从而降低实现代价，但其不动点数量为</w:t>
      </w:r>
      <w:r w:rsidRPr="00B862E5">
        <w:t>4</w:t>
      </w:r>
      <w:r w:rsidRPr="00B862E5">
        <w:t>。</w:t>
      </w:r>
    </w:p>
    <w:p w14:paraId="5C897F24" w14:textId="77777777" w:rsidR="00B862E5" w:rsidRPr="00B862E5" w:rsidRDefault="00B862E5" w:rsidP="00B862E5">
      <w:pPr>
        <w:ind w:firstLine="480"/>
      </w:pPr>
      <w:r w:rsidRPr="00B862E5">
        <w:t>因此，</w:t>
      </w:r>
      <w:r w:rsidRPr="00B862E5">
        <w:t>4bit S</w:t>
      </w:r>
      <w:r w:rsidRPr="00B862E5">
        <w:t>盒选型需要综合考虑以下因素：</w:t>
      </w:r>
    </w:p>
    <w:p w14:paraId="21DF61D8" w14:textId="77777777" w:rsidR="00B862E5" w:rsidRPr="00B862E5" w:rsidRDefault="00B862E5" w:rsidP="00B862E5">
      <w:pPr>
        <w:numPr>
          <w:ilvl w:val="0"/>
          <w:numId w:val="12"/>
        </w:numPr>
        <w:ind w:firstLine="480"/>
      </w:pPr>
      <w:r w:rsidRPr="00B862E5">
        <w:t>非线性度是否达到较优水平；</w:t>
      </w:r>
    </w:p>
    <w:p w14:paraId="11B9662D" w14:textId="77777777" w:rsidR="00B862E5" w:rsidRPr="00B862E5" w:rsidRDefault="00B862E5" w:rsidP="00B862E5">
      <w:pPr>
        <w:numPr>
          <w:ilvl w:val="0"/>
          <w:numId w:val="12"/>
        </w:numPr>
        <w:ind w:firstLine="480"/>
      </w:pPr>
      <w:r w:rsidRPr="00B862E5">
        <w:t>差分均匀性是否足够低；</w:t>
      </w:r>
    </w:p>
    <w:p w14:paraId="10918380" w14:textId="77777777" w:rsidR="00B862E5" w:rsidRPr="00B862E5" w:rsidRDefault="00B862E5" w:rsidP="00B862E5">
      <w:pPr>
        <w:numPr>
          <w:ilvl w:val="0"/>
          <w:numId w:val="12"/>
        </w:numPr>
        <w:ind w:firstLine="480"/>
      </w:pPr>
      <w:r w:rsidRPr="00B862E5">
        <w:t>代数次数是否达到理论上界；</w:t>
      </w:r>
    </w:p>
    <w:p w14:paraId="396E6CFD" w14:textId="77777777" w:rsidR="00B862E5" w:rsidRPr="00B862E5" w:rsidRDefault="00B862E5" w:rsidP="00B862E5">
      <w:pPr>
        <w:numPr>
          <w:ilvl w:val="0"/>
          <w:numId w:val="12"/>
        </w:numPr>
        <w:ind w:firstLine="480"/>
      </w:pPr>
      <w:r w:rsidRPr="00B862E5">
        <w:t>是否存在完美线性逼近；</w:t>
      </w:r>
    </w:p>
    <w:p w14:paraId="5C57F52F" w14:textId="77777777" w:rsidR="00B862E5" w:rsidRPr="00B862E5" w:rsidRDefault="00B862E5" w:rsidP="00B862E5">
      <w:pPr>
        <w:numPr>
          <w:ilvl w:val="0"/>
          <w:numId w:val="12"/>
        </w:numPr>
        <w:ind w:firstLine="480"/>
      </w:pPr>
      <w:r w:rsidRPr="00B862E5">
        <w:t>是否存在过多不动点；</w:t>
      </w:r>
    </w:p>
    <w:p w14:paraId="3565ECA8" w14:textId="77777777" w:rsidR="00B862E5" w:rsidRPr="00B862E5" w:rsidRDefault="00B862E5" w:rsidP="00B862E5">
      <w:pPr>
        <w:numPr>
          <w:ilvl w:val="0"/>
          <w:numId w:val="12"/>
        </w:numPr>
        <w:ind w:firstLine="480"/>
      </w:pPr>
      <w:r w:rsidRPr="00B862E5">
        <w:t>是否需要对合性以支持硬件复用；</w:t>
      </w:r>
    </w:p>
    <w:p w14:paraId="5DEB0DC2" w14:textId="2F2430E0" w:rsidR="00B862E5" w:rsidRPr="00B862E5" w:rsidRDefault="00B862E5" w:rsidP="00B862E5">
      <w:pPr>
        <w:numPr>
          <w:ilvl w:val="0"/>
          <w:numId w:val="12"/>
        </w:numPr>
        <w:ind w:firstLine="480"/>
      </w:pPr>
      <w:r w:rsidRPr="00B862E5">
        <w:t>是否与算法整体线性层和置换结构匹配。</w:t>
      </w:r>
    </w:p>
    <w:p w14:paraId="1D7BBB6C" w14:textId="25F43473" w:rsidR="00B862E5" w:rsidRPr="00B862E5" w:rsidRDefault="00B862E5" w:rsidP="00B862E5">
      <w:pPr>
        <w:pStyle w:val="2"/>
      </w:pPr>
      <w:r w:rsidRPr="00B862E5">
        <w:t>本章小结</w:t>
      </w:r>
    </w:p>
    <w:p w14:paraId="548F5991" w14:textId="773D7D06" w:rsidR="00901947" w:rsidRDefault="00901947" w:rsidP="00901947">
      <w:pPr>
        <w:ind w:firstLine="480"/>
      </w:pPr>
      <w:r>
        <w:rPr>
          <w:rFonts w:hint="eastAsia"/>
        </w:rPr>
        <w:t>本章对</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三个典型</w:t>
      </w:r>
      <w:r>
        <w:rPr>
          <w:rFonts w:hint="eastAsia"/>
        </w:rPr>
        <w:t>4bit S</w:t>
      </w:r>
      <w:r>
        <w:rPr>
          <w:rFonts w:hint="eastAsia"/>
        </w:rPr>
        <w:t>盒进行了代数表示与密码学性质的简要对比。首先，通过</w:t>
      </w:r>
      <w:r>
        <w:rPr>
          <w:rFonts w:hint="eastAsia"/>
        </w:rPr>
        <w:t>ANF</w:t>
      </w:r>
      <w:r>
        <w:rPr>
          <w:rFonts w:hint="eastAsia"/>
        </w:rPr>
        <w:t>结构可以看出，三个</w:t>
      </w:r>
      <w:r>
        <w:rPr>
          <w:rFonts w:hint="eastAsia"/>
        </w:rPr>
        <w:t>S</w:t>
      </w:r>
      <w:r>
        <w:rPr>
          <w:rFonts w:hint="eastAsia"/>
        </w:rPr>
        <w:t>盒的整体代数次数均为</w:t>
      </w:r>
      <w:r>
        <w:rPr>
          <w:rFonts w:hint="eastAsia"/>
        </w:rPr>
        <w:t>3</w:t>
      </w:r>
      <w:r>
        <w:rPr>
          <w:rFonts w:hint="eastAsia"/>
        </w:rPr>
        <w:t>，达到</w:t>
      </w:r>
      <w:r>
        <w:rPr>
          <w:rFonts w:hint="eastAsia"/>
        </w:rPr>
        <w:t>4bit</w:t>
      </w:r>
      <w:r>
        <w:rPr>
          <w:rFonts w:hint="eastAsia"/>
        </w:rPr>
        <w:t>双射</w:t>
      </w:r>
      <w:r>
        <w:rPr>
          <w:rFonts w:hint="eastAsia"/>
        </w:rPr>
        <w:t>S</w:t>
      </w:r>
      <w:r>
        <w:rPr>
          <w:rFonts w:hint="eastAsia"/>
        </w:rPr>
        <w:t>盒分量函数代数次数的理论上界。其中，</w:t>
      </w:r>
      <w:r>
        <w:rPr>
          <w:rFonts w:hint="eastAsia"/>
        </w:rPr>
        <w:t>PRESENT</w:t>
      </w:r>
      <w:r>
        <w:rPr>
          <w:rFonts w:hint="eastAsia"/>
        </w:rPr>
        <w:t>和</w:t>
      </w:r>
      <w:r>
        <w:rPr>
          <w:rFonts w:hint="eastAsia"/>
        </w:rPr>
        <w:t>Midori</w:t>
      </w:r>
      <w:r>
        <w:rPr>
          <w:rFonts w:hint="eastAsia"/>
        </w:rPr>
        <w:t>均有三个分量函数达到三次，</w:t>
      </w:r>
      <w:r>
        <w:rPr>
          <w:rFonts w:hint="eastAsia"/>
        </w:rPr>
        <w:t>GIFT</w:t>
      </w:r>
      <w:r>
        <w:rPr>
          <w:rFonts w:hint="eastAsia"/>
        </w:rPr>
        <w:t>有两个分量函数达到三次，说明三者在代数复杂度方面均具有较好表现。</w:t>
      </w:r>
    </w:p>
    <w:p w14:paraId="38FB7DDA" w14:textId="10005159" w:rsidR="00901947" w:rsidRDefault="00901947" w:rsidP="00901947">
      <w:pPr>
        <w:ind w:firstLine="480"/>
      </w:pPr>
      <w:r>
        <w:rPr>
          <w:rFonts w:hint="eastAsia"/>
        </w:rPr>
        <w:t>其次，从核心密码学指标看，</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的非线性度均为</w:t>
      </w:r>
      <w:r>
        <w:rPr>
          <w:rFonts w:hint="eastAsia"/>
        </w:rPr>
        <w:t>4</w:t>
      </w:r>
      <w:r>
        <w:rPr>
          <w:rFonts w:hint="eastAsia"/>
        </w:rPr>
        <w:t>，最大</w:t>
      </w:r>
      <w:r>
        <w:rPr>
          <w:rFonts w:hint="eastAsia"/>
        </w:rPr>
        <w:t>LAT</w:t>
      </w:r>
      <w:r>
        <w:rPr>
          <w:rFonts w:hint="eastAsia"/>
        </w:rPr>
        <w:t>绝对值均为</w:t>
      </w:r>
      <w:r>
        <w:rPr>
          <w:rFonts w:hint="eastAsia"/>
        </w:rPr>
        <w:t>4</w:t>
      </w:r>
      <w:r>
        <w:rPr>
          <w:rFonts w:hint="eastAsia"/>
        </w:rPr>
        <w:t>，说明三者在单</w:t>
      </w:r>
      <w:r>
        <w:rPr>
          <w:rFonts w:hint="eastAsia"/>
        </w:rPr>
        <w:t>S</w:t>
      </w:r>
      <w:r>
        <w:rPr>
          <w:rFonts w:hint="eastAsia"/>
        </w:rPr>
        <w:t>盒线性逼近层面具有相同的最大偏差。</w:t>
      </w:r>
      <w:r>
        <w:rPr>
          <w:rFonts w:hint="eastAsia"/>
        </w:rPr>
        <w:t>PRESENT</w:t>
      </w:r>
      <w:r>
        <w:rPr>
          <w:rFonts w:hint="eastAsia"/>
        </w:rPr>
        <w:t>和</w:t>
      </w:r>
      <w:r>
        <w:rPr>
          <w:rFonts w:hint="eastAsia"/>
        </w:rPr>
        <w:t>Midori</w:t>
      </w:r>
      <w:r>
        <w:rPr>
          <w:rFonts w:hint="eastAsia"/>
        </w:rPr>
        <w:t>的差分均匀性为</w:t>
      </w:r>
      <w:r>
        <w:rPr>
          <w:rFonts w:hint="eastAsia"/>
        </w:rPr>
        <w:t>4</w:t>
      </w:r>
      <w:r>
        <w:rPr>
          <w:rFonts w:hint="eastAsia"/>
        </w:rPr>
        <w:t>，达到</w:t>
      </w:r>
      <w:r>
        <w:rPr>
          <w:rFonts w:hint="eastAsia"/>
        </w:rPr>
        <w:t>4bit</w:t>
      </w:r>
      <w:r>
        <w:rPr>
          <w:rFonts w:hint="eastAsia"/>
        </w:rPr>
        <w:t>双射</w:t>
      </w:r>
      <w:r>
        <w:rPr>
          <w:rFonts w:hint="eastAsia"/>
        </w:rPr>
        <w:t>S</w:t>
      </w:r>
      <w:r>
        <w:rPr>
          <w:rFonts w:hint="eastAsia"/>
        </w:rPr>
        <w:t>盒的较优水平；</w:t>
      </w:r>
      <w:r>
        <w:rPr>
          <w:rFonts w:hint="eastAsia"/>
        </w:rPr>
        <w:t>GIFT</w:t>
      </w:r>
      <w:r>
        <w:rPr>
          <w:rFonts w:hint="eastAsia"/>
        </w:rPr>
        <w:t>的差分均匀性为</w:t>
      </w:r>
      <w:r>
        <w:rPr>
          <w:rFonts w:hint="eastAsia"/>
        </w:rPr>
        <w:t>6</w:t>
      </w:r>
      <w:r>
        <w:rPr>
          <w:rFonts w:hint="eastAsia"/>
        </w:rPr>
        <w:t>，说明</w:t>
      </w:r>
      <w:r>
        <w:rPr>
          <w:rFonts w:hint="eastAsia"/>
        </w:rPr>
        <w:lastRenderedPageBreak/>
        <w:t>其在差分性能上相对前两者有所让步。这表明在</w:t>
      </w:r>
      <w:r>
        <w:rPr>
          <w:rFonts w:hint="eastAsia"/>
        </w:rPr>
        <w:t>4bit S</w:t>
      </w:r>
      <w:r>
        <w:rPr>
          <w:rFonts w:hint="eastAsia"/>
        </w:rPr>
        <w:t>盒中，非线性度和差分均匀性并不完全等价，不能只依据单一指标评价</w:t>
      </w:r>
      <w:r>
        <w:rPr>
          <w:rFonts w:hint="eastAsia"/>
        </w:rPr>
        <w:t>S</w:t>
      </w:r>
      <w:r>
        <w:rPr>
          <w:rFonts w:hint="eastAsia"/>
        </w:rPr>
        <w:t>盒优劣。</w:t>
      </w:r>
    </w:p>
    <w:p w14:paraId="644DCC65" w14:textId="56016EB1" w:rsidR="00901947" w:rsidRDefault="00901947" w:rsidP="00901947">
      <w:pPr>
        <w:ind w:firstLine="480"/>
      </w:pPr>
      <w:r>
        <w:rPr>
          <w:rFonts w:hint="eastAsia"/>
        </w:rPr>
        <w:t>再次，</w:t>
      </w:r>
      <w:r>
        <w:rPr>
          <w:rFonts w:hint="eastAsia"/>
        </w:rPr>
        <w:t>Midori S</w:t>
      </w:r>
      <w:proofErr w:type="gramStart"/>
      <w:r>
        <w:rPr>
          <w:rFonts w:hint="eastAsia"/>
        </w:rPr>
        <w:t>盒满足</w:t>
      </w:r>
      <w:proofErr w:type="gramEnd"/>
      <w:r>
        <w:rPr>
          <w:rFonts w:hint="eastAsia"/>
        </w:rPr>
        <w:t>对合性，可以支持加密和解密共用同一套</w:t>
      </w:r>
      <w:r>
        <w:rPr>
          <w:rFonts w:hint="eastAsia"/>
        </w:rPr>
        <w:t>S</w:t>
      </w:r>
      <w:r>
        <w:rPr>
          <w:rFonts w:hint="eastAsia"/>
        </w:rPr>
        <w:t>盒电路，适合低能耗、低面积场景。但</w:t>
      </w:r>
      <w:r>
        <w:rPr>
          <w:rFonts w:hint="eastAsia"/>
        </w:rPr>
        <w:t>Midori</w:t>
      </w:r>
      <w:r>
        <w:rPr>
          <w:rFonts w:hint="eastAsia"/>
        </w:rPr>
        <w:t>存在</w:t>
      </w:r>
      <w:r>
        <w:rPr>
          <w:rFonts w:hint="eastAsia"/>
        </w:rPr>
        <w:t>4</w:t>
      </w:r>
      <w:r>
        <w:rPr>
          <w:rFonts w:hint="eastAsia"/>
        </w:rPr>
        <w:t>个不动点，而</w:t>
      </w:r>
      <w:r>
        <w:rPr>
          <w:rFonts w:hint="eastAsia"/>
        </w:rPr>
        <w:t>PRESENT</w:t>
      </w:r>
      <w:r>
        <w:rPr>
          <w:rFonts w:hint="eastAsia"/>
        </w:rPr>
        <w:t>和</w:t>
      </w:r>
      <w:r>
        <w:rPr>
          <w:rFonts w:hint="eastAsia"/>
        </w:rPr>
        <w:t>GIFT</w:t>
      </w:r>
      <w:r>
        <w:rPr>
          <w:rFonts w:hint="eastAsia"/>
        </w:rPr>
        <w:t>均无不动点。这说明对合性虽然具有工程实现优势，但也可能带来额外结构特征，需要结合具体应用场景分析。</w:t>
      </w:r>
    </w:p>
    <w:p w14:paraId="00DDA5A7" w14:textId="7A381EC5" w:rsidR="00901947" w:rsidRDefault="00901947" w:rsidP="00901947">
      <w:pPr>
        <w:ind w:firstLine="480"/>
      </w:pPr>
      <w:r>
        <w:rPr>
          <w:rFonts w:hint="eastAsia"/>
        </w:rPr>
        <w:t>最后，本文</w:t>
      </w:r>
      <w:proofErr w:type="gramStart"/>
      <w:r>
        <w:rPr>
          <w:rFonts w:hint="eastAsia"/>
        </w:rPr>
        <w:t>利用低次隐式</w:t>
      </w:r>
      <w:proofErr w:type="gramEnd"/>
      <w:r>
        <w:rPr>
          <w:rFonts w:hint="eastAsia"/>
        </w:rPr>
        <w:t>方程对部分</w:t>
      </w:r>
      <w:r>
        <w:rPr>
          <w:rFonts w:hint="eastAsia"/>
        </w:rPr>
        <w:t>4bit S</w:t>
      </w:r>
      <w:proofErr w:type="gramStart"/>
      <w:r>
        <w:rPr>
          <w:rFonts w:hint="eastAsia"/>
        </w:rPr>
        <w:t>盒结构</w:t>
      </w:r>
      <w:proofErr w:type="gramEnd"/>
      <w:r>
        <w:rPr>
          <w:rFonts w:hint="eastAsia"/>
        </w:rPr>
        <w:t>进行了补充分析。结果表明，隐式方程能够从输入输出整体约束的角度揭示</w:t>
      </w:r>
      <w:r>
        <w:rPr>
          <w:rFonts w:hint="eastAsia"/>
        </w:rPr>
        <w:t>S</w:t>
      </w:r>
      <w:r>
        <w:rPr>
          <w:rFonts w:hint="eastAsia"/>
        </w:rPr>
        <w:t>盒的代数结构差异，特别是当方程中存在简单线性关系时，往往意味着</w:t>
      </w:r>
      <w:r>
        <w:rPr>
          <w:rFonts w:hint="eastAsia"/>
        </w:rPr>
        <w:t>S</w:t>
      </w:r>
      <w:r>
        <w:rPr>
          <w:rFonts w:hint="eastAsia"/>
        </w:rPr>
        <w:t>盒可能具有较强的线性相关性。因此，隐式方程分析可以作为</w:t>
      </w:r>
      <w:r>
        <w:rPr>
          <w:rFonts w:hint="eastAsia"/>
        </w:rPr>
        <w:t>ANF</w:t>
      </w:r>
      <w:r>
        <w:rPr>
          <w:rFonts w:hint="eastAsia"/>
        </w:rPr>
        <w:t>、</w:t>
      </w:r>
      <w:r>
        <w:rPr>
          <w:rFonts w:hint="eastAsia"/>
        </w:rPr>
        <w:t>DDT</w:t>
      </w:r>
      <w:r>
        <w:rPr>
          <w:rFonts w:hint="eastAsia"/>
        </w:rPr>
        <w:t>和</w:t>
      </w:r>
      <w:r>
        <w:rPr>
          <w:rFonts w:hint="eastAsia"/>
        </w:rPr>
        <w:t>LAT</w:t>
      </w:r>
      <w:r>
        <w:rPr>
          <w:rFonts w:hint="eastAsia"/>
        </w:rPr>
        <w:t>之外的补充工具。</w:t>
      </w:r>
    </w:p>
    <w:p w14:paraId="62775422" w14:textId="52289710" w:rsidR="00E835C5" w:rsidRPr="00E835C5" w:rsidRDefault="00901947" w:rsidP="00901947">
      <w:pPr>
        <w:ind w:firstLine="480"/>
      </w:pPr>
      <w:r>
        <w:rPr>
          <w:rFonts w:hint="eastAsia"/>
        </w:rPr>
        <w:t>综上，</w:t>
      </w:r>
      <w:r>
        <w:rPr>
          <w:rFonts w:hint="eastAsia"/>
        </w:rPr>
        <w:t>4bit S</w:t>
      </w:r>
      <w:r>
        <w:rPr>
          <w:rFonts w:hint="eastAsia"/>
        </w:rPr>
        <w:t>盒的评价不能只依赖单一指标。</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的对比说明，即使多个</w:t>
      </w:r>
      <w:r>
        <w:rPr>
          <w:rFonts w:hint="eastAsia"/>
        </w:rPr>
        <w:t>S</w:t>
      </w:r>
      <w:r>
        <w:rPr>
          <w:rFonts w:hint="eastAsia"/>
        </w:rPr>
        <w:t>盒具有相同的非线性度、代数次数和最大</w:t>
      </w:r>
      <w:r>
        <w:rPr>
          <w:rFonts w:hint="eastAsia"/>
        </w:rPr>
        <w:t>LAT</w:t>
      </w:r>
      <w:r>
        <w:rPr>
          <w:rFonts w:hint="eastAsia"/>
        </w:rPr>
        <w:t>绝对值，它们仍可能在差分均匀性、对合性和不动点数量等方面存在差异。因此，本文将这三个</w:t>
      </w:r>
      <w:r>
        <w:rPr>
          <w:rFonts w:hint="eastAsia"/>
        </w:rPr>
        <w:t>S</w:t>
      </w:r>
      <w:r>
        <w:rPr>
          <w:rFonts w:hint="eastAsia"/>
        </w:rPr>
        <w:t>盒作为</w:t>
      </w:r>
      <w:r>
        <w:rPr>
          <w:rFonts w:hint="eastAsia"/>
        </w:rPr>
        <w:t>4bit</w:t>
      </w:r>
      <w:r>
        <w:rPr>
          <w:rFonts w:hint="eastAsia"/>
        </w:rPr>
        <w:t>案例，用于说明小规模</w:t>
      </w:r>
      <w:r>
        <w:rPr>
          <w:rFonts w:hint="eastAsia"/>
        </w:rPr>
        <w:t>S</w:t>
      </w:r>
      <w:r>
        <w:rPr>
          <w:rFonts w:hint="eastAsia"/>
        </w:rPr>
        <w:t>盒代数表示和指标计算方法的有效性，而不对具体分组密码算法作进一步展开分析。</w:t>
      </w:r>
    </w:p>
    <w:p w14:paraId="44793990" w14:textId="3EACCF1A" w:rsidR="003E39EF" w:rsidRDefault="003E39EF" w:rsidP="003E39EF">
      <w:pPr>
        <w:pStyle w:val="1"/>
        <w:spacing w:before="480" w:after="480"/>
      </w:pPr>
      <w:r>
        <w:rPr>
          <w:rFonts w:ascii="宋体" w:eastAsia="宋体" w:hAnsi="宋体" w:cs="宋体"/>
        </w:rPr>
        <w:lastRenderedPageBreak/>
        <w:t>总结与展望</w:t>
      </w:r>
    </w:p>
    <w:p w14:paraId="79A22672" w14:textId="0691EF5E" w:rsidR="003E39EF" w:rsidRDefault="003E39EF" w:rsidP="003E39EF">
      <w:pPr>
        <w:pStyle w:val="2"/>
        <w:spacing w:after="120"/>
      </w:pPr>
      <w:r>
        <w:rPr>
          <w:rFonts w:ascii="宋体" w:eastAsia="宋体" w:hAnsi="宋体" w:cs="宋体"/>
        </w:rPr>
        <w:t>本文工作总结</w:t>
      </w:r>
    </w:p>
    <w:p w14:paraId="7B4924D5" w14:textId="2798913D" w:rsidR="003E39EF" w:rsidRDefault="003E39EF" w:rsidP="003E39EF">
      <w:pPr>
        <w:pStyle w:val="2"/>
        <w:spacing w:after="120"/>
      </w:pPr>
      <w:r>
        <w:rPr>
          <w:rFonts w:ascii="宋体" w:eastAsia="宋体" w:hAnsi="宋体" w:cs="宋体"/>
        </w:rPr>
        <w:t>不足与展望</w:t>
      </w:r>
    </w:p>
    <w:p w14:paraId="4DFB0424" w14:textId="77777777" w:rsidR="003E39EF" w:rsidRDefault="003E39EF" w:rsidP="0044152B">
      <w:pPr>
        <w:pStyle w:val="af9"/>
        <w:spacing w:before="480" w:after="480"/>
      </w:pPr>
      <w:r>
        <w:lastRenderedPageBreak/>
        <w:t>参考文献</w:t>
      </w:r>
    </w:p>
    <w:p w14:paraId="31DAB05F" w14:textId="77777777" w:rsidR="003E39EF" w:rsidRDefault="003E39EF" w:rsidP="0044152B">
      <w:pPr>
        <w:pStyle w:val="af9"/>
        <w:spacing w:before="480" w:after="480"/>
      </w:pPr>
      <w:r>
        <w:lastRenderedPageBreak/>
        <w:t>致谢</w:t>
      </w:r>
    </w:p>
    <w:p w14:paraId="2DACF771" w14:textId="77777777" w:rsidR="003E39EF" w:rsidRDefault="003E39EF" w:rsidP="0044152B">
      <w:pPr>
        <w:pStyle w:val="af9"/>
        <w:spacing w:before="480" w:after="480"/>
      </w:pPr>
      <w:r>
        <w:lastRenderedPageBreak/>
        <w:t>附录</w:t>
      </w:r>
    </w:p>
    <w:p w14:paraId="5F9D761A" w14:textId="77777777" w:rsidR="003E39EF" w:rsidRDefault="003E39EF" w:rsidP="003E39EF">
      <w:pPr>
        <w:spacing w:before="60" w:after="60"/>
        <w:ind w:firstLine="480"/>
      </w:pPr>
      <w:r>
        <w:t>附录</w:t>
      </w:r>
      <w:r>
        <w:t>A</w:t>
      </w:r>
      <w:r>
        <w:t>：</w:t>
      </w:r>
      <w:r>
        <w:t>3×3 S</w:t>
      </w:r>
      <w:r>
        <w:t>盒完整代数表示与指标数据表</w:t>
      </w:r>
    </w:p>
    <w:p w14:paraId="36C8AB4C" w14:textId="77777777" w:rsidR="003E39EF" w:rsidRDefault="003E39EF" w:rsidP="003E39EF">
      <w:pPr>
        <w:spacing w:before="60" w:after="60"/>
        <w:ind w:firstLine="480"/>
      </w:pPr>
      <w:r>
        <w:t>附录</w:t>
      </w:r>
      <w:r>
        <w:t>B</w:t>
      </w:r>
      <w:r>
        <w:t>：</w:t>
      </w:r>
      <w:r>
        <w:t>4×4</w:t>
      </w:r>
      <w:r>
        <w:t>典型</w:t>
      </w:r>
      <w:r>
        <w:t>S</w:t>
      </w:r>
      <w:r>
        <w:t>盒的差分分布表与线性分布表</w:t>
      </w:r>
    </w:p>
    <w:p w14:paraId="4B605302" w14:textId="77777777" w:rsidR="003E39EF" w:rsidRDefault="003E39EF" w:rsidP="003E39EF">
      <w:pPr>
        <w:spacing w:before="60" w:after="60"/>
        <w:ind w:firstLine="480"/>
      </w:pPr>
      <w:r>
        <w:t>附录</w:t>
      </w:r>
      <w:r>
        <w:t>C</w:t>
      </w:r>
      <w:r>
        <w:t>：核心计算程序源代码（</w:t>
      </w:r>
      <w:r>
        <w:t>Python/</w:t>
      </w:r>
      <w:proofErr w:type="spellStart"/>
      <w:r>
        <w:t>SageMath</w:t>
      </w:r>
      <w:proofErr w:type="spellEnd"/>
      <w:r>
        <w:t>）</w:t>
      </w:r>
    </w:p>
    <w:p w14:paraId="2733B31B" w14:textId="77777777" w:rsidR="00EE17B0" w:rsidRPr="003E39EF" w:rsidRDefault="00EE17B0" w:rsidP="003E39EF">
      <w:pPr>
        <w:ind w:firstLine="480"/>
      </w:pPr>
    </w:p>
    <w:sectPr w:rsidR="00EE17B0" w:rsidRPr="003E39EF">
      <w:headerReference w:type="default" r:id="rId9"/>
      <w:footerReference w:type="default" r:id="rId10"/>
      <w:pgSz w:w="11906" w:h="16838"/>
      <w:pgMar w:top="1440" w:right="1247" w:bottom="1440" w:left="1247" w:header="708" w:footer="70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5DF63" w14:textId="77777777" w:rsidR="004E4C00" w:rsidRDefault="004E4C00">
      <w:pPr>
        <w:spacing w:line="240" w:lineRule="auto"/>
        <w:ind w:firstLine="480"/>
      </w:pPr>
      <w:r>
        <w:separator/>
      </w:r>
    </w:p>
  </w:endnote>
  <w:endnote w:type="continuationSeparator" w:id="0">
    <w:p w14:paraId="7E7659A8" w14:textId="77777777" w:rsidR="004E4C00" w:rsidRDefault="004E4C0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21E1E" w14:textId="77777777" w:rsidR="00EE17B0" w:rsidRDefault="00000000">
    <w:pPr>
      <w:pStyle w:val="aa"/>
      <w:ind w:firstLine="360"/>
      <w:jc w:val="center"/>
    </w:pPr>
    <w:sdt>
      <w:sdtPr>
        <w:id w:val="147475880"/>
        <w:showingPlcHdr/>
      </w:sdtPr>
      <w:sdtContent>
        <w:r>
          <w:rPr>
            <w:rFonts w:hint="eastAsia"/>
          </w:rPr>
          <w:t xml:space="preserve">     </w:t>
        </w:r>
      </w:sdtContent>
    </w:sdt>
  </w:p>
  <w:p w14:paraId="31AA2C88" w14:textId="77777777" w:rsidR="00EE17B0" w:rsidRDefault="00EE17B0">
    <w:pPr>
      <w:pStyle w:val="aa"/>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FD378" w14:textId="77777777" w:rsidR="004E4C00" w:rsidRDefault="004E4C00">
      <w:pPr>
        <w:spacing w:line="240" w:lineRule="auto"/>
        <w:ind w:firstLine="480"/>
      </w:pPr>
      <w:r>
        <w:separator/>
      </w:r>
    </w:p>
  </w:footnote>
  <w:footnote w:type="continuationSeparator" w:id="0">
    <w:p w14:paraId="2E2942E6" w14:textId="77777777" w:rsidR="004E4C00" w:rsidRDefault="004E4C0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22DAA" w14:textId="77777777" w:rsidR="00EE17B0" w:rsidRDefault="00EE17B0">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FF7857"/>
    <w:multiLevelType w:val="singleLevel"/>
    <w:tmpl w:val="ADFF7857"/>
    <w:lvl w:ilvl="0">
      <w:start w:val="1"/>
      <w:numFmt w:val="decimal"/>
      <w:lvlText w:val="[%1]"/>
      <w:lvlJc w:val="left"/>
      <w:pPr>
        <w:tabs>
          <w:tab w:val="left" w:pos="420"/>
        </w:tabs>
        <w:ind w:left="425" w:hanging="425"/>
      </w:pPr>
      <w:rPr>
        <w:rFonts w:hint="default"/>
      </w:rPr>
    </w:lvl>
  </w:abstractNum>
  <w:abstractNum w:abstractNumId="1" w15:restartNumberingAfterBreak="0">
    <w:nsid w:val="05F54AE3"/>
    <w:multiLevelType w:val="multilevel"/>
    <w:tmpl w:val="D00A930C"/>
    <w:lvl w:ilvl="0">
      <w:start w:val="1"/>
      <w:numFmt w:val="chineseCountingThousand"/>
      <w:pStyle w:val="1"/>
      <w:suff w:val="space"/>
      <w:lvlText w:val="第%1章"/>
      <w:lvlJc w:val="left"/>
      <w:pPr>
        <w:ind w:left="0" w:firstLine="0"/>
      </w:pPr>
      <w:rPr>
        <w:rFonts w:ascii="Times New Roman" w:eastAsia="黑体" w:hAnsi="Times New Roman" w:cs="Times New Roman" w:hint="default"/>
        <w:b w:val="0"/>
        <w:bCs w:val="0"/>
        <w:i w:val="0"/>
        <w:iCs w:val="0"/>
        <w:caps w:val="0"/>
        <w:smallCaps w:val="0"/>
        <w:strike w:val="0"/>
        <w:dstrike w:val="0"/>
        <w:vanish w:val="0"/>
        <w:color w:val="000000"/>
        <w:spacing w:val="0"/>
        <w:position w:val="0"/>
        <w:sz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isLgl/>
      <w:suff w:val="space"/>
      <w:lvlText w:val="%1.%2"/>
      <w:lvlJc w:val="left"/>
      <w:pPr>
        <w:ind w:left="0" w:firstLine="0"/>
      </w:pPr>
      <w:rPr>
        <w:rFonts w:ascii="Times New Roman" w:eastAsia="黑体" w:hAnsi="Times New Roman" w:hint="default"/>
        <w:b w:val="0"/>
        <w:i w:val="0"/>
        <w:sz w:val="30"/>
      </w:rPr>
    </w:lvl>
    <w:lvl w:ilvl="2">
      <w:start w:val="1"/>
      <w:numFmt w:val="decimal"/>
      <w:pStyle w:val="3"/>
      <w:isLgl/>
      <w:suff w:val="space"/>
      <w:lvlText w:val="%1.%2.%3"/>
      <w:lvlJc w:val="left"/>
      <w:pPr>
        <w:ind w:left="0" w:firstLine="0"/>
      </w:pPr>
      <w:rPr>
        <w:rFonts w:ascii="Times New Roman" w:eastAsia="黑体" w:hAnsi="Times New Roman" w:hint="default"/>
        <w:b w:val="0"/>
        <w:i w:val="0"/>
        <w:sz w:val="28"/>
      </w:rPr>
    </w:lvl>
    <w:lvl w:ilvl="3">
      <w:start w:val="1"/>
      <w:numFmt w:val="decimal"/>
      <w:pStyle w:val="4"/>
      <w:isLgl/>
      <w:suff w:val="space"/>
      <w:lvlText w:val="%1.%2.%3.%4"/>
      <w:lvlJc w:val="left"/>
      <w:pPr>
        <w:ind w:left="0" w:firstLine="0"/>
      </w:pPr>
      <w:rPr>
        <w:rFonts w:ascii="Times New Roman" w:eastAsia="黑体" w:hAnsi="Times New Roman" w:hint="default"/>
        <w:b w:val="0"/>
        <w:i w:val="0"/>
        <w:sz w:val="24"/>
      </w:rPr>
    </w:lvl>
    <w:lvl w:ilvl="4">
      <w:start w:val="1"/>
      <w:numFmt w:val="decimal"/>
      <w:pStyle w:val="5"/>
      <w:isLgl/>
      <w:suff w:val="space"/>
      <w:lvlText w:val="%1.%2.%3.%4.%5"/>
      <w:lvlJc w:val="left"/>
      <w:pPr>
        <w:ind w:left="0" w:firstLine="0"/>
      </w:pPr>
      <w:rPr>
        <w:rFonts w:ascii="Times New Roman" w:eastAsia="宋体" w:hAnsi="Times New Roman" w:hint="default"/>
        <w:b w:val="0"/>
        <w:i w:val="0"/>
        <w:sz w:val="24"/>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2" w15:restartNumberingAfterBreak="0">
    <w:nsid w:val="06C61126"/>
    <w:multiLevelType w:val="multilevel"/>
    <w:tmpl w:val="1FAA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C5107"/>
    <w:multiLevelType w:val="multilevel"/>
    <w:tmpl w:val="6578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923C9"/>
    <w:multiLevelType w:val="hybridMultilevel"/>
    <w:tmpl w:val="FD543830"/>
    <w:lvl w:ilvl="0" w:tplc="EC8EAFE2">
      <w:start w:val="1"/>
      <w:numFmt w:val="bullet"/>
      <w:lvlText w:val="●"/>
      <w:lvlJc w:val="left"/>
      <w:pPr>
        <w:ind w:left="720" w:hanging="360"/>
      </w:pPr>
    </w:lvl>
    <w:lvl w:ilvl="1" w:tplc="E230E770">
      <w:start w:val="1"/>
      <w:numFmt w:val="bullet"/>
      <w:lvlText w:val="○"/>
      <w:lvlJc w:val="left"/>
      <w:pPr>
        <w:ind w:left="1440" w:hanging="360"/>
      </w:pPr>
    </w:lvl>
    <w:lvl w:ilvl="2" w:tplc="612669AC">
      <w:start w:val="1"/>
      <w:numFmt w:val="bullet"/>
      <w:lvlText w:val="■"/>
      <w:lvlJc w:val="left"/>
      <w:pPr>
        <w:ind w:left="2160" w:hanging="360"/>
      </w:pPr>
    </w:lvl>
    <w:lvl w:ilvl="3" w:tplc="86107B26">
      <w:start w:val="1"/>
      <w:numFmt w:val="bullet"/>
      <w:lvlText w:val="●"/>
      <w:lvlJc w:val="left"/>
      <w:pPr>
        <w:ind w:left="2880" w:hanging="360"/>
      </w:pPr>
    </w:lvl>
    <w:lvl w:ilvl="4" w:tplc="C546BF10">
      <w:start w:val="1"/>
      <w:numFmt w:val="bullet"/>
      <w:lvlText w:val="○"/>
      <w:lvlJc w:val="left"/>
      <w:pPr>
        <w:ind w:left="3600" w:hanging="360"/>
      </w:pPr>
    </w:lvl>
    <w:lvl w:ilvl="5" w:tplc="47BC5102">
      <w:start w:val="1"/>
      <w:numFmt w:val="bullet"/>
      <w:lvlText w:val="■"/>
      <w:lvlJc w:val="left"/>
      <w:pPr>
        <w:ind w:left="4320" w:hanging="360"/>
      </w:pPr>
    </w:lvl>
    <w:lvl w:ilvl="6" w:tplc="11288A04">
      <w:start w:val="1"/>
      <w:numFmt w:val="bullet"/>
      <w:lvlText w:val="●"/>
      <w:lvlJc w:val="left"/>
      <w:pPr>
        <w:ind w:left="5040" w:hanging="360"/>
      </w:pPr>
    </w:lvl>
    <w:lvl w:ilvl="7" w:tplc="3CFE4B9A">
      <w:start w:val="1"/>
      <w:numFmt w:val="bullet"/>
      <w:lvlText w:val="●"/>
      <w:lvlJc w:val="left"/>
      <w:pPr>
        <w:ind w:left="5760" w:hanging="360"/>
      </w:pPr>
    </w:lvl>
    <w:lvl w:ilvl="8" w:tplc="E8246DE0">
      <w:start w:val="1"/>
      <w:numFmt w:val="bullet"/>
      <w:lvlText w:val="●"/>
      <w:lvlJc w:val="left"/>
      <w:pPr>
        <w:ind w:left="6480" w:hanging="360"/>
      </w:pPr>
    </w:lvl>
  </w:abstractNum>
  <w:abstractNum w:abstractNumId="5" w15:restartNumberingAfterBreak="0">
    <w:nsid w:val="36C27684"/>
    <w:multiLevelType w:val="hybridMultilevel"/>
    <w:tmpl w:val="EB281D42"/>
    <w:lvl w:ilvl="0" w:tplc="D0D04DC8">
      <w:start w:val="1"/>
      <w:numFmt w:val="bullet"/>
      <w:lvlText w:val="●"/>
      <w:lvlJc w:val="left"/>
      <w:pPr>
        <w:ind w:left="720" w:hanging="360"/>
      </w:pPr>
    </w:lvl>
    <w:lvl w:ilvl="1" w:tplc="663451E8">
      <w:start w:val="1"/>
      <w:numFmt w:val="bullet"/>
      <w:lvlText w:val="○"/>
      <w:lvlJc w:val="left"/>
      <w:pPr>
        <w:ind w:left="1440" w:hanging="360"/>
      </w:pPr>
    </w:lvl>
    <w:lvl w:ilvl="2" w:tplc="C5828CC8">
      <w:start w:val="1"/>
      <w:numFmt w:val="bullet"/>
      <w:lvlText w:val="■"/>
      <w:lvlJc w:val="left"/>
      <w:pPr>
        <w:ind w:left="2160" w:hanging="360"/>
      </w:pPr>
    </w:lvl>
    <w:lvl w:ilvl="3" w:tplc="4F8633E8">
      <w:start w:val="1"/>
      <w:numFmt w:val="bullet"/>
      <w:lvlText w:val="●"/>
      <w:lvlJc w:val="left"/>
      <w:pPr>
        <w:ind w:left="2880" w:hanging="360"/>
      </w:pPr>
    </w:lvl>
    <w:lvl w:ilvl="4" w:tplc="B5E463FC">
      <w:start w:val="1"/>
      <w:numFmt w:val="bullet"/>
      <w:lvlText w:val="○"/>
      <w:lvlJc w:val="left"/>
      <w:pPr>
        <w:ind w:left="3600" w:hanging="360"/>
      </w:pPr>
    </w:lvl>
    <w:lvl w:ilvl="5" w:tplc="3A7AB996">
      <w:start w:val="1"/>
      <w:numFmt w:val="bullet"/>
      <w:lvlText w:val="■"/>
      <w:lvlJc w:val="left"/>
      <w:pPr>
        <w:ind w:left="4320" w:hanging="360"/>
      </w:pPr>
    </w:lvl>
    <w:lvl w:ilvl="6" w:tplc="34B0D544">
      <w:start w:val="1"/>
      <w:numFmt w:val="bullet"/>
      <w:lvlText w:val="●"/>
      <w:lvlJc w:val="left"/>
      <w:pPr>
        <w:ind w:left="5040" w:hanging="360"/>
      </w:pPr>
    </w:lvl>
    <w:lvl w:ilvl="7" w:tplc="2E26B02E">
      <w:start w:val="1"/>
      <w:numFmt w:val="bullet"/>
      <w:lvlText w:val="●"/>
      <w:lvlJc w:val="left"/>
      <w:pPr>
        <w:ind w:left="5760" w:hanging="360"/>
      </w:pPr>
    </w:lvl>
    <w:lvl w:ilvl="8" w:tplc="640A39E0">
      <w:start w:val="1"/>
      <w:numFmt w:val="bullet"/>
      <w:lvlText w:val="●"/>
      <w:lvlJc w:val="left"/>
      <w:pPr>
        <w:ind w:left="6480" w:hanging="360"/>
      </w:pPr>
    </w:lvl>
  </w:abstractNum>
  <w:abstractNum w:abstractNumId="6" w15:restartNumberingAfterBreak="0">
    <w:nsid w:val="38863B5F"/>
    <w:multiLevelType w:val="multilevel"/>
    <w:tmpl w:val="C05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A7240"/>
    <w:multiLevelType w:val="multilevel"/>
    <w:tmpl w:val="BF7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D6442"/>
    <w:multiLevelType w:val="multilevel"/>
    <w:tmpl w:val="E77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E42ED"/>
    <w:multiLevelType w:val="multilevel"/>
    <w:tmpl w:val="7F6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04F29"/>
    <w:multiLevelType w:val="multilevel"/>
    <w:tmpl w:val="2180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B60E4"/>
    <w:multiLevelType w:val="multilevel"/>
    <w:tmpl w:val="AA20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303D2"/>
    <w:multiLevelType w:val="multilevel"/>
    <w:tmpl w:val="8646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051FE5"/>
    <w:multiLevelType w:val="multilevel"/>
    <w:tmpl w:val="9C1A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FE5C2F"/>
    <w:multiLevelType w:val="multilevel"/>
    <w:tmpl w:val="7FE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879A4"/>
    <w:multiLevelType w:val="multilevel"/>
    <w:tmpl w:val="C708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D3225"/>
    <w:multiLevelType w:val="multilevel"/>
    <w:tmpl w:val="F85A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B183E"/>
    <w:multiLevelType w:val="multilevel"/>
    <w:tmpl w:val="73F2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FA0A1C"/>
    <w:multiLevelType w:val="multilevel"/>
    <w:tmpl w:val="A13C180E"/>
    <w:lvl w:ilvl="0">
      <w:start w:val="1"/>
      <w:numFmt w:val="decimal"/>
      <w:lvlText w:val="%1."/>
      <w:lvlJc w:val="left"/>
      <w:pPr>
        <w:tabs>
          <w:tab w:val="num" w:pos="720"/>
        </w:tabs>
        <w:ind w:left="720" w:hanging="360"/>
      </w:pPr>
    </w:lvl>
    <w:lvl w:ilvl="1">
      <w:start w:val="3"/>
      <w:numFmt w:val="decimal"/>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971610"/>
    <w:multiLevelType w:val="multilevel"/>
    <w:tmpl w:val="2E2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65513">
    <w:abstractNumId w:val="1"/>
  </w:num>
  <w:num w:numId="2" w16cid:durableId="736781152">
    <w:abstractNumId w:val="0"/>
  </w:num>
  <w:num w:numId="3" w16cid:durableId="203831061">
    <w:abstractNumId w:val="4"/>
    <w:lvlOverride w:ilvl="0">
      <w:startOverride w:val="1"/>
    </w:lvlOverride>
  </w:num>
  <w:num w:numId="4" w16cid:durableId="430248217">
    <w:abstractNumId w:val="1"/>
  </w:num>
  <w:num w:numId="5" w16cid:durableId="725371899">
    <w:abstractNumId w:val="1"/>
  </w:num>
  <w:num w:numId="6" w16cid:durableId="1511988548">
    <w:abstractNumId w:val="5"/>
    <w:lvlOverride w:ilvl="0">
      <w:startOverride w:val="1"/>
    </w:lvlOverride>
  </w:num>
  <w:num w:numId="7" w16cid:durableId="1305895269">
    <w:abstractNumId w:val="9"/>
  </w:num>
  <w:num w:numId="8" w16cid:durableId="1540317831">
    <w:abstractNumId w:val="6"/>
  </w:num>
  <w:num w:numId="9" w16cid:durableId="1302422292">
    <w:abstractNumId w:val="7"/>
  </w:num>
  <w:num w:numId="10" w16cid:durableId="2018383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8744440">
    <w:abstractNumId w:val="1"/>
  </w:num>
  <w:num w:numId="12" w16cid:durableId="784546532">
    <w:abstractNumId w:val="13"/>
  </w:num>
  <w:num w:numId="13" w16cid:durableId="1782188111">
    <w:abstractNumId w:val="16"/>
  </w:num>
  <w:num w:numId="14" w16cid:durableId="717242257">
    <w:abstractNumId w:val="12"/>
  </w:num>
  <w:num w:numId="15" w16cid:durableId="1437023895">
    <w:abstractNumId w:val="15"/>
  </w:num>
  <w:num w:numId="16" w16cid:durableId="1512833466">
    <w:abstractNumId w:val="14"/>
  </w:num>
  <w:num w:numId="17" w16cid:durableId="164592105">
    <w:abstractNumId w:val="18"/>
  </w:num>
  <w:num w:numId="18" w16cid:durableId="2141529168">
    <w:abstractNumId w:val="3"/>
  </w:num>
  <w:num w:numId="19" w16cid:durableId="943609326">
    <w:abstractNumId w:val="2"/>
  </w:num>
  <w:num w:numId="20" w16cid:durableId="317421909">
    <w:abstractNumId w:val="11"/>
  </w:num>
  <w:num w:numId="21" w16cid:durableId="349188868">
    <w:abstractNumId w:val="17"/>
  </w:num>
  <w:num w:numId="22" w16cid:durableId="1112474819">
    <w:abstractNumId w:val="8"/>
  </w:num>
  <w:num w:numId="23" w16cid:durableId="1036152915">
    <w:abstractNumId w:val="10"/>
  </w:num>
  <w:num w:numId="24" w16cid:durableId="4850988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48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D42"/>
    <w:rsid w:val="00011F16"/>
    <w:rsid w:val="000172D0"/>
    <w:rsid w:val="00020D74"/>
    <w:rsid w:val="0003011E"/>
    <w:rsid w:val="00030179"/>
    <w:rsid w:val="00030686"/>
    <w:rsid w:val="00041E98"/>
    <w:rsid w:val="00077696"/>
    <w:rsid w:val="00082527"/>
    <w:rsid w:val="00090D17"/>
    <w:rsid w:val="000A6C26"/>
    <w:rsid w:val="000B2AFB"/>
    <w:rsid w:val="000C7B66"/>
    <w:rsid w:val="000C7F80"/>
    <w:rsid w:val="000D6D25"/>
    <w:rsid w:val="000F526B"/>
    <w:rsid w:val="00100B24"/>
    <w:rsid w:val="00104121"/>
    <w:rsid w:val="0010413C"/>
    <w:rsid w:val="00133B44"/>
    <w:rsid w:val="00133D5F"/>
    <w:rsid w:val="0013400A"/>
    <w:rsid w:val="00147999"/>
    <w:rsid w:val="00154F59"/>
    <w:rsid w:val="00166BAC"/>
    <w:rsid w:val="00181BC7"/>
    <w:rsid w:val="00181E5A"/>
    <w:rsid w:val="00190064"/>
    <w:rsid w:val="001912C4"/>
    <w:rsid w:val="001A59D4"/>
    <w:rsid w:val="001B24C5"/>
    <w:rsid w:val="001B305A"/>
    <w:rsid w:val="001B512F"/>
    <w:rsid w:val="001C269A"/>
    <w:rsid w:val="001E1BB5"/>
    <w:rsid w:val="00201D21"/>
    <w:rsid w:val="00205C1E"/>
    <w:rsid w:val="00205E8D"/>
    <w:rsid w:val="00215A79"/>
    <w:rsid w:val="00216A89"/>
    <w:rsid w:val="00217C57"/>
    <w:rsid w:val="002201D3"/>
    <w:rsid w:val="00220E16"/>
    <w:rsid w:val="00235108"/>
    <w:rsid w:val="00251D95"/>
    <w:rsid w:val="00260D1F"/>
    <w:rsid w:val="00263DDA"/>
    <w:rsid w:val="00265DBE"/>
    <w:rsid w:val="00266B5A"/>
    <w:rsid w:val="00267BF3"/>
    <w:rsid w:val="00276137"/>
    <w:rsid w:val="002769DE"/>
    <w:rsid w:val="00291106"/>
    <w:rsid w:val="00293D1B"/>
    <w:rsid w:val="002940C7"/>
    <w:rsid w:val="002971B2"/>
    <w:rsid w:val="00297EEC"/>
    <w:rsid w:val="002A4FBF"/>
    <w:rsid w:val="002A6332"/>
    <w:rsid w:val="002B4141"/>
    <w:rsid w:val="002B5157"/>
    <w:rsid w:val="002B6BD5"/>
    <w:rsid w:val="002B7DC8"/>
    <w:rsid w:val="002C327A"/>
    <w:rsid w:val="002C3A55"/>
    <w:rsid w:val="002C6A00"/>
    <w:rsid w:val="002C7B9D"/>
    <w:rsid w:val="002C7C01"/>
    <w:rsid w:val="002D32BC"/>
    <w:rsid w:val="002F0E1E"/>
    <w:rsid w:val="002F72F1"/>
    <w:rsid w:val="003016BC"/>
    <w:rsid w:val="00317EA6"/>
    <w:rsid w:val="00323B43"/>
    <w:rsid w:val="0032731B"/>
    <w:rsid w:val="003273FA"/>
    <w:rsid w:val="00331C01"/>
    <w:rsid w:val="00342ECB"/>
    <w:rsid w:val="0035499B"/>
    <w:rsid w:val="00356D12"/>
    <w:rsid w:val="00361731"/>
    <w:rsid w:val="003653D2"/>
    <w:rsid w:val="00374382"/>
    <w:rsid w:val="00383164"/>
    <w:rsid w:val="00385AB1"/>
    <w:rsid w:val="003876C6"/>
    <w:rsid w:val="0039417C"/>
    <w:rsid w:val="00394E3E"/>
    <w:rsid w:val="003A0526"/>
    <w:rsid w:val="003A6ADD"/>
    <w:rsid w:val="003A72A5"/>
    <w:rsid w:val="003B5599"/>
    <w:rsid w:val="003B563E"/>
    <w:rsid w:val="003C1EF2"/>
    <w:rsid w:val="003C4736"/>
    <w:rsid w:val="003C5B48"/>
    <w:rsid w:val="003C7A22"/>
    <w:rsid w:val="003D2019"/>
    <w:rsid w:val="003D37D8"/>
    <w:rsid w:val="003D52BA"/>
    <w:rsid w:val="003E070F"/>
    <w:rsid w:val="003E13E5"/>
    <w:rsid w:val="003E39EF"/>
    <w:rsid w:val="003F2834"/>
    <w:rsid w:val="003F3F90"/>
    <w:rsid w:val="00400A09"/>
    <w:rsid w:val="004012ED"/>
    <w:rsid w:val="00407DD8"/>
    <w:rsid w:val="004108AE"/>
    <w:rsid w:val="0042056C"/>
    <w:rsid w:val="00423B08"/>
    <w:rsid w:val="00426133"/>
    <w:rsid w:val="004358AB"/>
    <w:rsid w:val="0044152B"/>
    <w:rsid w:val="00445F6E"/>
    <w:rsid w:val="004545B2"/>
    <w:rsid w:val="00455935"/>
    <w:rsid w:val="004572BF"/>
    <w:rsid w:val="0046388D"/>
    <w:rsid w:val="004671A5"/>
    <w:rsid w:val="004738BB"/>
    <w:rsid w:val="0047594B"/>
    <w:rsid w:val="00476393"/>
    <w:rsid w:val="004860CD"/>
    <w:rsid w:val="00487652"/>
    <w:rsid w:val="004A1102"/>
    <w:rsid w:val="004B088A"/>
    <w:rsid w:val="004B69E9"/>
    <w:rsid w:val="004B7F24"/>
    <w:rsid w:val="004D20EF"/>
    <w:rsid w:val="004D48D7"/>
    <w:rsid w:val="004D7A3D"/>
    <w:rsid w:val="004E4C00"/>
    <w:rsid w:val="004E4F05"/>
    <w:rsid w:val="004F16D1"/>
    <w:rsid w:val="004F7EF5"/>
    <w:rsid w:val="00504D6F"/>
    <w:rsid w:val="00510F5A"/>
    <w:rsid w:val="00513990"/>
    <w:rsid w:val="005475A1"/>
    <w:rsid w:val="00552351"/>
    <w:rsid w:val="00566D99"/>
    <w:rsid w:val="005855F4"/>
    <w:rsid w:val="00585F5C"/>
    <w:rsid w:val="0058642A"/>
    <w:rsid w:val="00590666"/>
    <w:rsid w:val="005A1435"/>
    <w:rsid w:val="005A5D90"/>
    <w:rsid w:val="005B2BFD"/>
    <w:rsid w:val="005B4D49"/>
    <w:rsid w:val="005C0370"/>
    <w:rsid w:val="005C478C"/>
    <w:rsid w:val="005D595C"/>
    <w:rsid w:val="005E2A5D"/>
    <w:rsid w:val="005E4240"/>
    <w:rsid w:val="005E6041"/>
    <w:rsid w:val="005F0871"/>
    <w:rsid w:val="005F1C96"/>
    <w:rsid w:val="00600355"/>
    <w:rsid w:val="00600BEF"/>
    <w:rsid w:val="006032F6"/>
    <w:rsid w:val="00607378"/>
    <w:rsid w:val="00607D80"/>
    <w:rsid w:val="00614CFB"/>
    <w:rsid w:val="00617C82"/>
    <w:rsid w:val="0062212A"/>
    <w:rsid w:val="00623838"/>
    <w:rsid w:val="00632E45"/>
    <w:rsid w:val="006333DA"/>
    <w:rsid w:val="006432A7"/>
    <w:rsid w:val="00647C12"/>
    <w:rsid w:val="0065208E"/>
    <w:rsid w:val="006536DB"/>
    <w:rsid w:val="00662227"/>
    <w:rsid w:val="00664085"/>
    <w:rsid w:val="006734F5"/>
    <w:rsid w:val="0067352F"/>
    <w:rsid w:val="006748F3"/>
    <w:rsid w:val="00677D7F"/>
    <w:rsid w:val="006862A2"/>
    <w:rsid w:val="00686B8F"/>
    <w:rsid w:val="00690B8D"/>
    <w:rsid w:val="00691236"/>
    <w:rsid w:val="00692B9A"/>
    <w:rsid w:val="006C44D3"/>
    <w:rsid w:val="006C53BE"/>
    <w:rsid w:val="006D2CFB"/>
    <w:rsid w:val="006D5383"/>
    <w:rsid w:val="006D5A1A"/>
    <w:rsid w:val="00705F7D"/>
    <w:rsid w:val="007060A1"/>
    <w:rsid w:val="00711786"/>
    <w:rsid w:val="00713642"/>
    <w:rsid w:val="00725022"/>
    <w:rsid w:val="0072626E"/>
    <w:rsid w:val="0074186F"/>
    <w:rsid w:val="0075183A"/>
    <w:rsid w:val="007529FC"/>
    <w:rsid w:val="0076111A"/>
    <w:rsid w:val="00776E8C"/>
    <w:rsid w:val="007805D2"/>
    <w:rsid w:val="007866FE"/>
    <w:rsid w:val="007A4F4E"/>
    <w:rsid w:val="007B229A"/>
    <w:rsid w:val="007C0305"/>
    <w:rsid w:val="007C6CBE"/>
    <w:rsid w:val="007D40DD"/>
    <w:rsid w:val="007D50D3"/>
    <w:rsid w:val="007D5CB4"/>
    <w:rsid w:val="007E67E7"/>
    <w:rsid w:val="007E7A2B"/>
    <w:rsid w:val="007F09D2"/>
    <w:rsid w:val="007F7876"/>
    <w:rsid w:val="007F7BE7"/>
    <w:rsid w:val="0080501A"/>
    <w:rsid w:val="008119D4"/>
    <w:rsid w:val="00813D27"/>
    <w:rsid w:val="00815DCC"/>
    <w:rsid w:val="00822213"/>
    <w:rsid w:val="00832254"/>
    <w:rsid w:val="0083308F"/>
    <w:rsid w:val="00845313"/>
    <w:rsid w:val="00864474"/>
    <w:rsid w:val="00870C4C"/>
    <w:rsid w:val="008813FB"/>
    <w:rsid w:val="0088167D"/>
    <w:rsid w:val="0088537D"/>
    <w:rsid w:val="008877AC"/>
    <w:rsid w:val="00896C13"/>
    <w:rsid w:val="00897047"/>
    <w:rsid w:val="008A2296"/>
    <w:rsid w:val="008A587B"/>
    <w:rsid w:val="008B2DEC"/>
    <w:rsid w:val="008B7726"/>
    <w:rsid w:val="008C5E4B"/>
    <w:rsid w:val="008C7BC0"/>
    <w:rsid w:val="008D676D"/>
    <w:rsid w:val="008E1181"/>
    <w:rsid w:val="008E6B7E"/>
    <w:rsid w:val="008F0DEA"/>
    <w:rsid w:val="008F1102"/>
    <w:rsid w:val="008F139A"/>
    <w:rsid w:val="008F1651"/>
    <w:rsid w:val="008F3880"/>
    <w:rsid w:val="008F4E02"/>
    <w:rsid w:val="008F5717"/>
    <w:rsid w:val="00901947"/>
    <w:rsid w:val="00901E1A"/>
    <w:rsid w:val="00911155"/>
    <w:rsid w:val="009121CA"/>
    <w:rsid w:val="00912E99"/>
    <w:rsid w:val="0091506A"/>
    <w:rsid w:val="00916CB7"/>
    <w:rsid w:val="0092221B"/>
    <w:rsid w:val="00923C5A"/>
    <w:rsid w:val="00926AD5"/>
    <w:rsid w:val="00930276"/>
    <w:rsid w:val="009344AA"/>
    <w:rsid w:val="00935ECB"/>
    <w:rsid w:val="009475A8"/>
    <w:rsid w:val="00950CDA"/>
    <w:rsid w:val="009661DE"/>
    <w:rsid w:val="0097246F"/>
    <w:rsid w:val="00975889"/>
    <w:rsid w:val="00981F72"/>
    <w:rsid w:val="0099320C"/>
    <w:rsid w:val="00993252"/>
    <w:rsid w:val="009955EA"/>
    <w:rsid w:val="009A0A5B"/>
    <w:rsid w:val="009A1224"/>
    <w:rsid w:val="009A73CA"/>
    <w:rsid w:val="009A77AD"/>
    <w:rsid w:val="009B3652"/>
    <w:rsid w:val="009D1853"/>
    <w:rsid w:val="009D1ABF"/>
    <w:rsid w:val="009D3B19"/>
    <w:rsid w:val="009D4D67"/>
    <w:rsid w:val="009D756F"/>
    <w:rsid w:val="009E131F"/>
    <w:rsid w:val="009E4BD1"/>
    <w:rsid w:val="009E57B4"/>
    <w:rsid w:val="009E5B2E"/>
    <w:rsid w:val="009F427F"/>
    <w:rsid w:val="009F7D5E"/>
    <w:rsid w:val="00A24064"/>
    <w:rsid w:val="00A358BD"/>
    <w:rsid w:val="00A36FFA"/>
    <w:rsid w:val="00A710BD"/>
    <w:rsid w:val="00A920FC"/>
    <w:rsid w:val="00A95A22"/>
    <w:rsid w:val="00AA32BB"/>
    <w:rsid w:val="00AB5DD9"/>
    <w:rsid w:val="00AD16E5"/>
    <w:rsid w:val="00AD283D"/>
    <w:rsid w:val="00AE0673"/>
    <w:rsid w:val="00AE71B5"/>
    <w:rsid w:val="00AF37E3"/>
    <w:rsid w:val="00AF69BB"/>
    <w:rsid w:val="00AF7CD3"/>
    <w:rsid w:val="00B137C0"/>
    <w:rsid w:val="00B21C72"/>
    <w:rsid w:val="00B22691"/>
    <w:rsid w:val="00B23CE4"/>
    <w:rsid w:val="00B306E6"/>
    <w:rsid w:val="00B31109"/>
    <w:rsid w:val="00B3231E"/>
    <w:rsid w:val="00B34AF8"/>
    <w:rsid w:val="00B372BD"/>
    <w:rsid w:val="00B41F36"/>
    <w:rsid w:val="00B461F8"/>
    <w:rsid w:val="00B51692"/>
    <w:rsid w:val="00B5297F"/>
    <w:rsid w:val="00B53A8E"/>
    <w:rsid w:val="00B5428E"/>
    <w:rsid w:val="00B5736C"/>
    <w:rsid w:val="00B5784C"/>
    <w:rsid w:val="00B633D3"/>
    <w:rsid w:val="00B715E9"/>
    <w:rsid w:val="00B75A95"/>
    <w:rsid w:val="00B762B8"/>
    <w:rsid w:val="00B85AA8"/>
    <w:rsid w:val="00B862E5"/>
    <w:rsid w:val="00B977FC"/>
    <w:rsid w:val="00BA3715"/>
    <w:rsid w:val="00BB0204"/>
    <w:rsid w:val="00BB57CA"/>
    <w:rsid w:val="00BB5DC0"/>
    <w:rsid w:val="00BB6C96"/>
    <w:rsid w:val="00BC3443"/>
    <w:rsid w:val="00BD7071"/>
    <w:rsid w:val="00BE1B06"/>
    <w:rsid w:val="00BE5714"/>
    <w:rsid w:val="00BF2BD2"/>
    <w:rsid w:val="00BF714A"/>
    <w:rsid w:val="00C01352"/>
    <w:rsid w:val="00C02ABE"/>
    <w:rsid w:val="00C05B0D"/>
    <w:rsid w:val="00C06B6D"/>
    <w:rsid w:val="00C163BF"/>
    <w:rsid w:val="00C33252"/>
    <w:rsid w:val="00C37E38"/>
    <w:rsid w:val="00C42C09"/>
    <w:rsid w:val="00C46A0B"/>
    <w:rsid w:val="00C62811"/>
    <w:rsid w:val="00C64CF0"/>
    <w:rsid w:val="00C665D3"/>
    <w:rsid w:val="00C7326D"/>
    <w:rsid w:val="00C830B2"/>
    <w:rsid w:val="00C876FC"/>
    <w:rsid w:val="00C91C2B"/>
    <w:rsid w:val="00C9583F"/>
    <w:rsid w:val="00CA1043"/>
    <w:rsid w:val="00CA127D"/>
    <w:rsid w:val="00CA3A0E"/>
    <w:rsid w:val="00CA3C9F"/>
    <w:rsid w:val="00CA50DA"/>
    <w:rsid w:val="00CB0861"/>
    <w:rsid w:val="00CB2DEF"/>
    <w:rsid w:val="00CB74FF"/>
    <w:rsid w:val="00CC230D"/>
    <w:rsid w:val="00CC5B2D"/>
    <w:rsid w:val="00CD1695"/>
    <w:rsid w:val="00CD51ED"/>
    <w:rsid w:val="00CD669E"/>
    <w:rsid w:val="00CF0386"/>
    <w:rsid w:val="00CF04A2"/>
    <w:rsid w:val="00CF79BE"/>
    <w:rsid w:val="00CF7AE8"/>
    <w:rsid w:val="00D1625C"/>
    <w:rsid w:val="00D173A3"/>
    <w:rsid w:val="00D17A35"/>
    <w:rsid w:val="00D230A5"/>
    <w:rsid w:val="00D23175"/>
    <w:rsid w:val="00D26962"/>
    <w:rsid w:val="00D31D50"/>
    <w:rsid w:val="00D33A3F"/>
    <w:rsid w:val="00D3410E"/>
    <w:rsid w:val="00D361D9"/>
    <w:rsid w:val="00D373E7"/>
    <w:rsid w:val="00D429FA"/>
    <w:rsid w:val="00D43A55"/>
    <w:rsid w:val="00D442D0"/>
    <w:rsid w:val="00D462FF"/>
    <w:rsid w:val="00D51E95"/>
    <w:rsid w:val="00D629A7"/>
    <w:rsid w:val="00D62EC9"/>
    <w:rsid w:val="00D639DE"/>
    <w:rsid w:val="00D657C0"/>
    <w:rsid w:val="00D67DBA"/>
    <w:rsid w:val="00D74F72"/>
    <w:rsid w:val="00D76848"/>
    <w:rsid w:val="00D804DE"/>
    <w:rsid w:val="00D849E6"/>
    <w:rsid w:val="00D87D59"/>
    <w:rsid w:val="00D95399"/>
    <w:rsid w:val="00DB5862"/>
    <w:rsid w:val="00DB7E2E"/>
    <w:rsid w:val="00DB7EB0"/>
    <w:rsid w:val="00DC3D42"/>
    <w:rsid w:val="00DD229F"/>
    <w:rsid w:val="00DD65DB"/>
    <w:rsid w:val="00DF3045"/>
    <w:rsid w:val="00DF40DC"/>
    <w:rsid w:val="00DF7EB6"/>
    <w:rsid w:val="00E03949"/>
    <w:rsid w:val="00E040C8"/>
    <w:rsid w:val="00E06008"/>
    <w:rsid w:val="00E27163"/>
    <w:rsid w:val="00E332D3"/>
    <w:rsid w:val="00E34C98"/>
    <w:rsid w:val="00E4128C"/>
    <w:rsid w:val="00E43686"/>
    <w:rsid w:val="00E45995"/>
    <w:rsid w:val="00E51169"/>
    <w:rsid w:val="00E524C2"/>
    <w:rsid w:val="00E53A4C"/>
    <w:rsid w:val="00E5509A"/>
    <w:rsid w:val="00E55837"/>
    <w:rsid w:val="00E61448"/>
    <w:rsid w:val="00E7255C"/>
    <w:rsid w:val="00E7722C"/>
    <w:rsid w:val="00E835C5"/>
    <w:rsid w:val="00E913D3"/>
    <w:rsid w:val="00E91F76"/>
    <w:rsid w:val="00E976AF"/>
    <w:rsid w:val="00EA5184"/>
    <w:rsid w:val="00EC1E3C"/>
    <w:rsid w:val="00ED2788"/>
    <w:rsid w:val="00ED3ABC"/>
    <w:rsid w:val="00ED5EB8"/>
    <w:rsid w:val="00EE17B0"/>
    <w:rsid w:val="00EE5FE1"/>
    <w:rsid w:val="00EF13A7"/>
    <w:rsid w:val="00EF2182"/>
    <w:rsid w:val="00EF40BE"/>
    <w:rsid w:val="00F127CE"/>
    <w:rsid w:val="00F2110F"/>
    <w:rsid w:val="00F30396"/>
    <w:rsid w:val="00F31AA1"/>
    <w:rsid w:val="00F35946"/>
    <w:rsid w:val="00F42A99"/>
    <w:rsid w:val="00F44FBD"/>
    <w:rsid w:val="00F50C5E"/>
    <w:rsid w:val="00F50E94"/>
    <w:rsid w:val="00F57BDE"/>
    <w:rsid w:val="00F63BF1"/>
    <w:rsid w:val="00F66DEC"/>
    <w:rsid w:val="00F70E59"/>
    <w:rsid w:val="00F77B03"/>
    <w:rsid w:val="00F77CF4"/>
    <w:rsid w:val="00F828F5"/>
    <w:rsid w:val="00F87144"/>
    <w:rsid w:val="00F91CBE"/>
    <w:rsid w:val="00FA21FD"/>
    <w:rsid w:val="00FA7000"/>
    <w:rsid w:val="00FB2123"/>
    <w:rsid w:val="00FB2D58"/>
    <w:rsid w:val="00FB4199"/>
    <w:rsid w:val="00FC65DB"/>
    <w:rsid w:val="00FC6D66"/>
    <w:rsid w:val="00FD27D3"/>
    <w:rsid w:val="01B50FD6"/>
    <w:rsid w:val="02F10C1E"/>
    <w:rsid w:val="05834E5A"/>
    <w:rsid w:val="05D11D1B"/>
    <w:rsid w:val="06EB32E3"/>
    <w:rsid w:val="07990AA3"/>
    <w:rsid w:val="08890E9C"/>
    <w:rsid w:val="08D538D0"/>
    <w:rsid w:val="08DB2BFA"/>
    <w:rsid w:val="0B2A649A"/>
    <w:rsid w:val="0B594A6B"/>
    <w:rsid w:val="0C18329F"/>
    <w:rsid w:val="0C4D714B"/>
    <w:rsid w:val="0CAF61E6"/>
    <w:rsid w:val="0CC223BD"/>
    <w:rsid w:val="0CE51D81"/>
    <w:rsid w:val="100D3180"/>
    <w:rsid w:val="101A62D4"/>
    <w:rsid w:val="10CC429C"/>
    <w:rsid w:val="11360C84"/>
    <w:rsid w:val="11776164"/>
    <w:rsid w:val="11C830B2"/>
    <w:rsid w:val="11E8200C"/>
    <w:rsid w:val="11EB5F12"/>
    <w:rsid w:val="1265085E"/>
    <w:rsid w:val="137E6008"/>
    <w:rsid w:val="13843362"/>
    <w:rsid w:val="14B940A6"/>
    <w:rsid w:val="14C60571"/>
    <w:rsid w:val="155124B0"/>
    <w:rsid w:val="15811301"/>
    <w:rsid w:val="158B01E4"/>
    <w:rsid w:val="15D26C76"/>
    <w:rsid w:val="18353860"/>
    <w:rsid w:val="1A650BC0"/>
    <w:rsid w:val="1AD64605"/>
    <w:rsid w:val="1BDD0208"/>
    <w:rsid w:val="1CC90A05"/>
    <w:rsid w:val="1D1A7254"/>
    <w:rsid w:val="1D5F5D7E"/>
    <w:rsid w:val="1DC147C5"/>
    <w:rsid w:val="20631369"/>
    <w:rsid w:val="22B2578E"/>
    <w:rsid w:val="24A47E4D"/>
    <w:rsid w:val="24CB50DA"/>
    <w:rsid w:val="2554476E"/>
    <w:rsid w:val="26437C73"/>
    <w:rsid w:val="26942F06"/>
    <w:rsid w:val="26AA4C22"/>
    <w:rsid w:val="26BB79BC"/>
    <w:rsid w:val="27475B01"/>
    <w:rsid w:val="27824CF4"/>
    <w:rsid w:val="28633A43"/>
    <w:rsid w:val="28946221"/>
    <w:rsid w:val="28F2659B"/>
    <w:rsid w:val="29437879"/>
    <w:rsid w:val="2A297D65"/>
    <w:rsid w:val="2AEC1C54"/>
    <w:rsid w:val="2C48194D"/>
    <w:rsid w:val="2CAC73CF"/>
    <w:rsid w:val="2CAD6536"/>
    <w:rsid w:val="2D184184"/>
    <w:rsid w:val="2DC07893"/>
    <w:rsid w:val="2E2F08D8"/>
    <w:rsid w:val="2F4B1453"/>
    <w:rsid w:val="2FF26F94"/>
    <w:rsid w:val="30453ECC"/>
    <w:rsid w:val="307C518E"/>
    <w:rsid w:val="3199599D"/>
    <w:rsid w:val="319A1BEE"/>
    <w:rsid w:val="32794FE2"/>
    <w:rsid w:val="337F14B2"/>
    <w:rsid w:val="33A1422B"/>
    <w:rsid w:val="347003C1"/>
    <w:rsid w:val="352E3F9B"/>
    <w:rsid w:val="36104214"/>
    <w:rsid w:val="399A4863"/>
    <w:rsid w:val="39E110E4"/>
    <w:rsid w:val="39FF1DD9"/>
    <w:rsid w:val="3B4D41B2"/>
    <w:rsid w:val="3B5D18CA"/>
    <w:rsid w:val="3B9C6CEC"/>
    <w:rsid w:val="3BA574D9"/>
    <w:rsid w:val="3BF137C9"/>
    <w:rsid w:val="3CC84636"/>
    <w:rsid w:val="3D5D507F"/>
    <w:rsid w:val="3DF66877"/>
    <w:rsid w:val="3F4F188B"/>
    <w:rsid w:val="3FAE4C86"/>
    <w:rsid w:val="40925627"/>
    <w:rsid w:val="43334A10"/>
    <w:rsid w:val="44C77996"/>
    <w:rsid w:val="452977D5"/>
    <w:rsid w:val="458D0AB3"/>
    <w:rsid w:val="45BC731B"/>
    <w:rsid w:val="47405B19"/>
    <w:rsid w:val="481D53D0"/>
    <w:rsid w:val="4937383C"/>
    <w:rsid w:val="4A00133F"/>
    <w:rsid w:val="4AB26911"/>
    <w:rsid w:val="4BA426B2"/>
    <w:rsid w:val="4C5B236A"/>
    <w:rsid w:val="4D6C5410"/>
    <w:rsid w:val="4DDC13A9"/>
    <w:rsid w:val="4F3B1580"/>
    <w:rsid w:val="51041099"/>
    <w:rsid w:val="5238085D"/>
    <w:rsid w:val="52642D2F"/>
    <w:rsid w:val="5273494B"/>
    <w:rsid w:val="52846E3D"/>
    <w:rsid w:val="52BD2AC3"/>
    <w:rsid w:val="540D5324"/>
    <w:rsid w:val="54110EAD"/>
    <w:rsid w:val="54882B71"/>
    <w:rsid w:val="54BE62A2"/>
    <w:rsid w:val="550C37A2"/>
    <w:rsid w:val="55E163B3"/>
    <w:rsid w:val="55F101D6"/>
    <w:rsid w:val="56DC5853"/>
    <w:rsid w:val="57593FFA"/>
    <w:rsid w:val="57EF2F07"/>
    <w:rsid w:val="58164938"/>
    <w:rsid w:val="598F792A"/>
    <w:rsid w:val="5A5C490B"/>
    <w:rsid w:val="5CE02410"/>
    <w:rsid w:val="5E370D27"/>
    <w:rsid w:val="5E4A3587"/>
    <w:rsid w:val="5E536AD9"/>
    <w:rsid w:val="5E9B238B"/>
    <w:rsid w:val="5EDB50B5"/>
    <w:rsid w:val="5F1F39BB"/>
    <w:rsid w:val="5F781A34"/>
    <w:rsid w:val="5F873179"/>
    <w:rsid w:val="606F2D1D"/>
    <w:rsid w:val="615F789B"/>
    <w:rsid w:val="61CE0CDC"/>
    <w:rsid w:val="62155994"/>
    <w:rsid w:val="643623B6"/>
    <w:rsid w:val="64A74E3C"/>
    <w:rsid w:val="660444E1"/>
    <w:rsid w:val="66112BC8"/>
    <w:rsid w:val="66312EF1"/>
    <w:rsid w:val="674A6401"/>
    <w:rsid w:val="67EB3CE9"/>
    <w:rsid w:val="68F5039C"/>
    <w:rsid w:val="690A68CE"/>
    <w:rsid w:val="693850FE"/>
    <w:rsid w:val="6A9C1E55"/>
    <w:rsid w:val="6AB07424"/>
    <w:rsid w:val="6AB504FC"/>
    <w:rsid w:val="6ACE6451"/>
    <w:rsid w:val="6AD9245B"/>
    <w:rsid w:val="6C3059AD"/>
    <w:rsid w:val="6D7E70C2"/>
    <w:rsid w:val="6F2E29C8"/>
    <w:rsid w:val="6FF16B46"/>
    <w:rsid w:val="70241EE0"/>
    <w:rsid w:val="70816A0B"/>
    <w:rsid w:val="70C80FB0"/>
    <w:rsid w:val="74044A15"/>
    <w:rsid w:val="745B3729"/>
    <w:rsid w:val="74DB783E"/>
    <w:rsid w:val="74ED2585"/>
    <w:rsid w:val="75152B30"/>
    <w:rsid w:val="75CC182B"/>
    <w:rsid w:val="774159E1"/>
    <w:rsid w:val="78E64BD7"/>
    <w:rsid w:val="798C4D89"/>
    <w:rsid w:val="7B4B6523"/>
    <w:rsid w:val="7B4C4049"/>
    <w:rsid w:val="7B59116E"/>
    <w:rsid w:val="7CAE2BAE"/>
    <w:rsid w:val="7CBE56CB"/>
    <w:rsid w:val="7D47711A"/>
    <w:rsid w:val="7D496D7D"/>
    <w:rsid w:val="7E5D7C02"/>
    <w:rsid w:val="7F651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BC02F8"/>
  <w15:docId w15:val="{F6FBE46E-7D59-4F1D-9747-3CE35900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adjustRightInd w:val="0"/>
      <w:snapToGrid w:val="0"/>
      <w:spacing w:line="400" w:lineRule="exact"/>
      <w:ind w:firstLineChars="200" w:firstLine="200"/>
      <w:jc w:val="both"/>
    </w:pPr>
    <w:rPr>
      <w:rFonts w:cstheme="minorBidi"/>
      <w:sz w:val="24"/>
      <w:szCs w:val="24"/>
    </w:rPr>
  </w:style>
  <w:style w:type="paragraph" w:styleId="1">
    <w:name w:val="heading 1"/>
    <w:next w:val="a"/>
    <w:link w:val="10"/>
    <w:uiPriority w:val="9"/>
    <w:qFormat/>
    <w:pPr>
      <w:keepNext/>
      <w:keepLines/>
      <w:pageBreakBefore/>
      <w:widowControl w:val="0"/>
      <w:numPr>
        <w:numId w:val="1"/>
      </w:numPr>
      <w:spacing w:beforeLines="200" w:afterLines="200" w:line="400" w:lineRule="exact"/>
      <w:jc w:val="center"/>
      <w:outlineLvl w:val="0"/>
    </w:pPr>
    <w:rPr>
      <w:rFonts w:eastAsia="黑体" w:cs="黑体"/>
      <w:bCs/>
      <w:kern w:val="2"/>
      <w:sz w:val="36"/>
      <w:szCs w:val="36"/>
    </w:rPr>
  </w:style>
  <w:style w:type="paragraph" w:styleId="2">
    <w:name w:val="heading 2"/>
    <w:next w:val="a"/>
    <w:link w:val="20"/>
    <w:uiPriority w:val="9"/>
    <w:qFormat/>
    <w:pPr>
      <w:keepNext/>
      <w:keepLines/>
      <w:numPr>
        <w:ilvl w:val="1"/>
        <w:numId w:val="1"/>
      </w:numPr>
      <w:spacing w:line="400" w:lineRule="exact"/>
      <w:outlineLvl w:val="1"/>
    </w:pPr>
    <w:rPr>
      <w:rFonts w:eastAsia="黑体" w:cstheme="minorBidi"/>
      <w:sz w:val="30"/>
      <w:szCs w:val="30"/>
    </w:rPr>
  </w:style>
  <w:style w:type="paragraph" w:styleId="3">
    <w:name w:val="heading 3"/>
    <w:next w:val="a"/>
    <w:link w:val="30"/>
    <w:uiPriority w:val="9"/>
    <w:qFormat/>
    <w:pPr>
      <w:keepNext/>
      <w:keepLines/>
      <w:widowControl w:val="0"/>
      <w:numPr>
        <w:ilvl w:val="2"/>
        <w:numId w:val="1"/>
      </w:numPr>
      <w:tabs>
        <w:tab w:val="left" w:pos="1508"/>
      </w:tabs>
      <w:spacing w:line="400" w:lineRule="exact"/>
      <w:outlineLvl w:val="2"/>
    </w:pPr>
    <w:rPr>
      <w:rFonts w:eastAsia="黑体"/>
      <w:kern w:val="2"/>
      <w:sz w:val="28"/>
      <w:szCs w:val="28"/>
    </w:rPr>
  </w:style>
  <w:style w:type="paragraph" w:styleId="4">
    <w:name w:val="heading 4"/>
    <w:next w:val="a"/>
    <w:link w:val="40"/>
    <w:uiPriority w:val="9"/>
    <w:qFormat/>
    <w:pPr>
      <w:keepNext/>
      <w:keepLines/>
      <w:widowControl w:val="0"/>
      <w:numPr>
        <w:ilvl w:val="3"/>
        <w:numId w:val="1"/>
      </w:numPr>
      <w:spacing w:line="400" w:lineRule="exact"/>
      <w:outlineLvl w:val="3"/>
    </w:pPr>
    <w:rPr>
      <w:rFonts w:eastAsia="黑体" w:cstheme="minorBidi"/>
      <w:sz w:val="24"/>
      <w:szCs w:val="24"/>
    </w:rPr>
  </w:style>
  <w:style w:type="paragraph" w:styleId="5">
    <w:name w:val="heading 5"/>
    <w:next w:val="a"/>
    <w:link w:val="50"/>
    <w:uiPriority w:val="9"/>
    <w:qFormat/>
    <w:pPr>
      <w:keepNext/>
      <w:keepLines/>
      <w:numPr>
        <w:ilvl w:val="4"/>
        <w:numId w:val="1"/>
      </w:numPr>
      <w:spacing w:line="400" w:lineRule="exact"/>
      <w:outlineLvl w:val="4"/>
    </w:pPr>
    <w:rPr>
      <w:rFonts w:cstheme="minorBidi"/>
      <w:bCs/>
      <w:sz w:val="24"/>
      <w:szCs w:val="28"/>
    </w:rPr>
  </w:style>
  <w:style w:type="paragraph" w:styleId="6">
    <w:name w:val="heading 6"/>
    <w:next w:val="a"/>
    <w:link w:val="60"/>
    <w:uiPriority w:val="9"/>
    <w:unhideWhenUsed/>
    <w:qFormat/>
    <w:pPr>
      <w:keepNext/>
      <w:keepLines/>
      <w:widowControl w:val="0"/>
      <w:spacing w:before="400" w:after="400" w:line="400" w:lineRule="exact"/>
      <w:jc w:val="center"/>
      <w:outlineLvl w:val="5"/>
    </w:pPr>
    <w:rPr>
      <w:rFonts w:eastAsia="黑体" w:cs="黑体"/>
      <w:bCs/>
      <w:kern w:val="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style>
  <w:style w:type="paragraph" w:styleId="a3">
    <w:name w:val="Document Map"/>
    <w:basedOn w:val="a"/>
    <w:link w:val="a4"/>
    <w:uiPriority w:val="99"/>
    <w:semiHidden/>
    <w:unhideWhenUsed/>
    <w:qFormat/>
    <w:rPr>
      <w:rFonts w:ascii="宋体"/>
      <w:sz w:val="18"/>
      <w:szCs w:val="18"/>
    </w:rPr>
  </w:style>
  <w:style w:type="paragraph" w:styleId="a5">
    <w:name w:val="Body Text"/>
    <w:basedOn w:val="a"/>
    <w:link w:val="a6"/>
    <w:uiPriority w:val="99"/>
    <w:unhideWhenUsed/>
    <w:qFormat/>
    <w:pPr>
      <w:spacing w:after="120"/>
    </w:pPr>
  </w:style>
  <w:style w:type="paragraph" w:styleId="TOC5">
    <w:name w:val="toc 5"/>
    <w:basedOn w:val="a"/>
    <w:next w:val="a"/>
    <w:uiPriority w:val="39"/>
    <w:unhideWhenUsed/>
    <w:qFormat/>
    <w:pPr>
      <w:ind w:leftChars="800" w:left="1680"/>
    </w:pPr>
  </w:style>
  <w:style w:type="paragraph" w:styleId="TOC3">
    <w:name w:val="toc 3"/>
    <w:next w:val="a"/>
    <w:uiPriority w:val="39"/>
    <w:unhideWhenUsed/>
    <w:qFormat/>
    <w:pPr>
      <w:spacing w:line="400" w:lineRule="exact"/>
      <w:ind w:leftChars="400" w:left="400"/>
    </w:pPr>
    <w:rPr>
      <w:rFonts w:cstheme="minorBidi"/>
      <w:sz w:val="24"/>
      <w:szCs w:val="24"/>
    </w:rPr>
  </w:style>
  <w:style w:type="paragraph" w:styleId="a7">
    <w:name w:val="Plain Text"/>
    <w:basedOn w:val="a"/>
    <w:uiPriority w:val="99"/>
    <w:unhideWhenUsed/>
    <w:qFormat/>
    <w:rPr>
      <w:rFonts w:hAnsi="Courier New" w:cs="Courier New"/>
      <w:kern w:val="2"/>
      <w:sz w:val="21"/>
      <w:szCs w:val="21"/>
    </w:rPr>
  </w:style>
  <w:style w:type="paragraph" w:styleId="TOC8">
    <w:name w:val="toc 8"/>
    <w:basedOn w:val="a"/>
    <w:next w:val="a"/>
    <w:uiPriority w:val="39"/>
    <w:unhideWhenUsed/>
    <w:qFormat/>
    <w:pPr>
      <w:ind w:leftChars="1400" w:left="2940"/>
    </w:pPr>
  </w:style>
  <w:style w:type="paragraph" w:styleId="a8">
    <w:name w:val="Balloon Text"/>
    <w:basedOn w:val="a"/>
    <w:link w:val="a9"/>
    <w:uiPriority w:val="99"/>
    <w:semiHidden/>
    <w:unhideWhenUsed/>
    <w:qFormat/>
    <w:pPr>
      <w:spacing w:line="240" w:lineRule="auto"/>
    </w:pPr>
    <w:rPr>
      <w:sz w:val="18"/>
      <w:szCs w:val="18"/>
    </w:rPr>
  </w:style>
  <w:style w:type="paragraph" w:styleId="aa">
    <w:name w:val="footer"/>
    <w:basedOn w:val="a"/>
    <w:link w:val="ab"/>
    <w:uiPriority w:val="99"/>
    <w:unhideWhenUsed/>
    <w:qFormat/>
    <w:pPr>
      <w:tabs>
        <w:tab w:val="center" w:pos="4153"/>
        <w:tab w:val="right" w:pos="8306"/>
      </w:tabs>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jc w:val="center"/>
    </w:pPr>
    <w:rPr>
      <w:sz w:val="18"/>
      <w:szCs w:val="18"/>
    </w:rPr>
  </w:style>
  <w:style w:type="paragraph" w:styleId="TOC1">
    <w:name w:val="toc 1"/>
    <w:next w:val="a"/>
    <w:uiPriority w:val="39"/>
    <w:unhideWhenUsed/>
    <w:qFormat/>
    <w:pPr>
      <w:spacing w:line="400" w:lineRule="exact"/>
    </w:pPr>
    <w:rPr>
      <w:rFonts w:cstheme="minorBidi"/>
      <w:sz w:val="24"/>
      <w:szCs w:val="24"/>
    </w:rPr>
  </w:style>
  <w:style w:type="paragraph" w:styleId="TOC4">
    <w:name w:val="toc 4"/>
    <w:next w:val="a"/>
    <w:uiPriority w:val="39"/>
    <w:unhideWhenUsed/>
    <w:qFormat/>
    <w:pPr>
      <w:ind w:leftChars="600" w:left="600"/>
    </w:pPr>
    <w:rPr>
      <w:rFonts w:cstheme="minorBidi"/>
      <w:sz w:val="24"/>
      <w:szCs w:val="24"/>
    </w:rPr>
  </w:style>
  <w:style w:type="paragraph" w:styleId="ae">
    <w:name w:val="Subtitle"/>
    <w:basedOn w:val="a"/>
    <w:next w:val="a"/>
    <w:link w:val="af"/>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TOC6">
    <w:name w:val="toc 6"/>
    <w:basedOn w:val="a"/>
    <w:next w:val="a"/>
    <w:uiPriority w:val="39"/>
    <w:unhideWhenUsed/>
    <w:qFormat/>
    <w:pPr>
      <w:ind w:leftChars="1000" w:left="2100"/>
    </w:pPr>
  </w:style>
  <w:style w:type="paragraph" w:styleId="TOC2">
    <w:name w:val="toc 2"/>
    <w:next w:val="a"/>
    <w:uiPriority w:val="39"/>
    <w:unhideWhenUsed/>
    <w:qFormat/>
    <w:pPr>
      <w:spacing w:line="400" w:lineRule="exact"/>
      <w:ind w:leftChars="200" w:left="200"/>
    </w:pPr>
    <w:rPr>
      <w:rFonts w:cstheme="minorBidi"/>
      <w:sz w:val="24"/>
      <w:szCs w:val="24"/>
    </w:rPr>
  </w:style>
  <w:style w:type="paragraph" w:styleId="TOC9">
    <w:name w:val="toc 9"/>
    <w:basedOn w:val="a"/>
    <w:next w:val="a"/>
    <w:uiPriority w:val="39"/>
    <w:unhideWhenUsed/>
    <w:qFormat/>
    <w:pPr>
      <w:ind w:leftChars="1600" w:left="3360"/>
    </w:p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af0">
    <w:name w:val="Normal (Web)"/>
    <w:basedOn w:val="a"/>
    <w:uiPriority w:val="99"/>
    <w:unhideWhenUsed/>
    <w:qFormat/>
    <w:pPr>
      <w:spacing w:beforeAutospacing="1" w:afterAutospacing="1"/>
      <w:jc w:val="left"/>
    </w:pPr>
    <w:rPr>
      <w:rFonts w:cs="Times New Roman"/>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rPr>
  </w:style>
  <w:style w:type="character" w:styleId="af3">
    <w:name w:val="page number"/>
    <w:basedOn w:val="a0"/>
    <w:uiPriority w:val="99"/>
    <w:unhideWhenUsed/>
    <w:qFormat/>
  </w:style>
  <w:style w:type="character" w:styleId="af4">
    <w:name w:val="Emphasis"/>
    <w:basedOn w:val="a0"/>
    <w:uiPriority w:val="20"/>
    <w:qFormat/>
    <w:rPr>
      <w:i/>
    </w:rPr>
  </w:style>
  <w:style w:type="character" w:styleId="af5">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3"/>
    <w:qFormat/>
    <w:rPr>
      <w:rFonts w:eastAsia="黑体" w:cs="黑体"/>
      <w:bCs/>
      <w:kern w:val="2"/>
      <w:sz w:val="36"/>
      <w:szCs w:val="36"/>
    </w:rPr>
  </w:style>
  <w:style w:type="paragraph" w:styleId="af6">
    <w:name w:val="List Paragraph"/>
    <w:basedOn w:val="a"/>
    <w:unhideWhenUsed/>
    <w:qFormat/>
    <w:pPr>
      <w:ind w:firstLine="420"/>
    </w:pPr>
  </w:style>
  <w:style w:type="character" w:customStyle="1" w:styleId="20">
    <w:name w:val="标题 2 字符"/>
    <w:basedOn w:val="a0"/>
    <w:link w:val="2"/>
    <w:uiPriority w:val="9"/>
    <w:qFormat/>
    <w:rPr>
      <w:rFonts w:eastAsia="黑体" w:cstheme="minorBidi"/>
      <w:sz w:val="30"/>
      <w:szCs w:val="30"/>
    </w:rPr>
  </w:style>
  <w:style w:type="character" w:customStyle="1" w:styleId="40">
    <w:name w:val="标题 4 字符"/>
    <w:basedOn w:val="a0"/>
    <w:link w:val="4"/>
    <w:uiPriority w:val="9"/>
    <w:qFormat/>
    <w:rPr>
      <w:rFonts w:eastAsia="黑体" w:cstheme="minorBidi"/>
      <w:sz w:val="24"/>
      <w:szCs w:val="24"/>
    </w:rPr>
  </w:style>
  <w:style w:type="character" w:customStyle="1" w:styleId="50">
    <w:name w:val="标题 5 字符"/>
    <w:basedOn w:val="a0"/>
    <w:link w:val="5"/>
    <w:uiPriority w:val="9"/>
    <w:qFormat/>
    <w:rPr>
      <w:rFonts w:cstheme="minorBidi"/>
      <w:bCs/>
      <w:sz w:val="24"/>
      <w:szCs w:val="28"/>
    </w:rPr>
  </w:style>
  <w:style w:type="character" w:customStyle="1" w:styleId="a6">
    <w:name w:val="正文文本 字符"/>
    <w:link w:val="a5"/>
    <w:qFormat/>
  </w:style>
  <w:style w:type="character" w:customStyle="1" w:styleId="ab">
    <w:name w:val="页脚 字符"/>
    <w:basedOn w:val="a0"/>
    <w:link w:val="aa"/>
    <w:uiPriority w:val="99"/>
    <w:qFormat/>
    <w:rPr>
      <w:rFonts w:ascii="Tahoma" w:hAnsi="Tahoma"/>
      <w:sz w:val="18"/>
      <w:szCs w:val="18"/>
    </w:rPr>
  </w:style>
  <w:style w:type="character" w:customStyle="1" w:styleId="ad">
    <w:name w:val="页眉 字符"/>
    <w:basedOn w:val="a0"/>
    <w:link w:val="ac"/>
    <w:uiPriority w:val="99"/>
    <w:qFormat/>
    <w:rPr>
      <w:rFonts w:ascii="Tahoma" w:hAnsi="Tahoma"/>
      <w:sz w:val="18"/>
      <w:szCs w:val="18"/>
    </w:rPr>
  </w:style>
  <w:style w:type="character" w:customStyle="1" w:styleId="af">
    <w:name w:val="副标题 字符"/>
    <w:basedOn w:val="a0"/>
    <w:link w:val="ae"/>
    <w:uiPriority w:val="11"/>
    <w:qFormat/>
    <w:rPr>
      <w:rFonts w:asciiTheme="majorHAnsi" w:eastAsia="宋体" w:hAnsiTheme="majorHAnsi" w:cstheme="majorBidi"/>
      <w:b/>
      <w:bCs/>
      <w:kern w:val="28"/>
      <w:sz w:val="32"/>
      <w:szCs w:val="32"/>
    </w:rPr>
  </w:style>
  <w:style w:type="paragraph" w:customStyle="1" w:styleId="11">
    <w:name w:val="列出段落1"/>
    <w:basedOn w:val="a"/>
    <w:uiPriority w:val="34"/>
    <w:qFormat/>
    <w:pPr>
      <w:ind w:firstLine="420"/>
    </w:pPr>
  </w:style>
  <w:style w:type="character" w:customStyle="1" w:styleId="a9">
    <w:name w:val="批注框文本 字符"/>
    <w:basedOn w:val="a0"/>
    <w:link w:val="a8"/>
    <w:uiPriority w:val="99"/>
    <w:semiHidden/>
    <w:qFormat/>
    <w:rPr>
      <w:rFonts w:ascii="宋体" w:hAnsi="宋体" w:cstheme="minorBidi"/>
      <w:sz w:val="18"/>
      <w:szCs w:val="18"/>
    </w:rPr>
  </w:style>
  <w:style w:type="paragraph" w:customStyle="1" w:styleId="TOC10">
    <w:name w:val="TOC 标题1"/>
    <w:basedOn w:val="1"/>
    <w:next w:val="a"/>
    <w:uiPriority w:val="39"/>
    <w:semiHidden/>
    <w:unhideWhenUsed/>
    <w:qFormat/>
    <w:pPr>
      <w:widowControl/>
      <w:spacing w:beforeLines="0" w:afterLines="0" w:line="276" w:lineRule="auto"/>
      <w:jc w:val="left"/>
      <w:outlineLvl w:val="9"/>
    </w:pPr>
    <w:rPr>
      <w:rFonts w:asciiTheme="majorHAnsi" w:eastAsiaTheme="majorEastAsia" w:hAnsiTheme="majorHAnsi" w:cstheme="majorBidi"/>
      <w:b/>
      <w:color w:val="365F91" w:themeColor="accent1" w:themeShade="BF"/>
      <w:kern w:val="0"/>
      <w:sz w:val="28"/>
      <w:szCs w:val="28"/>
    </w:rPr>
  </w:style>
  <w:style w:type="character" w:customStyle="1" w:styleId="60">
    <w:name w:val="标题 6 字符"/>
    <w:basedOn w:val="a0"/>
    <w:link w:val="6"/>
    <w:uiPriority w:val="9"/>
    <w:qFormat/>
    <w:rPr>
      <w:rFonts w:eastAsia="黑体" w:cs="黑体"/>
      <w:bCs/>
      <w:kern w:val="2"/>
      <w:sz w:val="32"/>
      <w:szCs w:val="32"/>
    </w:rPr>
  </w:style>
  <w:style w:type="paragraph" w:customStyle="1" w:styleId="af7">
    <w:name w:val="摘要题目样式"/>
    <w:next w:val="a"/>
    <w:link w:val="Char"/>
    <w:qFormat/>
    <w:pPr>
      <w:keepNext/>
      <w:keepLines/>
      <w:widowControl w:val="0"/>
      <w:spacing w:afterLines="200" w:line="400" w:lineRule="exact"/>
      <w:jc w:val="center"/>
    </w:pPr>
    <w:rPr>
      <w:rFonts w:eastAsia="黑体" w:cs="黑体"/>
      <w:bCs/>
      <w:kern w:val="2"/>
      <w:sz w:val="32"/>
      <w:szCs w:val="32"/>
    </w:rPr>
  </w:style>
  <w:style w:type="paragraph" w:customStyle="1" w:styleId="af8">
    <w:name w:val="封面标题样式"/>
    <w:next w:val="a"/>
    <w:link w:val="Char0"/>
    <w:uiPriority w:val="6"/>
    <w:qFormat/>
    <w:pPr>
      <w:widowControl w:val="0"/>
      <w:spacing w:beforeLines="100" w:afterLines="100" w:line="600" w:lineRule="exact"/>
      <w:jc w:val="center"/>
    </w:pPr>
    <w:rPr>
      <w:rFonts w:eastAsia="黑体" w:cstheme="minorBidi"/>
      <w:color w:val="000000"/>
      <w:sz w:val="52"/>
      <w:szCs w:val="52"/>
    </w:rPr>
  </w:style>
  <w:style w:type="paragraph" w:customStyle="1" w:styleId="af9">
    <w:name w:val="参考文献标题样式"/>
    <w:next w:val="TOC1"/>
    <w:link w:val="Char1"/>
    <w:uiPriority w:val="1"/>
    <w:qFormat/>
    <w:pPr>
      <w:keepNext/>
      <w:keepLines/>
      <w:pageBreakBefore/>
      <w:widowControl w:val="0"/>
      <w:spacing w:beforeLines="200" w:afterLines="200" w:line="400" w:lineRule="exact"/>
      <w:jc w:val="center"/>
      <w:outlineLvl w:val="0"/>
    </w:pPr>
    <w:rPr>
      <w:rFonts w:eastAsia="黑体" w:cs="黑体"/>
      <w:bCs/>
      <w:kern w:val="2"/>
      <w:sz w:val="32"/>
      <w:szCs w:val="32"/>
    </w:rPr>
  </w:style>
  <w:style w:type="character" w:customStyle="1" w:styleId="Char0">
    <w:name w:val="封面标题样式 Char"/>
    <w:basedOn w:val="a0"/>
    <w:link w:val="af8"/>
    <w:uiPriority w:val="6"/>
    <w:qFormat/>
    <w:rPr>
      <w:rFonts w:eastAsia="黑体" w:cstheme="minorBidi"/>
      <w:color w:val="000000"/>
      <w:sz w:val="52"/>
      <w:szCs w:val="52"/>
    </w:rPr>
  </w:style>
  <w:style w:type="character" w:customStyle="1" w:styleId="Char">
    <w:name w:val="摘要题目样式 Char"/>
    <w:basedOn w:val="a0"/>
    <w:link w:val="af7"/>
    <w:qFormat/>
    <w:rPr>
      <w:rFonts w:eastAsia="黑体" w:cs="黑体"/>
      <w:bCs/>
      <w:kern w:val="2"/>
      <w:sz w:val="32"/>
      <w:szCs w:val="32"/>
    </w:rPr>
  </w:style>
  <w:style w:type="character" w:customStyle="1" w:styleId="Char1">
    <w:name w:val="参考文献标题样式 Char"/>
    <w:basedOn w:val="Char"/>
    <w:link w:val="af9"/>
    <w:uiPriority w:val="1"/>
    <w:qFormat/>
    <w:rPr>
      <w:rFonts w:eastAsia="黑体" w:cs="黑体"/>
      <w:bCs/>
      <w:kern w:val="2"/>
      <w:sz w:val="32"/>
      <w:szCs w:val="32"/>
    </w:rPr>
  </w:style>
  <w:style w:type="character" w:customStyle="1" w:styleId="a4">
    <w:name w:val="文档结构图 字符"/>
    <w:basedOn w:val="a0"/>
    <w:link w:val="a3"/>
    <w:uiPriority w:val="99"/>
    <w:semiHidden/>
    <w:qFormat/>
    <w:rPr>
      <w:rFonts w:ascii="宋体" w:cstheme="minorBidi"/>
      <w:sz w:val="18"/>
      <w:szCs w:val="18"/>
    </w:rPr>
  </w:style>
  <w:style w:type="paragraph" w:customStyle="1" w:styleId="12">
    <w:name w:val="公式样式1"/>
    <w:link w:val="1Char"/>
    <w:uiPriority w:val="1"/>
    <w:qFormat/>
    <w:pPr>
      <w:tabs>
        <w:tab w:val="center" w:pos="4800"/>
        <w:tab w:val="right" w:pos="9120"/>
      </w:tabs>
    </w:pPr>
    <w:rPr>
      <w:rFonts w:cs="宋体"/>
      <w:sz w:val="24"/>
      <w:szCs w:val="24"/>
    </w:rPr>
  </w:style>
  <w:style w:type="character" w:customStyle="1" w:styleId="1Char">
    <w:name w:val="公式样式1 Char"/>
    <w:basedOn w:val="a0"/>
    <w:link w:val="12"/>
    <w:uiPriority w:val="1"/>
    <w:qFormat/>
    <w:rPr>
      <w:rFonts w:cs="宋体"/>
      <w:sz w:val="24"/>
      <w:szCs w:val="24"/>
    </w:rPr>
  </w:style>
  <w:style w:type="paragraph" w:customStyle="1" w:styleId="afa">
    <w:name w:val="目录标题样式"/>
    <w:link w:val="Char2"/>
    <w:uiPriority w:val="1"/>
    <w:qFormat/>
    <w:pPr>
      <w:spacing w:beforeLines="200" w:afterLines="200" w:line="400" w:lineRule="exact"/>
      <w:jc w:val="center"/>
      <w:outlineLvl w:val="0"/>
    </w:pPr>
    <w:rPr>
      <w:rFonts w:eastAsia="黑体" w:cs="黑体"/>
      <w:bCs/>
      <w:kern w:val="2"/>
      <w:sz w:val="32"/>
      <w:szCs w:val="32"/>
    </w:rPr>
  </w:style>
  <w:style w:type="character" w:customStyle="1" w:styleId="Char2">
    <w:name w:val="目录标题样式 Char"/>
    <w:basedOn w:val="Char1"/>
    <w:link w:val="afa"/>
    <w:uiPriority w:val="1"/>
    <w:qFormat/>
    <w:rPr>
      <w:rFonts w:eastAsia="黑体" w:cs="黑体"/>
      <w:bCs/>
      <w:kern w:val="2"/>
      <w:sz w:val="32"/>
      <w:szCs w:val="32"/>
    </w:rPr>
  </w:style>
  <w:style w:type="paragraph" w:customStyle="1" w:styleId="afb">
    <w:name w:val="公式"/>
    <w:basedOn w:val="a"/>
    <w:link w:val="Char3"/>
    <w:qFormat/>
    <w:pPr>
      <w:tabs>
        <w:tab w:val="center" w:pos="4705"/>
        <w:tab w:val="right" w:pos="9411"/>
      </w:tabs>
      <w:ind w:firstLine="480"/>
    </w:pPr>
  </w:style>
  <w:style w:type="character" w:customStyle="1" w:styleId="Char3">
    <w:name w:val="公式 Char"/>
    <w:link w:val="afb"/>
    <w:qFormat/>
  </w:style>
  <w:style w:type="character" w:customStyle="1" w:styleId="30">
    <w:name w:val="标题 3 字符"/>
    <w:link w:val="3"/>
    <w:uiPriority w:val="9"/>
    <w:qFormat/>
    <w:rPr>
      <w:rFonts w:ascii="Times New Roman" w:eastAsia="黑体" w:hAnsi="Times New Roman" w:cs="Times New Roman"/>
      <w:kern w:val="2"/>
      <w:sz w:val="28"/>
      <w:szCs w:val="28"/>
      <w:lang w:val="en-US" w:eastAsia="zh-CN" w:bidi="ar-SA"/>
    </w:rPr>
  </w:style>
  <w:style w:type="paragraph" w:customStyle="1" w:styleId="13">
    <w:name w:val="页眉1"/>
    <w:basedOn w:val="a"/>
    <w:qFormat/>
    <w:pPr>
      <w:pBdr>
        <w:bottom w:val="single" w:sz="6" w:space="1" w:color="auto"/>
      </w:pBdr>
      <w:tabs>
        <w:tab w:val="right" w:pos="1247"/>
        <w:tab w:val="left" w:pos="10658"/>
      </w:tabs>
      <w:jc w:val="center"/>
    </w:pPr>
    <w:rPr>
      <w:rFonts w:hint="eastAsia"/>
      <w:sz w:val="18"/>
      <w:szCs w:val="18"/>
    </w:rPr>
  </w:style>
  <w:style w:type="table" w:customStyle="1" w:styleId="afc">
    <w:name w:val="三线表"/>
    <w:basedOn w:val="a1"/>
    <w:uiPriority w:val="99"/>
    <w:qFormat/>
    <w:rsid w:val="009F7D5E"/>
    <w:rPr>
      <w:rFonts w:eastAsiaTheme="minorEastAsia" w:cstheme="minorBidi"/>
      <w:sz w:val="21"/>
    </w:rPr>
    <w:tblPr>
      <w:tblBorders>
        <w:top w:val="single" w:sz="12" w:space="0" w:color="auto"/>
        <w:bottom w:val="single" w:sz="12" w:space="0" w:color="auto"/>
      </w:tblBorders>
    </w:tbl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d">
    <w:name w:val="Title"/>
    <w:link w:val="afe"/>
    <w:uiPriority w:val="10"/>
    <w:qFormat/>
    <w:rsid w:val="003E39EF"/>
    <w:rPr>
      <w:rFonts w:ascii="宋体" w:hAnsi="宋体" w:cs="宋体"/>
      <w:sz w:val="56"/>
      <w:szCs w:val="56"/>
    </w:rPr>
  </w:style>
  <w:style w:type="character" w:customStyle="1" w:styleId="afe">
    <w:name w:val="标题 字符"/>
    <w:basedOn w:val="a0"/>
    <w:link w:val="afd"/>
    <w:uiPriority w:val="10"/>
    <w:rsid w:val="003E39EF"/>
    <w:rPr>
      <w:rFonts w:ascii="宋体" w:hAnsi="宋体" w:cs="宋体"/>
      <w:sz w:val="56"/>
      <w:szCs w:val="56"/>
    </w:rPr>
  </w:style>
  <w:style w:type="paragraph" w:customStyle="1" w:styleId="14">
    <w:name w:val="要点1"/>
    <w:qFormat/>
    <w:rsid w:val="003E39EF"/>
    <w:rPr>
      <w:rFonts w:ascii="宋体" w:hAnsi="宋体" w:cs="宋体"/>
      <w:b/>
      <w:bCs/>
      <w:sz w:val="24"/>
      <w:szCs w:val="24"/>
    </w:rPr>
  </w:style>
  <w:style w:type="character" w:styleId="aff">
    <w:name w:val="footnote reference"/>
    <w:uiPriority w:val="99"/>
    <w:semiHidden/>
    <w:unhideWhenUsed/>
    <w:rsid w:val="003E39EF"/>
    <w:rPr>
      <w:vertAlign w:val="superscript"/>
    </w:rPr>
  </w:style>
  <w:style w:type="paragraph" w:styleId="aff0">
    <w:name w:val="footnote text"/>
    <w:link w:val="aff1"/>
    <w:uiPriority w:val="99"/>
    <w:semiHidden/>
    <w:unhideWhenUsed/>
    <w:rsid w:val="003E39EF"/>
    <w:rPr>
      <w:rFonts w:ascii="宋体" w:hAnsi="宋体" w:cs="宋体"/>
    </w:rPr>
  </w:style>
  <w:style w:type="character" w:customStyle="1" w:styleId="aff1">
    <w:name w:val="脚注文本 字符"/>
    <w:basedOn w:val="a0"/>
    <w:link w:val="aff0"/>
    <w:uiPriority w:val="99"/>
    <w:semiHidden/>
    <w:rsid w:val="003E39EF"/>
    <w:rPr>
      <w:rFonts w:ascii="宋体" w:hAnsi="宋体" w:cs="宋体"/>
    </w:rPr>
  </w:style>
  <w:style w:type="character" w:styleId="aff2">
    <w:name w:val="endnote reference"/>
    <w:uiPriority w:val="99"/>
    <w:semiHidden/>
    <w:unhideWhenUsed/>
    <w:rsid w:val="003E39EF"/>
    <w:rPr>
      <w:vertAlign w:val="superscript"/>
    </w:rPr>
  </w:style>
  <w:style w:type="paragraph" w:styleId="aff3">
    <w:name w:val="endnote text"/>
    <w:link w:val="aff4"/>
    <w:uiPriority w:val="99"/>
    <w:semiHidden/>
    <w:unhideWhenUsed/>
    <w:rsid w:val="003E39EF"/>
    <w:rPr>
      <w:rFonts w:ascii="宋体" w:hAnsi="宋体" w:cs="宋体"/>
    </w:rPr>
  </w:style>
  <w:style w:type="character" w:customStyle="1" w:styleId="aff4">
    <w:name w:val="尾注文本 字符"/>
    <w:basedOn w:val="a0"/>
    <w:link w:val="aff3"/>
    <w:uiPriority w:val="99"/>
    <w:semiHidden/>
    <w:rsid w:val="003E39EF"/>
    <w:rPr>
      <w:rFonts w:ascii="宋体" w:hAnsi="宋体" w:cs="宋体"/>
    </w:rPr>
  </w:style>
  <w:style w:type="paragraph" w:customStyle="1" w:styleId="msonormal0">
    <w:name w:val="msonormal"/>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paragraph" w:customStyle="1" w:styleId="font-claude-response-body">
    <w:name w:val="font-claude-response-body"/>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character" w:customStyle="1" w:styleId="katex">
    <w:name w:val="katex"/>
    <w:basedOn w:val="a0"/>
    <w:rsid w:val="003E39EF"/>
  </w:style>
  <w:style w:type="character" w:customStyle="1" w:styleId="katex-mathml">
    <w:name w:val="katex-mathml"/>
    <w:basedOn w:val="a0"/>
    <w:rsid w:val="003E39EF"/>
  </w:style>
  <w:style w:type="character" w:customStyle="1" w:styleId="katex-html">
    <w:name w:val="katex-html"/>
    <w:basedOn w:val="a0"/>
    <w:rsid w:val="003E39EF"/>
  </w:style>
  <w:style w:type="character" w:customStyle="1" w:styleId="base">
    <w:name w:val="base"/>
    <w:basedOn w:val="a0"/>
    <w:rsid w:val="003E39EF"/>
  </w:style>
  <w:style w:type="character" w:customStyle="1" w:styleId="strut">
    <w:name w:val="strut"/>
    <w:basedOn w:val="a0"/>
    <w:rsid w:val="003E39EF"/>
  </w:style>
  <w:style w:type="character" w:customStyle="1" w:styleId="mord">
    <w:name w:val="mord"/>
    <w:basedOn w:val="a0"/>
    <w:rsid w:val="003E39EF"/>
  </w:style>
  <w:style w:type="character" w:customStyle="1" w:styleId="mopen">
    <w:name w:val="mopen"/>
    <w:basedOn w:val="a0"/>
    <w:rsid w:val="003E39EF"/>
  </w:style>
  <w:style w:type="character" w:customStyle="1" w:styleId="mclose">
    <w:name w:val="mclose"/>
    <w:basedOn w:val="a0"/>
    <w:rsid w:val="003E39EF"/>
  </w:style>
  <w:style w:type="character" w:customStyle="1" w:styleId="mspace">
    <w:name w:val="mspace"/>
    <w:basedOn w:val="a0"/>
    <w:rsid w:val="003E39EF"/>
  </w:style>
  <w:style w:type="character" w:customStyle="1" w:styleId="mrel">
    <w:name w:val="mrel"/>
    <w:basedOn w:val="a0"/>
    <w:rsid w:val="003E39EF"/>
  </w:style>
  <w:style w:type="character" w:customStyle="1" w:styleId="msupsub">
    <w:name w:val="msupsub"/>
    <w:basedOn w:val="a0"/>
    <w:rsid w:val="003E39EF"/>
  </w:style>
  <w:style w:type="character" w:customStyle="1" w:styleId="vlist-t">
    <w:name w:val="vlist-t"/>
    <w:basedOn w:val="a0"/>
    <w:rsid w:val="003E39EF"/>
  </w:style>
  <w:style w:type="character" w:customStyle="1" w:styleId="vlist-r">
    <w:name w:val="vlist-r"/>
    <w:basedOn w:val="a0"/>
    <w:rsid w:val="003E39EF"/>
  </w:style>
  <w:style w:type="character" w:customStyle="1" w:styleId="vlist">
    <w:name w:val="vlist"/>
    <w:basedOn w:val="a0"/>
    <w:rsid w:val="003E39EF"/>
  </w:style>
  <w:style w:type="character" w:customStyle="1" w:styleId="pstrut">
    <w:name w:val="pstrut"/>
    <w:basedOn w:val="a0"/>
    <w:rsid w:val="003E39EF"/>
  </w:style>
  <w:style w:type="character" w:customStyle="1" w:styleId="sizing">
    <w:name w:val="sizing"/>
    <w:basedOn w:val="a0"/>
    <w:rsid w:val="003E39EF"/>
  </w:style>
  <w:style w:type="character" w:customStyle="1" w:styleId="vlist-s">
    <w:name w:val="vlist-s"/>
    <w:basedOn w:val="a0"/>
    <w:rsid w:val="003E39EF"/>
  </w:style>
  <w:style w:type="character" w:customStyle="1" w:styleId="mpunct">
    <w:name w:val="mpunct"/>
    <w:basedOn w:val="a0"/>
    <w:rsid w:val="003E39EF"/>
  </w:style>
  <w:style w:type="character" w:customStyle="1" w:styleId="minner">
    <w:name w:val="minner"/>
    <w:basedOn w:val="a0"/>
    <w:rsid w:val="003E39EF"/>
  </w:style>
  <w:style w:type="character" w:customStyle="1" w:styleId="katex-display">
    <w:name w:val="katex-display"/>
    <w:basedOn w:val="a0"/>
    <w:rsid w:val="003E39EF"/>
  </w:style>
  <w:style w:type="character" w:customStyle="1" w:styleId="mbin">
    <w:name w:val="mbin"/>
    <w:basedOn w:val="a0"/>
    <w:rsid w:val="003E39EF"/>
  </w:style>
  <w:style w:type="character" w:customStyle="1" w:styleId="mop">
    <w:name w:val="mop"/>
    <w:basedOn w:val="a0"/>
    <w:rsid w:val="003E39EF"/>
  </w:style>
  <w:style w:type="character" w:customStyle="1" w:styleId="accent-body">
    <w:name w:val="accent-body"/>
    <w:basedOn w:val="a0"/>
    <w:rsid w:val="003E39EF"/>
  </w:style>
  <w:style w:type="paragraph" w:customStyle="1" w:styleId="whitespace-normal">
    <w:name w:val="whitespace-normal"/>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character" w:styleId="aff5">
    <w:name w:val="Placeholder Text"/>
    <w:basedOn w:val="a0"/>
    <w:uiPriority w:val="99"/>
    <w:unhideWhenUsed/>
    <w:rsid w:val="00BC3443"/>
    <w:rPr>
      <w:color w:val="666666"/>
    </w:rPr>
  </w:style>
  <w:style w:type="character" w:customStyle="1" w:styleId="math-inline">
    <w:name w:val="math-inline"/>
    <w:basedOn w:val="a0"/>
    <w:rsid w:val="00E83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150737">
      <w:bodyDiv w:val="1"/>
      <w:marLeft w:val="0"/>
      <w:marRight w:val="0"/>
      <w:marTop w:val="0"/>
      <w:marBottom w:val="0"/>
      <w:divBdr>
        <w:top w:val="none" w:sz="0" w:space="0" w:color="auto"/>
        <w:left w:val="none" w:sz="0" w:space="0" w:color="auto"/>
        <w:bottom w:val="none" w:sz="0" w:space="0" w:color="auto"/>
        <w:right w:val="none" w:sz="0" w:space="0" w:color="auto"/>
      </w:divBdr>
    </w:div>
    <w:div w:id="1798643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aoLin\Documents\Tencent%20Files\151716880\FileRecv\&#35770;&#25991;&#26679;&#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1027"/>
  </customShpExts>
</s:customData>
</file>

<file path=customXml/itemProps1.xml><?xml version="1.0" encoding="utf-8"?>
<ds:datastoreItem xmlns:ds="http://schemas.openxmlformats.org/officeDocument/2006/customXml" ds:itemID="{78631A51-E0B0-4A41-A7E0-07FA3B89786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论文样式.dotx</Template>
  <TotalTime>1749</TotalTime>
  <Pages>43</Pages>
  <Words>15327</Words>
  <Characters>18853</Characters>
  <Application>Microsoft Office Word</Application>
  <DocSecurity>0</DocSecurity>
  <Lines>897</Lines>
  <Paragraphs>1005</Paragraphs>
  <ScaleCrop>false</ScaleCrop>
  <Company>Microsoft</Company>
  <LinksUpToDate>false</LinksUpToDate>
  <CharactersWithSpaces>33175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文杰 奚</cp:lastModifiedBy>
  <cp:revision>113</cp:revision>
  <cp:lastPrinted>2026-05-08T04:07:00Z</cp:lastPrinted>
  <dcterms:created xsi:type="dcterms:W3CDTF">2016-05-16T06:17:00Z</dcterms:created>
  <dcterms:modified xsi:type="dcterms:W3CDTF">2026-05-10T19:13:00Z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eyJoZGlkIjoiZDc2MDY4MWM4MjgzNTNhYmMyZGQxZWFkODYwODJjZWMiLCJ1c2VySWQiOiI5NzkwMDI0MzcifQ==</vt:lpwstr>
  </property>
  <property fmtid="{D5CDD505-2E9C-101B-9397-08002B2CF9AE}" pid="4" name="ICV">
    <vt:lpwstr>DF5FB4B6C93C492185F3329F1568C0D4_13</vt:lpwstr>
  </property>
</Properties>
</file>